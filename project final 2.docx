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0096" w:rsidRPr="00446C78" w:rsidRDefault="008A0096" w:rsidP="008A0096">
      <w:pPr>
        <w:pStyle w:val="NoSpacing"/>
        <w:jc w:val="center"/>
        <w:rPr>
          <w:rFonts w:ascii="Copperplate Gothic Bold" w:hAnsi="Copperplate Gothic Bold"/>
          <w:color w:val="C00000"/>
          <w:sz w:val="36"/>
          <w:szCs w:val="36"/>
        </w:rPr>
      </w:pPr>
      <w:r w:rsidRPr="00446C78">
        <w:rPr>
          <w:noProof/>
          <w:sz w:val="36"/>
          <w:szCs w:val="36"/>
          <w:lang w:val="en-IN" w:eastAsia="en-IN"/>
        </w:rPr>
        <w:drawing>
          <wp:inline distT="0" distB="0" distL="0" distR="0">
            <wp:extent cx="2028825" cy="1562100"/>
            <wp:effectExtent l="0" t="0" r="0" b="0"/>
            <wp:docPr id="4" name="Picture 0" descr="DYPVP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YPVPLogoNew.png"/>
                    <pic:cNvPicPr>
                      <a:picLocks noChangeAspect="1" noChangeArrowheads="1"/>
                    </pic:cNvPicPr>
                  </pic:nvPicPr>
                  <pic:blipFill>
                    <a:blip r:embed="rId7" cstate="print"/>
                    <a:srcRect/>
                    <a:stretch>
                      <a:fillRect/>
                    </a:stretch>
                  </pic:blipFill>
                  <pic:spPr bwMode="auto">
                    <a:xfrm>
                      <a:off x="0" y="0"/>
                      <a:ext cx="2028825" cy="1562100"/>
                    </a:xfrm>
                    <a:prstGeom prst="rect">
                      <a:avLst/>
                    </a:prstGeom>
                    <a:noFill/>
                    <a:ln w="9525">
                      <a:noFill/>
                      <a:miter lim="800000"/>
                      <a:headEnd/>
                      <a:tailEnd/>
                    </a:ln>
                  </pic:spPr>
                </pic:pic>
              </a:graphicData>
            </a:graphic>
          </wp:inline>
        </w:drawing>
      </w:r>
    </w:p>
    <w:p w:rsidR="008A0096" w:rsidRPr="00446C78" w:rsidRDefault="008A0096" w:rsidP="008A0096">
      <w:pPr>
        <w:pStyle w:val="NoSpacing"/>
        <w:jc w:val="center"/>
        <w:rPr>
          <w:rFonts w:ascii="Algerian" w:hAnsi="Algerian" w:cs="Times New Roman"/>
          <w:b/>
          <w:sz w:val="36"/>
          <w:szCs w:val="36"/>
        </w:rPr>
      </w:pPr>
      <w:r w:rsidRPr="00446C78">
        <w:rPr>
          <w:rFonts w:ascii="Algerian" w:hAnsi="Algerian" w:cs="Times New Roman"/>
          <w:b/>
          <w:sz w:val="36"/>
          <w:szCs w:val="36"/>
        </w:rPr>
        <w:t>Dr. D. Y. Patil VidyaPratishthan Society’s</w:t>
      </w:r>
    </w:p>
    <w:p w:rsidR="008A0096" w:rsidRPr="00446C78" w:rsidRDefault="008A0096" w:rsidP="008A0096">
      <w:pPr>
        <w:pStyle w:val="NoSpacing"/>
        <w:jc w:val="center"/>
        <w:rPr>
          <w:rFonts w:ascii="Algerian" w:hAnsi="Algerian" w:cs="Times New Roman"/>
          <w:b/>
          <w:sz w:val="36"/>
          <w:szCs w:val="36"/>
        </w:rPr>
      </w:pPr>
      <w:r w:rsidRPr="00446C78">
        <w:rPr>
          <w:rFonts w:ascii="Algerian" w:hAnsi="Algerian" w:cs="Times New Roman"/>
          <w:b/>
          <w:sz w:val="36"/>
          <w:szCs w:val="36"/>
        </w:rPr>
        <w:t>PAD.DR.D.Y.PATIL ARTS, COMMERCE&amp;SCIENCE COLLEGE</w:t>
      </w:r>
    </w:p>
    <w:p w:rsidR="008A0096" w:rsidRPr="00446C78" w:rsidRDefault="008A0096" w:rsidP="008A0096">
      <w:pPr>
        <w:pStyle w:val="NoSpacing"/>
        <w:jc w:val="center"/>
        <w:rPr>
          <w:rFonts w:ascii="Algerian" w:hAnsi="Algerian" w:cs="Times New Roman"/>
          <w:b/>
          <w:sz w:val="36"/>
          <w:szCs w:val="36"/>
        </w:rPr>
      </w:pPr>
      <w:r w:rsidRPr="00446C78">
        <w:rPr>
          <w:rFonts w:ascii="Algerian" w:hAnsi="Algerian" w:cs="Times New Roman"/>
          <w:b/>
          <w:sz w:val="36"/>
          <w:szCs w:val="36"/>
        </w:rPr>
        <w:t>PIMPRI, PUNE– 18.</w:t>
      </w:r>
    </w:p>
    <w:p w:rsidR="008A0096" w:rsidRPr="00446C78" w:rsidRDefault="008A0096" w:rsidP="008A0096">
      <w:pPr>
        <w:pStyle w:val="NoSpacing"/>
        <w:jc w:val="center"/>
        <w:rPr>
          <w:rFonts w:ascii="Times New Roman" w:hAnsi="Times New Roman" w:cs="Times New Roman"/>
          <w:sz w:val="36"/>
          <w:szCs w:val="36"/>
        </w:rPr>
      </w:pPr>
    </w:p>
    <w:p w:rsidR="008A0096" w:rsidRPr="00446C78" w:rsidRDefault="008A0096" w:rsidP="008A0096">
      <w:pPr>
        <w:pStyle w:val="NoSpacing"/>
        <w:jc w:val="center"/>
        <w:rPr>
          <w:rFonts w:ascii="Times New Roman" w:hAnsi="Times New Roman" w:cs="Times New Roman"/>
          <w:b/>
          <w:color w:val="000000" w:themeColor="text1"/>
          <w:sz w:val="36"/>
          <w:szCs w:val="36"/>
        </w:rPr>
      </w:pPr>
      <w:r w:rsidRPr="00446C78">
        <w:rPr>
          <w:rFonts w:ascii="Times New Roman" w:hAnsi="Times New Roman" w:cs="Times New Roman"/>
          <w:b/>
          <w:color w:val="000000" w:themeColor="text1"/>
          <w:sz w:val="36"/>
          <w:szCs w:val="36"/>
        </w:rPr>
        <w:t>A</w:t>
      </w:r>
    </w:p>
    <w:p w:rsidR="008A0096" w:rsidRPr="00446C78" w:rsidRDefault="008A0096" w:rsidP="008A0096">
      <w:pPr>
        <w:pStyle w:val="NoSpacing"/>
        <w:jc w:val="center"/>
        <w:rPr>
          <w:rFonts w:ascii="Times New Roman" w:hAnsi="Times New Roman" w:cs="Times New Roman"/>
          <w:b/>
          <w:color w:val="000000" w:themeColor="text1"/>
          <w:sz w:val="36"/>
          <w:szCs w:val="36"/>
        </w:rPr>
      </w:pPr>
    </w:p>
    <w:p w:rsidR="008A0096" w:rsidRPr="00446C78" w:rsidRDefault="008A0096" w:rsidP="008A0096">
      <w:pPr>
        <w:pStyle w:val="NoSpacing"/>
        <w:jc w:val="center"/>
        <w:rPr>
          <w:rFonts w:ascii="Times New Roman" w:hAnsi="Times New Roman" w:cs="Times New Roman"/>
          <w:b/>
          <w:color w:val="000000" w:themeColor="text1"/>
          <w:sz w:val="36"/>
          <w:szCs w:val="36"/>
        </w:rPr>
      </w:pPr>
      <w:r w:rsidRPr="00446C78">
        <w:rPr>
          <w:rFonts w:ascii="Times New Roman" w:hAnsi="Times New Roman" w:cs="Times New Roman"/>
          <w:b/>
          <w:color w:val="000000" w:themeColor="text1"/>
          <w:sz w:val="36"/>
          <w:szCs w:val="36"/>
        </w:rPr>
        <w:t>PROJECT REPORT</w:t>
      </w:r>
    </w:p>
    <w:p w:rsidR="008A0096" w:rsidRPr="00446C78" w:rsidRDefault="008A0096" w:rsidP="008A0096">
      <w:pPr>
        <w:pStyle w:val="NoSpacing"/>
        <w:jc w:val="center"/>
        <w:rPr>
          <w:rFonts w:ascii="Times New Roman" w:hAnsi="Times New Roman" w:cs="Times New Roman"/>
          <w:b/>
          <w:color w:val="000000" w:themeColor="text1"/>
          <w:sz w:val="36"/>
          <w:szCs w:val="36"/>
        </w:rPr>
      </w:pPr>
    </w:p>
    <w:p w:rsidR="008A0096" w:rsidRPr="00446C78" w:rsidRDefault="008A0096" w:rsidP="008A0096">
      <w:pPr>
        <w:pStyle w:val="NoSpacing"/>
        <w:jc w:val="center"/>
        <w:rPr>
          <w:rFonts w:ascii="Times New Roman" w:hAnsi="Times New Roman" w:cs="Times New Roman"/>
          <w:b/>
          <w:color w:val="000000" w:themeColor="text1"/>
          <w:sz w:val="36"/>
          <w:szCs w:val="36"/>
        </w:rPr>
      </w:pPr>
      <w:r w:rsidRPr="00446C78">
        <w:rPr>
          <w:rFonts w:ascii="Times New Roman" w:hAnsi="Times New Roman" w:cs="Times New Roman"/>
          <w:b/>
          <w:color w:val="000000" w:themeColor="text1"/>
          <w:sz w:val="36"/>
          <w:szCs w:val="36"/>
        </w:rPr>
        <w:t>ON</w:t>
      </w:r>
    </w:p>
    <w:p w:rsidR="008A0096" w:rsidRPr="00446C78" w:rsidRDefault="008A0096" w:rsidP="008A0096">
      <w:pPr>
        <w:pStyle w:val="NoSpacing"/>
        <w:rPr>
          <w:color w:val="000000" w:themeColor="text1"/>
          <w:sz w:val="36"/>
          <w:szCs w:val="36"/>
        </w:rPr>
      </w:pPr>
    </w:p>
    <w:p w:rsidR="008A0096" w:rsidRPr="00446C78" w:rsidRDefault="008A0096" w:rsidP="008A0096">
      <w:pPr>
        <w:pStyle w:val="NoSpacing"/>
        <w:jc w:val="center"/>
        <w:rPr>
          <w:rFonts w:ascii="Times New Roman" w:hAnsi="Times New Roman" w:cs="Times New Roman"/>
          <w:b/>
          <w:iCs/>
          <w:color w:val="000000" w:themeColor="text1"/>
          <w:sz w:val="36"/>
          <w:szCs w:val="36"/>
          <w:u w:val="single"/>
        </w:rPr>
      </w:pPr>
      <w:r w:rsidRPr="00446C78">
        <w:rPr>
          <w:rFonts w:ascii="Times New Roman" w:hAnsi="Times New Roman" w:cs="Times New Roman"/>
          <w:b/>
          <w:iCs/>
          <w:color w:val="000000" w:themeColor="text1"/>
          <w:sz w:val="36"/>
          <w:szCs w:val="36"/>
          <w:u w:val="single"/>
        </w:rPr>
        <w:t>“</w:t>
      </w:r>
      <w:r w:rsidR="00103EF5">
        <w:rPr>
          <w:rFonts w:ascii="Times New Roman" w:hAnsi="Times New Roman" w:cs="Times New Roman"/>
          <w:b/>
          <w:iCs/>
          <w:color w:val="000000" w:themeColor="text1"/>
          <w:sz w:val="36"/>
          <w:szCs w:val="36"/>
          <w:u w:val="single"/>
        </w:rPr>
        <w:t>NEWSPAPER AGENCY</w:t>
      </w:r>
      <w:r w:rsidRPr="00446C78">
        <w:rPr>
          <w:rFonts w:ascii="Times New Roman" w:hAnsi="Times New Roman" w:cs="Times New Roman"/>
          <w:b/>
          <w:iCs/>
          <w:color w:val="000000" w:themeColor="text1"/>
          <w:sz w:val="36"/>
          <w:szCs w:val="36"/>
          <w:u w:val="single"/>
        </w:rPr>
        <w:t>”</w:t>
      </w:r>
    </w:p>
    <w:p w:rsidR="008A0096" w:rsidRPr="00446C78" w:rsidRDefault="008A0096" w:rsidP="008A0096">
      <w:pPr>
        <w:pStyle w:val="NoSpacing"/>
        <w:jc w:val="center"/>
        <w:rPr>
          <w:rFonts w:ascii="Times New Roman" w:hAnsi="Times New Roman" w:cs="Times New Roman"/>
          <w:color w:val="000000" w:themeColor="text1"/>
          <w:sz w:val="36"/>
          <w:szCs w:val="36"/>
        </w:rPr>
      </w:pPr>
    </w:p>
    <w:p w:rsidR="008A0096" w:rsidRDefault="00674714" w:rsidP="00674714">
      <w:pPr>
        <w:pStyle w:val="NoSpacing"/>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Developed by</w:t>
      </w:r>
    </w:p>
    <w:p w:rsidR="00103EF5" w:rsidRPr="00446C78" w:rsidRDefault="00103EF5" w:rsidP="00674714">
      <w:pPr>
        <w:pStyle w:val="NoSpacing"/>
        <w:jc w:val="center"/>
        <w:rPr>
          <w:rFonts w:ascii="Times New Roman" w:hAnsi="Times New Roman" w:cs="Times New Roman"/>
          <w:color w:val="000000" w:themeColor="text1"/>
          <w:sz w:val="36"/>
          <w:szCs w:val="36"/>
        </w:rPr>
      </w:pPr>
    </w:p>
    <w:p w:rsidR="008A0096" w:rsidRDefault="00103EF5" w:rsidP="008A0096">
      <w:pPr>
        <w:pStyle w:val="NoSpacing"/>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Maitreya S. Vaidya</w:t>
      </w:r>
    </w:p>
    <w:p w:rsidR="00103EF5" w:rsidRDefault="00103EF5" w:rsidP="008A0096">
      <w:pPr>
        <w:pStyle w:val="NoSpacing"/>
        <w:jc w:val="center"/>
        <w:rPr>
          <w:rFonts w:ascii="Times New Roman" w:hAnsi="Times New Roman" w:cs="Times New Roman"/>
          <w:color w:val="000000" w:themeColor="text1"/>
          <w:sz w:val="36"/>
          <w:szCs w:val="36"/>
        </w:rPr>
      </w:pPr>
    </w:p>
    <w:p w:rsidR="00674714" w:rsidRPr="00446C78" w:rsidRDefault="00103EF5" w:rsidP="008A0096">
      <w:pPr>
        <w:pStyle w:val="NoSpacing"/>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Akshay V. Talekar</w:t>
      </w:r>
    </w:p>
    <w:p w:rsidR="008A0096" w:rsidRPr="00446C78" w:rsidRDefault="008A0096" w:rsidP="008A0096">
      <w:pPr>
        <w:pStyle w:val="NoSpacing"/>
        <w:jc w:val="center"/>
        <w:rPr>
          <w:rFonts w:ascii="Times New Roman" w:hAnsi="Times New Roman" w:cs="Times New Roman"/>
          <w:color w:val="000000" w:themeColor="text1"/>
          <w:sz w:val="36"/>
          <w:szCs w:val="36"/>
        </w:rPr>
      </w:pPr>
    </w:p>
    <w:p w:rsidR="008A0096" w:rsidRPr="00446C78" w:rsidRDefault="00674714" w:rsidP="008A0096">
      <w:pPr>
        <w:pStyle w:val="NoSpacing"/>
        <w:jc w:val="center"/>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M</w:t>
      </w:r>
      <w:r w:rsidR="00103EF5">
        <w:rPr>
          <w:rFonts w:ascii="Times New Roman" w:hAnsi="Times New Roman" w:cs="Times New Roman"/>
          <w:bCs/>
          <w:color w:val="000000" w:themeColor="text1"/>
          <w:sz w:val="36"/>
          <w:szCs w:val="36"/>
        </w:rPr>
        <w:t>.C.A (</w:t>
      </w:r>
      <w:r w:rsidR="008A0096" w:rsidRPr="00446C78">
        <w:rPr>
          <w:rFonts w:ascii="Times New Roman" w:hAnsi="Times New Roman" w:cs="Times New Roman"/>
          <w:bCs/>
          <w:color w:val="000000" w:themeColor="text1"/>
          <w:sz w:val="36"/>
          <w:szCs w:val="36"/>
        </w:rPr>
        <w:t>Science)</w:t>
      </w:r>
    </w:p>
    <w:p w:rsidR="008A0096" w:rsidRPr="00446C78" w:rsidRDefault="00103EF5" w:rsidP="00103EF5">
      <w:pPr>
        <w:pStyle w:val="NoSpacing"/>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 xml:space="preserve">                                                   </w:t>
      </w:r>
      <w:r w:rsidR="008A0096" w:rsidRPr="00446C78">
        <w:rPr>
          <w:rFonts w:ascii="Times New Roman" w:hAnsi="Times New Roman" w:cs="Times New Roman"/>
          <w:bCs/>
          <w:color w:val="000000" w:themeColor="text1"/>
          <w:sz w:val="36"/>
          <w:szCs w:val="36"/>
        </w:rPr>
        <w:t>In</w:t>
      </w:r>
    </w:p>
    <w:p w:rsidR="00103EF5" w:rsidRDefault="008A0096" w:rsidP="00103EF5">
      <w:pPr>
        <w:pStyle w:val="NoSpacing"/>
        <w:jc w:val="both"/>
        <w:rPr>
          <w:rFonts w:ascii="Times New Roman" w:hAnsi="Times New Roman" w:cs="Times New Roman"/>
          <w:bCs/>
          <w:color w:val="000000" w:themeColor="text1"/>
          <w:sz w:val="36"/>
          <w:szCs w:val="36"/>
        </w:rPr>
      </w:pPr>
      <w:r w:rsidRPr="00446C78">
        <w:rPr>
          <w:rFonts w:ascii="Times New Roman" w:hAnsi="Times New Roman" w:cs="Times New Roman"/>
          <w:bCs/>
          <w:color w:val="000000" w:themeColor="text1"/>
          <w:sz w:val="36"/>
          <w:szCs w:val="36"/>
        </w:rPr>
        <w:t xml:space="preserve">                           Department of Computer Science</w:t>
      </w:r>
    </w:p>
    <w:p w:rsidR="00103EF5" w:rsidRDefault="00103EF5" w:rsidP="00103EF5">
      <w:pPr>
        <w:pStyle w:val="NoSpacing"/>
        <w:jc w:val="both"/>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t xml:space="preserve">                                                </w:t>
      </w:r>
      <w:r w:rsidR="008A0096" w:rsidRPr="00446C78">
        <w:rPr>
          <w:rFonts w:ascii="Times New Roman" w:hAnsi="Times New Roman" w:cs="Times New Roman"/>
          <w:bCs/>
          <w:color w:val="000000" w:themeColor="text1"/>
          <w:sz w:val="36"/>
          <w:szCs w:val="36"/>
        </w:rPr>
        <w:t>Under</w:t>
      </w:r>
    </w:p>
    <w:p w:rsidR="00103EF5" w:rsidRDefault="00103EF5" w:rsidP="00103EF5">
      <w:pPr>
        <w:pStyle w:val="NoSpacing"/>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r w:rsidR="008A0096" w:rsidRPr="00446C78">
        <w:rPr>
          <w:rFonts w:ascii="Times New Roman" w:hAnsi="Times New Roman" w:cs="Times New Roman"/>
          <w:b/>
          <w:color w:val="000000" w:themeColor="text1"/>
          <w:sz w:val="36"/>
          <w:szCs w:val="36"/>
        </w:rPr>
        <w:t>“University of Pune”</w:t>
      </w:r>
    </w:p>
    <w:p w:rsidR="008A0096" w:rsidRPr="00103EF5" w:rsidRDefault="00103EF5" w:rsidP="00103EF5">
      <w:pPr>
        <w:pStyle w:val="NoSpacing"/>
        <w:rPr>
          <w:rFonts w:ascii="Times New Roman" w:hAnsi="Times New Roman" w:cs="Times New Roman"/>
          <w:bCs/>
          <w:color w:val="000000" w:themeColor="text1"/>
          <w:sz w:val="36"/>
          <w:szCs w:val="36"/>
        </w:rPr>
      </w:pPr>
      <w:r>
        <w:rPr>
          <w:rFonts w:ascii="Times New Roman" w:hAnsi="Times New Roman" w:cs="Times New Roman"/>
          <w:b/>
          <w:color w:val="000000" w:themeColor="text1"/>
          <w:sz w:val="36"/>
          <w:szCs w:val="36"/>
        </w:rPr>
        <w:t xml:space="preserve">                                              </w:t>
      </w:r>
      <w:r w:rsidR="006041FD">
        <w:rPr>
          <w:rFonts w:ascii="Times New Roman" w:hAnsi="Times New Roman" w:cs="Times New Roman"/>
          <w:b/>
          <w:color w:val="000000" w:themeColor="text1"/>
          <w:sz w:val="36"/>
          <w:szCs w:val="36"/>
        </w:rPr>
        <w:t>2015</w:t>
      </w:r>
      <w:r w:rsidR="00674714">
        <w:rPr>
          <w:rFonts w:ascii="Times New Roman" w:hAnsi="Times New Roman" w:cs="Times New Roman"/>
          <w:b/>
          <w:color w:val="000000" w:themeColor="text1"/>
          <w:sz w:val="36"/>
          <w:szCs w:val="36"/>
        </w:rPr>
        <w:t>-1</w:t>
      </w:r>
      <w:r w:rsidR="006041FD">
        <w:rPr>
          <w:rFonts w:ascii="Times New Roman" w:hAnsi="Times New Roman" w:cs="Times New Roman"/>
          <w:b/>
          <w:color w:val="000000" w:themeColor="text1"/>
          <w:sz w:val="36"/>
          <w:szCs w:val="36"/>
        </w:rPr>
        <w:t>6</w:t>
      </w:r>
    </w:p>
    <w:p w:rsidR="008A0096" w:rsidRPr="00446C78" w:rsidRDefault="008A0096" w:rsidP="008A0096">
      <w:pPr>
        <w:tabs>
          <w:tab w:val="left" w:pos="6621"/>
        </w:tabs>
        <w:rPr>
          <w:b/>
          <w:sz w:val="36"/>
          <w:szCs w:val="36"/>
        </w:rPr>
      </w:pPr>
    </w:p>
    <w:p w:rsidR="008A0096" w:rsidRPr="00446C78" w:rsidRDefault="008A0096" w:rsidP="008A0096">
      <w:pPr>
        <w:spacing w:line="240" w:lineRule="auto"/>
        <w:jc w:val="center"/>
        <w:rPr>
          <w:rFonts w:ascii="Times New Roman" w:hAnsi="Times New Roman" w:cs="Times New Roman"/>
          <w:b/>
          <w:sz w:val="36"/>
          <w:szCs w:val="36"/>
        </w:rPr>
      </w:pPr>
      <w:r w:rsidRPr="00446C78">
        <w:rPr>
          <w:rFonts w:ascii="Times New Roman" w:hAnsi="Times New Roman" w:cs="Times New Roman"/>
          <w:noProof/>
          <w:sz w:val="36"/>
          <w:szCs w:val="36"/>
          <w:lang w:val="en-IN" w:eastAsia="en-IN"/>
        </w:rPr>
        <w:drawing>
          <wp:inline distT="0" distB="0" distL="0" distR="0">
            <wp:extent cx="1590675" cy="1100030"/>
            <wp:effectExtent l="19050" t="0" r="9525" b="0"/>
            <wp:docPr id="5" name="Picture 0" descr="DYPVP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YPVPLogoNew.png"/>
                    <pic:cNvPicPr>
                      <a:picLocks noChangeAspect="1" noChangeArrowheads="1"/>
                    </pic:cNvPicPr>
                  </pic:nvPicPr>
                  <pic:blipFill>
                    <a:blip r:embed="rId8" cstate="print"/>
                    <a:srcRect/>
                    <a:stretch>
                      <a:fillRect/>
                    </a:stretch>
                  </pic:blipFill>
                  <pic:spPr bwMode="auto">
                    <a:xfrm>
                      <a:off x="0" y="0"/>
                      <a:ext cx="1592012" cy="1100954"/>
                    </a:xfrm>
                    <a:prstGeom prst="rect">
                      <a:avLst/>
                    </a:prstGeom>
                    <a:noFill/>
                    <a:ln w="9525">
                      <a:noFill/>
                      <a:miter lim="800000"/>
                      <a:headEnd/>
                      <a:tailEnd/>
                    </a:ln>
                  </pic:spPr>
                </pic:pic>
              </a:graphicData>
            </a:graphic>
          </wp:inline>
        </w:drawing>
      </w:r>
    </w:p>
    <w:p w:rsidR="008A0096" w:rsidRPr="00446C78" w:rsidRDefault="008A0096" w:rsidP="008A0096">
      <w:pPr>
        <w:pStyle w:val="NoSpacing"/>
        <w:jc w:val="center"/>
        <w:rPr>
          <w:rFonts w:ascii="Algerian" w:hAnsi="Algerian" w:cs="Times New Roman"/>
          <w:b/>
          <w:sz w:val="36"/>
          <w:szCs w:val="36"/>
        </w:rPr>
      </w:pPr>
      <w:r w:rsidRPr="00446C78">
        <w:rPr>
          <w:rFonts w:ascii="Algerian" w:hAnsi="Algerian" w:cs="Times New Roman"/>
          <w:b/>
          <w:sz w:val="36"/>
          <w:szCs w:val="36"/>
        </w:rPr>
        <w:t>Dr. D. Y. PatilVidyaPratishthan Society’s</w:t>
      </w:r>
    </w:p>
    <w:p w:rsidR="008A0096" w:rsidRPr="00446C78" w:rsidRDefault="008A0096" w:rsidP="008A0096">
      <w:pPr>
        <w:pStyle w:val="NoSpacing"/>
        <w:jc w:val="center"/>
        <w:rPr>
          <w:rFonts w:ascii="Algerian" w:hAnsi="Algerian" w:cs="Times New Roman"/>
          <w:b/>
          <w:sz w:val="36"/>
          <w:szCs w:val="36"/>
        </w:rPr>
      </w:pPr>
      <w:r w:rsidRPr="00446C78">
        <w:rPr>
          <w:rFonts w:ascii="Algerian" w:hAnsi="Algerian" w:cs="Times New Roman"/>
          <w:b/>
          <w:sz w:val="36"/>
          <w:szCs w:val="36"/>
        </w:rPr>
        <w:t>Pad.Dr.D.Y.Patil Arts, Commerce &amp; Science College</w:t>
      </w:r>
    </w:p>
    <w:p w:rsidR="008A0096" w:rsidRPr="00446C78" w:rsidRDefault="008A0096" w:rsidP="008A0096">
      <w:pPr>
        <w:pStyle w:val="NoSpacing"/>
        <w:jc w:val="center"/>
        <w:rPr>
          <w:rFonts w:ascii="Algerian" w:hAnsi="Algerian" w:cs="Times New Roman"/>
          <w:sz w:val="36"/>
          <w:szCs w:val="36"/>
        </w:rPr>
      </w:pPr>
      <w:r w:rsidRPr="00446C78">
        <w:rPr>
          <w:rFonts w:ascii="Algerian" w:hAnsi="Algerian" w:cs="Times New Roman"/>
          <w:b/>
          <w:sz w:val="36"/>
          <w:szCs w:val="36"/>
        </w:rPr>
        <w:t>Pimpri, Pune-411 018</w:t>
      </w:r>
      <w:r w:rsidRPr="00446C78">
        <w:rPr>
          <w:rFonts w:ascii="Algerian" w:hAnsi="Algerian" w:cs="Times New Roman"/>
          <w:sz w:val="36"/>
          <w:szCs w:val="36"/>
        </w:rPr>
        <w:t>.</w:t>
      </w:r>
    </w:p>
    <w:p w:rsidR="008A0096" w:rsidRPr="00446C78" w:rsidRDefault="008A0096" w:rsidP="008A0096">
      <w:pPr>
        <w:pStyle w:val="NoSpacing"/>
        <w:jc w:val="center"/>
        <w:rPr>
          <w:rFonts w:ascii="Old English Text MT" w:hAnsi="Old English Text MT"/>
          <w:b/>
          <w:sz w:val="36"/>
          <w:szCs w:val="36"/>
        </w:rPr>
      </w:pPr>
      <w:r w:rsidRPr="00446C78">
        <w:rPr>
          <w:rFonts w:ascii="Old English Text MT" w:hAnsi="Old English Text MT"/>
          <w:b/>
          <w:sz w:val="36"/>
          <w:szCs w:val="36"/>
        </w:rPr>
        <w:t>Certificate</w:t>
      </w:r>
    </w:p>
    <w:p w:rsidR="008A0096" w:rsidRPr="00446C78" w:rsidRDefault="008A0096" w:rsidP="008A0096">
      <w:pPr>
        <w:pStyle w:val="NoSpacing"/>
        <w:rPr>
          <w:sz w:val="36"/>
          <w:szCs w:val="36"/>
        </w:rPr>
      </w:pPr>
    </w:p>
    <w:p w:rsidR="008A0096" w:rsidRPr="00446C78" w:rsidRDefault="008A0096" w:rsidP="008A0096">
      <w:pPr>
        <w:pStyle w:val="NoSpacing"/>
        <w:rPr>
          <w:sz w:val="36"/>
          <w:szCs w:val="36"/>
        </w:rPr>
      </w:pPr>
    </w:p>
    <w:p w:rsidR="008A0096" w:rsidRPr="00446C78" w:rsidRDefault="008A0096" w:rsidP="00B41750">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This is to certify that Mr</w:t>
      </w:r>
      <w:r w:rsidR="00674714">
        <w:rPr>
          <w:rFonts w:ascii="Times New Roman" w:hAnsi="Times New Roman" w:cs="Times New Roman"/>
          <w:sz w:val="36"/>
          <w:szCs w:val="36"/>
        </w:rPr>
        <w:t xml:space="preserve">. </w:t>
      </w:r>
      <w:r w:rsidR="00103EF5">
        <w:rPr>
          <w:rFonts w:ascii="Times New Roman" w:hAnsi="Times New Roman" w:cs="Times New Roman"/>
          <w:sz w:val="36"/>
          <w:szCs w:val="36"/>
        </w:rPr>
        <w:t>Akshay Talekar &amp; Maitreya Vaidya of the class S</w:t>
      </w:r>
      <w:r w:rsidR="00674714">
        <w:rPr>
          <w:rFonts w:ascii="Times New Roman" w:hAnsi="Times New Roman" w:cs="Times New Roman"/>
          <w:sz w:val="36"/>
          <w:szCs w:val="36"/>
        </w:rPr>
        <w:t>.Y.M</w:t>
      </w:r>
      <w:r w:rsidR="00103EF5">
        <w:rPr>
          <w:rFonts w:ascii="Times New Roman" w:hAnsi="Times New Roman" w:cs="Times New Roman"/>
          <w:sz w:val="36"/>
          <w:szCs w:val="36"/>
        </w:rPr>
        <w:t>.C</w:t>
      </w:r>
      <w:r w:rsidR="00B41750" w:rsidRPr="00446C78">
        <w:rPr>
          <w:rFonts w:ascii="Times New Roman" w:hAnsi="Times New Roman" w:cs="Times New Roman"/>
          <w:sz w:val="36"/>
          <w:szCs w:val="36"/>
        </w:rPr>
        <w:t>.</w:t>
      </w:r>
      <w:r w:rsidR="00103EF5">
        <w:rPr>
          <w:rFonts w:ascii="Times New Roman" w:hAnsi="Times New Roman" w:cs="Times New Roman"/>
          <w:sz w:val="36"/>
          <w:szCs w:val="36"/>
        </w:rPr>
        <w:t>A.</w:t>
      </w:r>
      <w:r w:rsidR="00B41750" w:rsidRPr="00446C78">
        <w:rPr>
          <w:rFonts w:ascii="Times New Roman" w:hAnsi="Times New Roman" w:cs="Times New Roman"/>
          <w:sz w:val="36"/>
          <w:szCs w:val="36"/>
        </w:rPr>
        <w:t>(</w:t>
      </w:r>
      <w:r w:rsidRPr="00446C78">
        <w:rPr>
          <w:rFonts w:ascii="Times New Roman" w:hAnsi="Times New Roman" w:cs="Times New Roman"/>
          <w:sz w:val="36"/>
          <w:szCs w:val="36"/>
        </w:rPr>
        <w:t>Science)Seat no._______</w:t>
      </w:r>
      <w:r w:rsidR="00B41750" w:rsidRPr="00446C78">
        <w:rPr>
          <w:rFonts w:ascii="Times New Roman" w:hAnsi="Times New Roman" w:cs="Times New Roman"/>
          <w:sz w:val="36"/>
          <w:szCs w:val="36"/>
        </w:rPr>
        <w:t xml:space="preserve"> has satisfactorily</w:t>
      </w:r>
      <w:r w:rsidRPr="00446C78">
        <w:rPr>
          <w:rFonts w:ascii="Times New Roman" w:hAnsi="Times New Roman" w:cs="Times New Roman"/>
          <w:sz w:val="36"/>
          <w:szCs w:val="36"/>
        </w:rPr>
        <w:t xml:space="preserve"> completed the project entitled </w:t>
      </w:r>
      <w:r w:rsidR="00B41750" w:rsidRPr="00446C78">
        <w:rPr>
          <w:rFonts w:ascii="Times New Roman" w:hAnsi="Times New Roman" w:cs="Times New Roman"/>
          <w:sz w:val="36"/>
          <w:szCs w:val="36"/>
        </w:rPr>
        <w:t xml:space="preserve">Newspaper Agency </w:t>
      </w:r>
      <w:r w:rsidRPr="00446C78">
        <w:rPr>
          <w:rFonts w:ascii="Times New Roman" w:hAnsi="Times New Roman" w:cs="Times New Roman"/>
          <w:sz w:val="36"/>
          <w:szCs w:val="36"/>
        </w:rPr>
        <w:t>System in Computer Scien</w:t>
      </w:r>
      <w:r w:rsidR="006041FD">
        <w:rPr>
          <w:rFonts w:ascii="Times New Roman" w:hAnsi="Times New Roman" w:cs="Times New Roman"/>
          <w:sz w:val="36"/>
          <w:szCs w:val="36"/>
        </w:rPr>
        <w:t>ce during the academic year 2015-16</w:t>
      </w:r>
      <w:r w:rsidRPr="00446C78">
        <w:rPr>
          <w:rFonts w:ascii="Times New Roman" w:hAnsi="Times New Roman" w:cs="Times New Roman"/>
          <w:sz w:val="36"/>
          <w:szCs w:val="36"/>
        </w:rPr>
        <w:t xml:space="preserve"> as per requirements of the University of Pune.</w:t>
      </w:r>
    </w:p>
    <w:p w:rsidR="00B41750" w:rsidRPr="00446C78" w:rsidRDefault="00B41750" w:rsidP="008A0096">
      <w:pPr>
        <w:pStyle w:val="NoSpacing"/>
        <w:rPr>
          <w:rFonts w:ascii="Times New Roman" w:hAnsi="Times New Roman" w:cs="Times New Roman"/>
          <w:sz w:val="36"/>
          <w:szCs w:val="36"/>
        </w:rPr>
      </w:pPr>
    </w:p>
    <w:p w:rsidR="00B41750" w:rsidRPr="00446C78" w:rsidRDefault="00B41750" w:rsidP="008A0096">
      <w:pPr>
        <w:pStyle w:val="NoSpacing"/>
        <w:rPr>
          <w:rFonts w:ascii="Times New Roman" w:hAnsi="Times New Roman" w:cs="Times New Roman"/>
          <w:sz w:val="36"/>
          <w:szCs w:val="36"/>
        </w:rPr>
      </w:pPr>
    </w:p>
    <w:p w:rsidR="008A0096" w:rsidRPr="00446C78" w:rsidRDefault="008A0096" w:rsidP="008A0096">
      <w:pPr>
        <w:pStyle w:val="NoSpacing"/>
        <w:rPr>
          <w:rFonts w:ascii="Times New Roman" w:hAnsi="Times New Roman" w:cs="Times New Roman"/>
          <w:sz w:val="36"/>
          <w:szCs w:val="36"/>
        </w:rPr>
      </w:pPr>
      <w:r w:rsidRPr="00446C78">
        <w:rPr>
          <w:rFonts w:ascii="Times New Roman" w:hAnsi="Times New Roman" w:cs="Times New Roman"/>
          <w:sz w:val="36"/>
          <w:szCs w:val="36"/>
        </w:rPr>
        <w:t>Project Guide</w:t>
      </w:r>
      <w:r w:rsidR="006041FD">
        <w:rPr>
          <w:rFonts w:ascii="Times New Roman" w:hAnsi="Times New Roman" w:cs="Times New Roman"/>
          <w:sz w:val="36"/>
          <w:szCs w:val="36"/>
        </w:rPr>
        <w:t xml:space="preserve">              HOD &amp;</w:t>
      </w:r>
      <w:r w:rsidR="006B0F8E">
        <w:rPr>
          <w:rFonts w:ascii="Times New Roman" w:hAnsi="Times New Roman" w:cs="Times New Roman"/>
          <w:sz w:val="36"/>
          <w:szCs w:val="36"/>
        </w:rPr>
        <w:t>Vice Principal</w:t>
      </w:r>
      <w:r w:rsidRPr="00446C78">
        <w:rPr>
          <w:rFonts w:ascii="Times New Roman" w:hAnsi="Times New Roman" w:cs="Times New Roman"/>
          <w:sz w:val="36"/>
          <w:szCs w:val="36"/>
        </w:rPr>
        <w:tab/>
      </w:r>
      <w:r w:rsidRPr="00446C78">
        <w:rPr>
          <w:rFonts w:ascii="Times New Roman" w:hAnsi="Times New Roman" w:cs="Times New Roman"/>
          <w:sz w:val="36"/>
          <w:szCs w:val="36"/>
        </w:rPr>
        <w:tab/>
      </w:r>
      <w:r w:rsidR="006041FD">
        <w:rPr>
          <w:rFonts w:ascii="Times New Roman" w:hAnsi="Times New Roman" w:cs="Times New Roman"/>
          <w:sz w:val="36"/>
          <w:szCs w:val="36"/>
        </w:rPr>
        <w:t xml:space="preserve">    Principal</w:t>
      </w:r>
    </w:p>
    <w:p w:rsidR="00674714" w:rsidRDefault="00674714" w:rsidP="008A0096">
      <w:pPr>
        <w:pStyle w:val="NoSpacing"/>
        <w:rPr>
          <w:rFonts w:ascii="Times New Roman" w:hAnsi="Times New Roman" w:cs="Times New Roman"/>
          <w:sz w:val="36"/>
          <w:szCs w:val="36"/>
        </w:rPr>
      </w:pPr>
    </w:p>
    <w:p w:rsidR="00674714" w:rsidRDefault="00674714" w:rsidP="008A0096">
      <w:pPr>
        <w:pStyle w:val="NoSpacing"/>
        <w:rPr>
          <w:rFonts w:ascii="Times New Roman" w:hAnsi="Times New Roman" w:cs="Times New Roman"/>
          <w:sz w:val="36"/>
          <w:szCs w:val="36"/>
        </w:rPr>
      </w:pPr>
    </w:p>
    <w:p w:rsidR="00674714" w:rsidRDefault="00674714" w:rsidP="008A0096">
      <w:pPr>
        <w:pStyle w:val="NoSpacing"/>
        <w:rPr>
          <w:rFonts w:ascii="Times New Roman" w:hAnsi="Times New Roman" w:cs="Times New Roman"/>
          <w:sz w:val="36"/>
          <w:szCs w:val="36"/>
        </w:rPr>
      </w:pPr>
    </w:p>
    <w:p w:rsidR="008A0096" w:rsidRPr="00446C78" w:rsidRDefault="00674714" w:rsidP="008A0096">
      <w:pPr>
        <w:pStyle w:val="NoSpacing"/>
        <w:rPr>
          <w:rFonts w:ascii="Times New Roman" w:hAnsi="Times New Roman" w:cs="Times New Roman"/>
          <w:sz w:val="36"/>
          <w:szCs w:val="36"/>
        </w:rPr>
      </w:pPr>
      <w:r>
        <w:rPr>
          <w:rFonts w:ascii="Times New Roman" w:hAnsi="Times New Roman" w:cs="Times New Roman"/>
          <w:sz w:val="36"/>
          <w:szCs w:val="36"/>
        </w:rPr>
        <w:t xml:space="preserve">Examiner 1:_________                       </w:t>
      </w:r>
      <w:r w:rsidR="008A0096" w:rsidRPr="00446C78">
        <w:rPr>
          <w:rFonts w:ascii="Times New Roman" w:hAnsi="Times New Roman" w:cs="Times New Roman"/>
          <w:sz w:val="36"/>
          <w:szCs w:val="36"/>
        </w:rPr>
        <w:t>Examiner 2:__________</w:t>
      </w:r>
    </w:p>
    <w:p w:rsidR="008A0096" w:rsidRPr="00446C78" w:rsidRDefault="008A0096" w:rsidP="008A0096">
      <w:pPr>
        <w:rPr>
          <w:sz w:val="36"/>
          <w:szCs w:val="36"/>
        </w:rPr>
      </w:pPr>
    </w:p>
    <w:p w:rsidR="006041FD" w:rsidRDefault="006041FD" w:rsidP="00C87ECD">
      <w:pPr>
        <w:spacing w:line="360" w:lineRule="auto"/>
        <w:rPr>
          <w:rFonts w:ascii="Times New Roman" w:hAnsi="Times New Roman" w:cs="Times New Roman"/>
          <w:color w:val="000000" w:themeColor="text1"/>
          <w:sz w:val="36"/>
          <w:szCs w:val="36"/>
        </w:rPr>
      </w:pPr>
    </w:p>
    <w:p w:rsidR="008A0096" w:rsidRPr="006041FD" w:rsidRDefault="00C87ECD" w:rsidP="006041FD">
      <w:pPr>
        <w:spacing w:line="360" w:lineRule="auto"/>
        <w:jc w:val="center"/>
        <w:rPr>
          <w:rFonts w:ascii="Times New Roman" w:hAnsi="Times New Roman" w:cs="Times New Roman"/>
          <w:b/>
          <w:color w:val="000000" w:themeColor="text1"/>
          <w:sz w:val="52"/>
          <w:szCs w:val="52"/>
          <w:u w:val="single"/>
        </w:rPr>
      </w:pPr>
      <w:r w:rsidRPr="006041FD">
        <w:rPr>
          <w:rFonts w:ascii="Times New Roman" w:hAnsi="Times New Roman" w:cs="Times New Roman"/>
          <w:b/>
          <w:color w:val="000000" w:themeColor="text1"/>
          <w:sz w:val="52"/>
          <w:szCs w:val="52"/>
          <w:u w:val="single"/>
        </w:rPr>
        <w:lastRenderedPageBreak/>
        <w:t>Acknowledgement</w:t>
      </w:r>
    </w:p>
    <w:p w:rsidR="008A0096" w:rsidRPr="00446C78" w:rsidRDefault="008A0096" w:rsidP="00C87EC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I would like to take this opportunity to express my profound gratitude to all those who have provided timely guidance and helping hand in making my project a success.</w:t>
      </w:r>
    </w:p>
    <w:p w:rsidR="008A0096" w:rsidRPr="00446C78" w:rsidRDefault="008A0096" w:rsidP="00C87EC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I extend my sincere thanks to respected </w:t>
      </w:r>
      <w:r w:rsidR="006041FD">
        <w:rPr>
          <w:rFonts w:ascii="Times New Roman" w:hAnsi="Times New Roman" w:cs="Times New Roman"/>
          <w:b/>
          <w:sz w:val="36"/>
          <w:szCs w:val="36"/>
        </w:rPr>
        <w:t xml:space="preserve">Mrs.Depashree Mehendale </w:t>
      </w:r>
      <w:r w:rsidRPr="00446C78">
        <w:rPr>
          <w:rFonts w:ascii="Times New Roman" w:hAnsi="Times New Roman" w:cs="Times New Roman"/>
          <w:b/>
          <w:sz w:val="36"/>
          <w:szCs w:val="36"/>
        </w:rPr>
        <w:t xml:space="preserve">(project guide) </w:t>
      </w:r>
      <w:r w:rsidRPr="00446C78">
        <w:rPr>
          <w:rFonts w:ascii="Times New Roman" w:hAnsi="Times New Roman" w:cs="Times New Roman"/>
          <w:sz w:val="36"/>
          <w:szCs w:val="36"/>
        </w:rPr>
        <w:t xml:space="preserve"> and </w:t>
      </w:r>
      <w:r w:rsidRPr="00446C78">
        <w:rPr>
          <w:rFonts w:ascii="Times New Roman" w:hAnsi="Times New Roman" w:cs="Times New Roman"/>
          <w:b/>
          <w:sz w:val="36"/>
          <w:szCs w:val="36"/>
        </w:rPr>
        <w:t>Mr. Ranjit patil(H.O.D)</w:t>
      </w:r>
      <w:r w:rsidR="00233B82">
        <w:rPr>
          <w:rFonts w:ascii="Times New Roman" w:hAnsi="Times New Roman" w:cs="Times New Roman"/>
          <w:b/>
          <w:sz w:val="36"/>
          <w:szCs w:val="36"/>
        </w:rPr>
        <w:t>&amp; Vice Principal</w:t>
      </w:r>
      <w:r w:rsidRPr="00446C78">
        <w:rPr>
          <w:rFonts w:ascii="Times New Roman" w:hAnsi="Times New Roman" w:cs="Times New Roman"/>
          <w:sz w:val="36"/>
          <w:szCs w:val="36"/>
        </w:rPr>
        <w:t xml:space="preserve">  who encouraged me for this project.</w:t>
      </w:r>
    </w:p>
    <w:p w:rsidR="008A0096" w:rsidRPr="00446C78" w:rsidRDefault="008A0096" w:rsidP="00C87EC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I would like to extend my thanks to my project guide whose guidance, simulating suggestions and encouragement helped me all the time of my project  discussions right from the inception of the project till its completion.</w:t>
      </w:r>
    </w:p>
    <w:p w:rsidR="008A0096" w:rsidRPr="00446C78" w:rsidRDefault="008A0096" w:rsidP="00C87EC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Form this project work my guide has brought the best out of me. I even want to thank our department colleagues for all their help, support, interest and valuable hints.</w:t>
      </w:r>
    </w:p>
    <w:p w:rsidR="00DE2873" w:rsidRPr="00446C78" w:rsidRDefault="006041FD" w:rsidP="00DE287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-Akshay Talekar</w:t>
      </w:r>
    </w:p>
    <w:p w:rsidR="00DE2873" w:rsidRPr="00446C78" w:rsidRDefault="006041FD" w:rsidP="00DE287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      -Maitreya Vaidya</w:t>
      </w:r>
    </w:p>
    <w:p w:rsidR="008A0096" w:rsidRPr="00446C78" w:rsidRDefault="008A0096" w:rsidP="008A0096">
      <w:pPr>
        <w:rPr>
          <w:rFonts w:ascii="Times New Roman" w:hAnsi="Times New Roman" w:cs="Times New Roman"/>
          <w:sz w:val="36"/>
          <w:szCs w:val="36"/>
        </w:rPr>
      </w:pPr>
    </w:p>
    <w:p w:rsidR="00674714" w:rsidRDefault="00674714" w:rsidP="00674714">
      <w:pPr>
        <w:rPr>
          <w:color w:val="000000" w:themeColor="text1"/>
          <w:sz w:val="36"/>
          <w:szCs w:val="36"/>
        </w:rPr>
      </w:pPr>
    </w:p>
    <w:p w:rsidR="00131DBD" w:rsidRDefault="00131DBD" w:rsidP="00674714">
      <w:pPr>
        <w:rPr>
          <w:color w:val="000000" w:themeColor="text1"/>
          <w:sz w:val="36"/>
          <w:szCs w:val="36"/>
        </w:rPr>
      </w:pPr>
    </w:p>
    <w:p w:rsidR="008A0096" w:rsidRPr="006041FD" w:rsidRDefault="008A0096" w:rsidP="006041FD">
      <w:pPr>
        <w:jc w:val="center"/>
        <w:rPr>
          <w:b/>
          <w:color w:val="000000" w:themeColor="text1"/>
          <w:sz w:val="52"/>
          <w:szCs w:val="52"/>
          <w:u w:val="single"/>
        </w:rPr>
      </w:pPr>
      <w:r w:rsidRPr="006041FD">
        <w:rPr>
          <w:b/>
          <w:color w:val="000000" w:themeColor="text1"/>
          <w:sz w:val="52"/>
          <w:szCs w:val="52"/>
          <w:u w:val="single"/>
        </w:rPr>
        <w:t>INDEX</w:t>
      </w:r>
    </w:p>
    <w:tbl>
      <w:tblPr>
        <w:tblStyle w:val="TableGrid"/>
        <w:tblW w:w="9838" w:type="dxa"/>
        <w:tblLook w:val="04A0" w:firstRow="1" w:lastRow="0" w:firstColumn="1" w:lastColumn="0" w:noHBand="0" w:noVBand="1"/>
      </w:tblPr>
      <w:tblGrid>
        <w:gridCol w:w="1247"/>
        <w:gridCol w:w="6318"/>
        <w:gridCol w:w="2273"/>
      </w:tblGrid>
      <w:tr w:rsidR="00FB2215" w:rsidRPr="00446C78" w:rsidTr="005708B8">
        <w:trPr>
          <w:trHeight w:val="528"/>
        </w:trPr>
        <w:tc>
          <w:tcPr>
            <w:tcW w:w="1247" w:type="dxa"/>
          </w:tcPr>
          <w:p w:rsidR="00504E1E" w:rsidRPr="00446C78" w:rsidRDefault="00504E1E" w:rsidP="00FB2215">
            <w:pPr>
              <w:jc w:val="center"/>
              <w:rPr>
                <w:sz w:val="36"/>
                <w:szCs w:val="36"/>
              </w:rPr>
            </w:pPr>
            <w:r w:rsidRPr="00446C78">
              <w:rPr>
                <w:sz w:val="36"/>
                <w:szCs w:val="36"/>
              </w:rPr>
              <w:t>Sr. no</w:t>
            </w:r>
          </w:p>
        </w:tc>
        <w:tc>
          <w:tcPr>
            <w:tcW w:w="6318" w:type="dxa"/>
          </w:tcPr>
          <w:p w:rsidR="00504E1E" w:rsidRPr="00446C78" w:rsidRDefault="00504E1E" w:rsidP="00FB2215">
            <w:pPr>
              <w:jc w:val="center"/>
              <w:rPr>
                <w:sz w:val="36"/>
                <w:szCs w:val="36"/>
              </w:rPr>
            </w:pPr>
            <w:r w:rsidRPr="00446C78">
              <w:rPr>
                <w:sz w:val="36"/>
                <w:szCs w:val="36"/>
              </w:rPr>
              <w:t>Topic</w:t>
            </w:r>
          </w:p>
        </w:tc>
        <w:tc>
          <w:tcPr>
            <w:tcW w:w="2273" w:type="dxa"/>
          </w:tcPr>
          <w:p w:rsidR="00504E1E" w:rsidRPr="00446C78" w:rsidRDefault="00504E1E" w:rsidP="00FB2215">
            <w:pPr>
              <w:jc w:val="center"/>
              <w:rPr>
                <w:sz w:val="36"/>
                <w:szCs w:val="36"/>
              </w:rPr>
            </w:pPr>
            <w:r w:rsidRPr="00446C78">
              <w:rPr>
                <w:sz w:val="36"/>
                <w:szCs w:val="36"/>
              </w:rPr>
              <w:t>Page no</w:t>
            </w:r>
          </w:p>
        </w:tc>
      </w:tr>
      <w:tr w:rsidR="00FB2215" w:rsidRPr="00446C78" w:rsidTr="005708B8">
        <w:trPr>
          <w:trHeight w:val="528"/>
        </w:trPr>
        <w:tc>
          <w:tcPr>
            <w:tcW w:w="1247" w:type="dxa"/>
          </w:tcPr>
          <w:p w:rsidR="00504E1E" w:rsidRPr="00446C78" w:rsidRDefault="00504E1E" w:rsidP="00FB2215">
            <w:pPr>
              <w:rPr>
                <w:sz w:val="36"/>
                <w:szCs w:val="36"/>
              </w:rPr>
            </w:pPr>
            <w:r w:rsidRPr="00446C78">
              <w:rPr>
                <w:sz w:val="36"/>
                <w:szCs w:val="36"/>
              </w:rPr>
              <w:t>1</w:t>
            </w:r>
          </w:p>
        </w:tc>
        <w:tc>
          <w:tcPr>
            <w:tcW w:w="6318" w:type="dxa"/>
          </w:tcPr>
          <w:p w:rsidR="00504E1E" w:rsidRPr="00446C78" w:rsidRDefault="00EB746A" w:rsidP="00FB2215">
            <w:pPr>
              <w:rPr>
                <w:sz w:val="36"/>
                <w:szCs w:val="36"/>
              </w:rPr>
            </w:pPr>
            <w:r w:rsidRPr="00446C78">
              <w:rPr>
                <w:sz w:val="36"/>
                <w:szCs w:val="36"/>
              </w:rPr>
              <w:t>Introduction</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EB746A" w:rsidP="00FB2215">
            <w:pPr>
              <w:rPr>
                <w:sz w:val="36"/>
                <w:szCs w:val="36"/>
              </w:rPr>
            </w:pPr>
            <w:r w:rsidRPr="00446C78">
              <w:rPr>
                <w:sz w:val="36"/>
                <w:szCs w:val="36"/>
              </w:rPr>
              <w:t>2</w:t>
            </w:r>
          </w:p>
        </w:tc>
        <w:tc>
          <w:tcPr>
            <w:tcW w:w="6318" w:type="dxa"/>
          </w:tcPr>
          <w:p w:rsidR="00504E1E" w:rsidRPr="00446C78" w:rsidRDefault="00EB746A" w:rsidP="00FB2215">
            <w:pPr>
              <w:rPr>
                <w:sz w:val="36"/>
                <w:szCs w:val="36"/>
              </w:rPr>
            </w:pPr>
            <w:r w:rsidRPr="00446C78">
              <w:rPr>
                <w:sz w:val="36"/>
                <w:szCs w:val="36"/>
              </w:rPr>
              <w:t>Problem definition</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EB746A" w:rsidP="00FB2215">
            <w:pPr>
              <w:rPr>
                <w:sz w:val="36"/>
                <w:szCs w:val="36"/>
              </w:rPr>
            </w:pPr>
            <w:r w:rsidRPr="00446C78">
              <w:rPr>
                <w:sz w:val="36"/>
                <w:szCs w:val="36"/>
              </w:rPr>
              <w:t>3</w:t>
            </w:r>
          </w:p>
        </w:tc>
        <w:tc>
          <w:tcPr>
            <w:tcW w:w="6318" w:type="dxa"/>
          </w:tcPr>
          <w:p w:rsidR="00504E1E" w:rsidRPr="00446C78" w:rsidRDefault="00EB746A" w:rsidP="00FB2215">
            <w:pPr>
              <w:rPr>
                <w:sz w:val="36"/>
                <w:szCs w:val="36"/>
              </w:rPr>
            </w:pPr>
            <w:r w:rsidRPr="00446C78">
              <w:rPr>
                <w:sz w:val="36"/>
                <w:szCs w:val="36"/>
              </w:rPr>
              <w:t>Proposed system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EB746A" w:rsidP="00FB2215">
            <w:pPr>
              <w:rPr>
                <w:sz w:val="36"/>
                <w:szCs w:val="36"/>
              </w:rPr>
            </w:pPr>
            <w:r w:rsidRPr="00446C78">
              <w:rPr>
                <w:sz w:val="36"/>
                <w:szCs w:val="36"/>
              </w:rPr>
              <w:t>4</w:t>
            </w:r>
          </w:p>
        </w:tc>
        <w:tc>
          <w:tcPr>
            <w:tcW w:w="6318" w:type="dxa"/>
          </w:tcPr>
          <w:p w:rsidR="00504E1E" w:rsidRPr="00446C78" w:rsidRDefault="00EB746A" w:rsidP="00FB2215">
            <w:pPr>
              <w:rPr>
                <w:sz w:val="36"/>
                <w:szCs w:val="36"/>
              </w:rPr>
            </w:pPr>
            <w:r w:rsidRPr="00446C78">
              <w:rPr>
                <w:sz w:val="36"/>
                <w:szCs w:val="36"/>
              </w:rPr>
              <w:t>Scope of the project</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EB746A" w:rsidP="00FB2215">
            <w:pPr>
              <w:rPr>
                <w:sz w:val="36"/>
                <w:szCs w:val="36"/>
              </w:rPr>
            </w:pPr>
            <w:r w:rsidRPr="00446C78">
              <w:rPr>
                <w:sz w:val="36"/>
                <w:szCs w:val="36"/>
              </w:rPr>
              <w:t>5</w:t>
            </w:r>
          </w:p>
        </w:tc>
        <w:tc>
          <w:tcPr>
            <w:tcW w:w="6318" w:type="dxa"/>
          </w:tcPr>
          <w:p w:rsidR="00504E1E" w:rsidRPr="00446C78" w:rsidRDefault="00FB2215" w:rsidP="00FB2215">
            <w:pPr>
              <w:rPr>
                <w:sz w:val="36"/>
                <w:szCs w:val="36"/>
              </w:rPr>
            </w:pPr>
            <w:r w:rsidRPr="00446C78">
              <w:rPr>
                <w:sz w:val="36"/>
                <w:szCs w:val="36"/>
              </w:rPr>
              <w:t>Need of computerization</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6</w:t>
            </w:r>
          </w:p>
        </w:tc>
        <w:tc>
          <w:tcPr>
            <w:tcW w:w="6318" w:type="dxa"/>
          </w:tcPr>
          <w:p w:rsidR="00504E1E" w:rsidRPr="00446C78" w:rsidRDefault="00FB2215" w:rsidP="00FB2215">
            <w:pPr>
              <w:rPr>
                <w:sz w:val="36"/>
                <w:szCs w:val="36"/>
              </w:rPr>
            </w:pPr>
            <w:r w:rsidRPr="00446C78">
              <w:rPr>
                <w:sz w:val="36"/>
                <w:szCs w:val="36"/>
              </w:rPr>
              <w:t>Objective of project</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7</w:t>
            </w:r>
          </w:p>
        </w:tc>
        <w:tc>
          <w:tcPr>
            <w:tcW w:w="6318" w:type="dxa"/>
          </w:tcPr>
          <w:p w:rsidR="00504E1E" w:rsidRPr="00446C78" w:rsidRDefault="00FB2215" w:rsidP="00FB2215">
            <w:pPr>
              <w:rPr>
                <w:sz w:val="36"/>
                <w:szCs w:val="36"/>
              </w:rPr>
            </w:pPr>
            <w:r w:rsidRPr="00446C78">
              <w:rPr>
                <w:sz w:val="36"/>
                <w:szCs w:val="36"/>
              </w:rPr>
              <w:t>Advantages of proposed system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8</w:t>
            </w:r>
          </w:p>
        </w:tc>
        <w:tc>
          <w:tcPr>
            <w:tcW w:w="6318" w:type="dxa"/>
          </w:tcPr>
          <w:p w:rsidR="00504E1E" w:rsidRPr="00446C78" w:rsidRDefault="00FB2215" w:rsidP="00FB2215">
            <w:pPr>
              <w:rPr>
                <w:sz w:val="36"/>
                <w:szCs w:val="36"/>
              </w:rPr>
            </w:pPr>
            <w:r w:rsidRPr="00446C78">
              <w:rPr>
                <w:sz w:val="36"/>
                <w:szCs w:val="36"/>
              </w:rPr>
              <w:t>Feasibility study</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9</w:t>
            </w:r>
          </w:p>
        </w:tc>
        <w:tc>
          <w:tcPr>
            <w:tcW w:w="6318" w:type="dxa"/>
          </w:tcPr>
          <w:p w:rsidR="00504E1E" w:rsidRPr="00446C78" w:rsidRDefault="00FB2215" w:rsidP="00FB2215">
            <w:pPr>
              <w:rPr>
                <w:sz w:val="36"/>
                <w:szCs w:val="36"/>
              </w:rPr>
            </w:pPr>
            <w:r w:rsidRPr="00446C78">
              <w:rPr>
                <w:sz w:val="36"/>
                <w:szCs w:val="36"/>
              </w:rPr>
              <w:t>Fact finding technique</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10</w:t>
            </w:r>
          </w:p>
        </w:tc>
        <w:tc>
          <w:tcPr>
            <w:tcW w:w="6318" w:type="dxa"/>
          </w:tcPr>
          <w:p w:rsidR="00504E1E" w:rsidRPr="00446C78" w:rsidRDefault="00FB2215" w:rsidP="00FB2215">
            <w:pPr>
              <w:rPr>
                <w:sz w:val="36"/>
                <w:szCs w:val="36"/>
              </w:rPr>
            </w:pPr>
            <w:r w:rsidRPr="00446C78">
              <w:rPr>
                <w:sz w:val="36"/>
                <w:szCs w:val="36"/>
              </w:rPr>
              <w:t>Platform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11</w:t>
            </w:r>
          </w:p>
        </w:tc>
        <w:tc>
          <w:tcPr>
            <w:tcW w:w="6318" w:type="dxa"/>
          </w:tcPr>
          <w:p w:rsidR="00504E1E" w:rsidRPr="00446C78" w:rsidRDefault="00FB2215" w:rsidP="00FB2215">
            <w:pPr>
              <w:rPr>
                <w:sz w:val="36"/>
                <w:szCs w:val="36"/>
              </w:rPr>
            </w:pPr>
            <w:r w:rsidRPr="00446C78">
              <w:rPr>
                <w:sz w:val="36"/>
                <w:szCs w:val="36"/>
              </w:rPr>
              <w:t>System design</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FB2215" w:rsidP="00FB2215">
            <w:pPr>
              <w:pStyle w:val="ListParagraph"/>
              <w:numPr>
                <w:ilvl w:val="0"/>
                <w:numId w:val="1"/>
              </w:numPr>
              <w:rPr>
                <w:sz w:val="36"/>
                <w:szCs w:val="36"/>
              </w:rPr>
            </w:pPr>
            <w:r w:rsidRPr="00446C78">
              <w:rPr>
                <w:sz w:val="36"/>
                <w:szCs w:val="36"/>
              </w:rPr>
              <w:t>ER diagram</w:t>
            </w:r>
          </w:p>
          <w:p w:rsidR="00FB2215" w:rsidRPr="00446C78" w:rsidRDefault="00FB2215" w:rsidP="00FB2215">
            <w:pPr>
              <w:pStyle w:val="ListParagraph"/>
              <w:rPr>
                <w:sz w:val="36"/>
                <w:szCs w:val="36"/>
              </w:rPr>
            </w:pP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FB2215" w:rsidP="00FB2215">
            <w:pPr>
              <w:pStyle w:val="ListParagraph"/>
              <w:numPr>
                <w:ilvl w:val="0"/>
                <w:numId w:val="1"/>
              </w:numPr>
              <w:rPr>
                <w:sz w:val="36"/>
                <w:szCs w:val="36"/>
              </w:rPr>
            </w:pPr>
            <w:r w:rsidRPr="00446C78">
              <w:rPr>
                <w:sz w:val="36"/>
                <w:szCs w:val="36"/>
              </w:rPr>
              <w:t>Class diagram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FB2215" w:rsidP="00FB2215">
            <w:pPr>
              <w:pStyle w:val="ListParagraph"/>
              <w:numPr>
                <w:ilvl w:val="0"/>
                <w:numId w:val="1"/>
              </w:numPr>
              <w:rPr>
                <w:sz w:val="36"/>
                <w:szCs w:val="36"/>
              </w:rPr>
            </w:pPr>
            <w:r w:rsidRPr="00446C78">
              <w:rPr>
                <w:sz w:val="36"/>
                <w:szCs w:val="36"/>
              </w:rPr>
              <w:t>Object diagram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FB2215" w:rsidP="00FB2215">
            <w:pPr>
              <w:pStyle w:val="ListParagraph"/>
              <w:numPr>
                <w:ilvl w:val="0"/>
                <w:numId w:val="1"/>
              </w:numPr>
              <w:rPr>
                <w:sz w:val="36"/>
                <w:szCs w:val="36"/>
              </w:rPr>
            </w:pPr>
            <w:r w:rsidRPr="00446C78">
              <w:rPr>
                <w:sz w:val="36"/>
                <w:szCs w:val="36"/>
              </w:rPr>
              <w:t>Use case diagram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FB2215" w:rsidP="00FB2215">
            <w:pPr>
              <w:pStyle w:val="ListParagraph"/>
              <w:numPr>
                <w:ilvl w:val="0"/>
                <w:numId w:val="1"/>
              </w:numPr>
              <w:rPr>
                <w:sz w:val="36"/>
                <w:szCs w:val="36"/>
              </w:rPr>
            </w:pPr>
            <w:r w:rsidRPr="00446C78">
              <w:rPr>
                <w:sz w:val="36"/>
                <w:szCs w:val="36"/>
              </w:rPr>
              <w:t>Sequence diagram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FB2215" w:rsidP="00FB2215">
            <w:pPr>
              <w:pStyle w:val="ListParagraph"/>
              <w:numPr>
                <w:ilvl w:val="0"/>
                <w:numId w:val="1"/>
              </w:numPr>
              <w:rPr>
                <w:sz w:val="36"/>
                <w:szCs w:val="36"/>
              </w:rPr>
            </w:pPr>
            <w:r w:rsidRPr="00446C78">
              <w:rPr>
                <w:sz w:val="36"/>
                <w:szCs w:val="36"/>
              </w:rPr>
              <w:t>Component diagram</w:t>
            </w:r>
          </w:p>
        </w:tc>
        <w:tc>
          <w:tcPr>
            <w:tcW w:w="2273" w:type="dxa"/>
          </w:tcPr>
          <w:p w:rsidR="00504E1E" w:rsidRPr="00446C78" w:rsidRDefault="00504E1E" w:rsidP="00FB2215">
            <w:pPr>
              <w:rPr>
                <w:sz w:val="36"/>
                <w:szCs w:val="36"/>
              </w:rPr>
            </w:pPr>
          </w:p>
        </w:tc>
      </w:tr>
      <w:tr w:rsidR="00642E8A" w:rsidRPr="00446C78" w:rsidTr="005708B8">
        <w:trPr>
          <w:trHeight w:val="528"/>
        </w:trPr>
        <w:tc>
          <w:tcPr>
            <w:tcW w:w="1247" w:type="dxa"/>
          </w:tcPr>
          <w:p w:rsidR="00642E8A" w:rsidRPr="00446C78" w:rsidRDefault="00642E8A" w:rsidP="00FB2215">
            <w:pPr>
              <w:rPr>
                <w:sz w:val="36"/>
                <w:szCs w:val="36"/>
              </w:rPr>
            </w:pPr>
          </w:p>
        </w:tc>
        <w:tc>
          <w:tcPr>
            <w:tcW w:w="6318" w:type="dxa"/>
          </w:tcPr>
          <w:p w:rsidR="00642E8A" w:rsidRPr="00446C78" w:rsidRDefault="00543870" w:rsidP="00FB2215">
            <w:pPr>
              <w:pStyle w:val="ListParagraph"/>
              <w:numPr>
                <w:ilvl w:val="0"/>
                <w:numId w:val="1"/>
              </w:numPr>
              <w:rPr>
                <w:sz w:val="36"/>
                <w:szCs w:val="36"/>
              </w:rPr>
            </w:pPr>
            <w:r w:rsidRPr="00446C78">
              <w:rPr>
                <w:sz w:val="36"/>
                <w:szCs w:val="36"/>
              </w:rPr>
              <w:t>Activity</w:t>
            </w:r>
            <w:r w:rsidR="00642E8A" w:rsidRPr="00446C78">
              <w:rPr>
                <w:sz w:val="36"/>
                <w:szCs w:val="36"/>
              </w:rPr>
              <w:t xml:space="preserve"> diagram</w:t>
            </w:r>
          </w:p>
        </w:tc>
        <w:tc>
          <w:tcPr>
            <w:tcW w:w="2273" w:type="dxa"/>
          </w:tcPr>
          <w:p w:rsidR="00642E8A" w:rsidRPr="00446C78" w:rsidRDefault="00642E8A" w:rsidP="00FB2215">
            <w:pPr>
              <w:rPr>
                <w:sz w:val="36"/>
                <w:szCs w:val="36"/>
              </w:rPr>
            </w:pPr>
          </w:p>
        </w:tc>
      </w:tr>
      <w:tr w:rsidR="00FB2215" w:rsidRPr="00446C78" w:rsidTr="005708B8">
        <w:trPr>
          <w:trHeight w:val="528"/>
        </w:trPr>
        <w:tc>
          <w:tcPr>
            <w:tcW w:w="1247" w:type="dxa"/>
          </w:tcPr>
          <w:p w:rsidR="00504E1E" w:rsidRPr="00446C78" w:rsidRDefault="00504E1E" w:rsidP="00FB2215">
            <w:pPr>
              <w:rPr>
                <w:sz w:val="36"/>
                <w:szCs w:val="36"/>
              </w:rPr>
            </w:pPr>
          </w:p>
        </w:tc>
        <w:tc>
          <w:tcPr>
            <w:tcW w:w="6318" w:type="dxa"/>
          </w:tcPr>
          <w:p w:rsidR="00504E1E" w:rsidRPr="00446C78" w:rsidRDefault="00543870" w:rsidP="00FB2215">
            <w:pPr>
              <w:pStyle w:val="ListParagraph"/>
              <w:numPr>
                <w:ilvl w:val="0"/>
                <w:numId w:val="1"/>
              </w:numPr>
              <w:rPr>
                <w:sz w:val="36"/>
                <w:szCs w:val="36"/>
              </w:rPr>
            </w:pPr>
            <w:r w:rsidRPr="00446C78">
              <w:rPr>
                <w:sz w:val="36"/>
                <w:szCs w:val="36"/>
              </w:rPr>
              <w:t>Collaboration diagram</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lastRenderedPageBreak/>
              <w:t>12</w:t>
            </w:r>
          </w:p>
        </w:tc>
        <w:tc>
          <w:tcPr>
            <w:tcW w:w="6318" w:type="dxa"/>
          </w:tcPr>
          <w:p w:rsidR="00504E1E" w:rsidRPr="00446C78" w:rsidRDefault="00FB2215" w:rsidP="00FB2215">
            <w:pPr>
              <w:rPr>
                <w:sz w:val="36"/>
                <w:szCs w:val="36"/>
              </w:rPr>
            </w:pPr>
            <w:r w:rsidRPr="00446C78">
              <w:rPr>
                <w:sz w:val="36"/>
                <w:szCs w:val="36"/>
              </w:rPr>
              <w:t>Data dictionary</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14</w:t>
            </w:r>
          </w:p>
        </w:tc>
        <w:tc>
          <w:tcPr>
            <w:tcW w:w="6318" w:type="dxa"/>
          </w:tcPr>
          <w:p w:rsidR="00504E1E" w:rsidRPr="00446C78" w:rsidRDefault="00FB2215" w:rsidP="00FB2215">
            <w:pPr>
              <w:rPr>
                <w:sz w:val="36"/>
                <w:szCs w:val="36"/>
              </w:rPr>
            </w:pPr>
            <w:r w:rsidRPr="00446C78">
              <w:rPr>
                <w:sz w:val="36"/>
                <w:szCs w:val="36"/>
              </w:rPr>
              <w:t>Screen</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15</w:t>
            </w:r>
          </w:p>
        </w:tc>
        <w:tc>
          <w:tcPr>
            <w:tcW w:w="6318" w:type="dxa"/>
          </w:tcPr>
          <w:p w:rsidR="00504E1E" w:rsidRPr="00446C78" w:rsidRDefault="00FB2215" w:rsidP="00FB2215">
            <w:pPr>
              <w:rPr>
                <w:sz w:val="36"/>
                <w:szCs w:val="36"/>
              </w:rPr>
            </w:pPr>
            <w:r w:rsidRPr="00446C78">
              <w:rPr>
                <w:sz w:val="36"/>
                <w:szCs w:val="36"/>
              </w:rPr>
              <w:t>Reports</w:t>
            </w:r>
          </w:p>
        </w:tc>
        <w:tc>
          <w:tcPr>
            <w:tcW w:w="2273" w:type="dxa"/>
          </w:tcPr>
          <w:p w:rsidR="00504E1E" w:rsidRPr="00446C78" w:rsidRDefault="00504E1E" w:rsidP="00FB2215">
            <w:pPr>
              <w:rPr>
                <w:sz w:val="36"/>
                <w:szCs w:val="36"/>
              </w:rPr>
            </w:pPr>
          </w:p>
        </w:tc>
      </w:tr>
      <w:tr w:rsidR="00FB2215" w:rsidRPr="00446C78" w:rsidTr="005708B8">
        <w:trPr>
          <w:trHeight w:val="528"/>
        </w:trPr>
        <w:tc>
          <w:tcPr>
            <w:tcW w:w="1247" w:type="dxa"/>
          </w:tcPr>
          <w:p w:rsidR="00504E1E" w:rsidRPr="00446C78" w:rsidRDefault="00FB2215" w:rsidP="00FB2215">
            <w:pPr>
              <w:rPr>
                <w:sz w:val="36"/>
                <w:szCs w:val="36"/>
              </w:rPr>
            </w:pPr>
            <w:r w:rsidRPr="00446C78">
              <w:rPr>
                <w:sz w:val="36"/>
                <w:szCs w:val="36"/>
              </w:rPr>
              <w:t>16</w:t>
            </w:r>
          </w:p>
        </w:tc>
        <w:tc>
          <w:tcPr>
            <w:tcW w:w="6318" w:type="dxa"/>
          </w:tcPr>
          <w:p w:rsidR="00504E1E" w:rsidRPr="00446C78" w:rsidRDefault="00C76109" w:rsidP="00FB2215">
            <w:pPr>
              <w:rPr>
                <w:sz w:val="36"/>
                <w:szCs w:val="36"/>
              </w:rPr>
            </w:pPr>
            <w:r w:rsidRPr="00446C78">
              <w:rPr>
                <w:sz w:val="36"/>
                <w:szCs w:val="36"/>
              </w:rPr>
              <w:t>C</w:t>
            </w:r>
            <w:r w:rsidR="00FB2215" w:rsidRPr="00446C78">
              <w:rPr>
                <w:sz w:val="36"/>
                <w:szCs w:val="36"/>
              </w:rPr>
              <w:t>onclusion</w:t>
            </w:r>
          </w:p>
        </w:tc>
        <w:tc>
          <w:tcPr>
            <w:tcW w:w="2273" w:type="dxa"/>
          </w:tcPr>
          <w:p w:rsidR="00504E1E" w:rsidRPr="00446C78" w:rsidRDefault="00504E1E" w:rsidP="00FB2215">
            <w:pPr>
              <w:rPr>
                <w:sz w:val="36"/>
                <w:szCs w:val="36"/>
              </w:rPr>
            </w:pPr>
          </w:p>
        </w:tc>
      </w:tr>
      <w:tr w:rsidR="00FB2215" w:rsidRPr="00446C78" w:rsidTr="005708B8">
        <w:trPr>
          <w:trHeight w:val="557"/>
        </w:trPr>
        <w:tc>
          <w:tcPr>
            <w:tcW w:w="1247" w:type="dxa"/>
          </w:tcPr>
          <w:p w:rsidR="00504E1E" w:rsidRPr="00446C78" w:rsidRDefault="00FB2215" w:rsidP="00FB2215">
            <w:pPr>
              <w:rPr>
                <w:sz w:val="36"/>
                <w:szCs w:val="36"/>
              </w:rPr>
            </w:pPr>
            <w:r w:rsidRPr="00446C78">
              <w:rPr>
                <w:sz w:val="36"/>
                <w:szCs w:val="36"/>
              </w:rPr>
              <w:t>17</w:t>
            </w:r>
          </w:p>
        </w:tc>
        <w:tc>
          <w:tcPr>
            <w:tcW w:w="6318" w:type="dxa"/>
          </w:tcPr>
          <w:p w:rsidR="00504E1E" w:rsidRPr="00446C78" w:rsidRDefault="00FB2215" w:rsidP="00FB2215">
            <w:pPr>
              <w:rPr>
                <w:sz w:val="36"/>
                <w:szCs w:val="36"/>
              </w:rPr>
            </w:pPr>
            <w:r w:rsidRPr="00446C78">
              <w:rPr>
                <w:sz w:val="36"/>
                <w:szCs w:val="36"/>
              </w:rPr>
              <w:t>Bibliography</w:t>
            </w:r>
          </w:p>
        </w:tc>
        <w:tc>
          <w:tcPr>
            <w:tcW w:w="2273" w:type="dxa"/>
          </w:tcPr>
          <w:p w:rsidR="00504E1E" w:rsidRPr="00446C78" w:rsidRDefault="00504E1E" w:rsidP="00FB2215">
            <w:pPr>
              <w:rPr>
                <w:sz w:val="36"/>
                <w:szCs w:val="36"/>
              </w:rPr>
            </w:pPr>
          </w:p>
        </w:tc>
      </w:tr>
    </w:tbl>
    <w:p w:rsidR="008A0096" w:rsidRPr="00446C78" w:rsidRDefault="008A0096">
      <w:pPr>
        <w:rPr>
          <w:sz w:val="36"/>
          <w:szCs w:val="36"/>
        </w:rPr>
      </w:pPr>
    </w:p>
    <w:p w:rsidR="00642E8A" w:rsidRPr="00446C78" w:rsidRDefault="00642E8A" w:rsidP="00642E8A">
      <w:pPr>
        <w:pStyle w:val="ListParagraph"/>
        <w:spacing w:line="360" w:lineRule="auto"/>
        <w:jc w:val="both"/>
        <w:rPr>
          <w:rFonts w:ascii="Times New Roman" w:hAnsi="Times New Roman" w:cs="Times New Roman"/>
          <w:sz w:val="36"/>
          <w:szCs w:val="36"/>
        </w:rPr>
      </w:pPr>
    </w:p>
    <w:p w:rsidR="00642E8A" w:rsidRPr="00446C78" w:rsidRDefault="00642E8A" w:rsidP="00642E8A">
      <w:pPr>
        <w:pStyle w:val="ListParagraph"/>
        <w:spacing w:line="360" w:lineRule="auto"/>
        <w:jc w:val="both"/>
        <w:rPr>
          <w:rFonts w:ascii="Times New Roman" w:hAnsi="Times New Roman" w:cs="Times New Roman"/>
          <w:sz w:val="36"/>
          <w:szCs w:val="36"/>
        </w:rPr>
      </w:pPr>
    </w:p>
    <w:p w:rsidR="00642E8A" w:rsidRPr="00446C78" w:rsidRDefault="00642E8A" w:rsidP="00642E8A">
      <w:pPr>
        <w:pStyle w:val="ListParagraph"/>
        <w:spacing w:line="360" w:lineRule="auto"/>
        <w:jc w:val="both"/>
        <w:rPr>
          <w:rFonts w:ascii="Times New Roman" w:hAnsi="Times New Roman" w:cs="Times New Roman"/>
          <w:sz w:val="36"/>
          <w:szCs w:val="36"/>
        </w:rPr>
      </w:pPr>
    </w:p>
    <w:p w:rsidR="00642E8A" w:rsidRPr="00446C78" w:rsidRDefault="00642E8A" w:rsidP="00642E8A">
      <w:pPr>
        <w:pStyle w:val="ListParagraph"/>
        <w:spacing w:line="360" w:lineRule="auto"/>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74714" w:rsidRDefault="00674714" w:rsidP="00674714">
      <w:pPr>
        <w:spacing w:line="360" w:lineRule="auto"/>
        <w:ind w:left="360"/>
        <w:jc w:val="both"/>
        <w:rPr>
          <w:rFonts w:ascii="Times New Roman" w:hAnsi="Times New Roman" w:cs="Times New Roman"/>
          <w:sz w:val="36"/>
          <w:szCs w:val="36"/>
        </w:rPr>
      </w:pPr>
    </w:p>
    <w:p w:rsidR="006041FD" w:rsidRDefault="006041FD" w:rsidP="006041FD">
      <w:pPr>
        <w:spacing w:line="360" w:lineRule="auto"/>
        <w:jc w:val="both"/>
        <w:rPr>
          <w:rFonts w:ascii="Times New Roman" w:hAnsi="Times New Roman" w:cs="Times New Roman"/>
          <w:sz w:val="36"/>
          <w:szCs w:val="36"/>
        </w:rPr>
      </w:pPr>
    </w:p>
    <w:p w:rsidR="00525656" w:rsidRPr="006041FD" w:rsidRDefault="00525656" w:rsidP="006041FD">
      <w:pPr>
        <w:spacing w:line="360" w:lineRule="auto"/>
        <w:jc w:val="center"/>
        <w:rPr>
          <w:rFonts w:ascii="Times New Roman" w:hAnsi="Times New Roman" w:cs="Times New Roman"/>
          <w:b/>
          <w:sz w:val="52"/>
          <w:szCs w:val="52"/>
          <w:u w:val="single"/>
        </w:rPr>
      </w:pPr>
      <w:r w:rsidRPr="006041FD">
        <w:rPr>
          <w:rFonts w:ascii="Times New Roman" w:hAnsi="Times New Roman" w:cs="Times New Roman"/>
          <w:b/>
          <w:sz w:val="52"/>
          <w:szCs w:val="52"/>
          <w:u w:val="single"/>
        </w:rPr>
        <w:lastRenderedPageBreak/>
        <w:t>Introduction</w:t>
      </w:r>
    </w:p>
    <w:p w:rsidR="00525656" w:rsidRPr="00446C78" w:rsidRDefault="00525656" w:rsidP="00C87ECD">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The modern industrial world is very much advanced in technology and competition in the world is intense. The user of a computer is provided with the HARDWARE and SOFTWARE, the two source of the computer. Much of the software will be programs which facilities the fast automatic management of the computer system resource.</w:t>
      </w:r>
    </w:p>
    <w:p w:rsidR="00525656" w:rsidRPr="00446C78" w:rsidRDefault="00525656" w:rsidP="00C87ECD">
      <w:pPr>
        <w:pStyle w:val="NoSpacing"/>
        <w:spacing w:line="360" w:lineRule="auto"/>
        <w:jc w:val="both"/>
        <w:rPr>
          <w:rFonts w:ascii="Times New Roman" w:hAnsi="Times New Roman" w:cs="Times New Roman"/>
          <w:sz w:val="36"/>
          <w:szCs w:val="36"/>
        </w:rPr>
      </w:pPr>
    </w:p>
    <w:p w:rsidR="00525656" w:rsidRPr="00446C78" w:rsidRDefault="00525656" w:rsidP="00C87ECD">
      <w:pPr>
        <w:pStyle w:val="NoSpacing"/>
        <w:spacing w:line="360" w:lineRule="auto"/>
        <w:jc w:val="both"/>
        <w:rPr>
          <w:rFonts w:ascii="Times New Roman" w:hAnsi="Times New Roman" w:cs="Times New Roman"/>
          <w:sz w:val="36"/>
          <w:szCs w:val="36"/>
        </w:rPr>
      </w:pPr>
    </w:p>
    <w:p w:rsidR="00525656" w:rsidRPr="00446C78" w:rsidRDefault="00525656" w:rsidP="00C87ECD">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“The Newspaper agency System” is one can go into almost required solution regarding the newspaper agency. This software package provides guidance for all the newspaper shop purpose, as a perfect guide, the current demand for such software became needful. This project will provide for computerization of a small agency whose main goal is to keep the detail information about the customer, supplier, newspaper and billing process and wants to change from paper based work to computerized system.</w:t>
      </w:r>
    </w:p>
    <w:p w:rsidR="00525656" w:rsidRPr="00446C78" w:rsidRDefault="00525656" w:rsidP="00525656">
      <w:pPr>
        <w:jc w:val="center"/>
        <w:rPr>
          <w:sz w:val="36"/>
          <w:szCs w:val="36"/>
        </w:rPr>
      </w:pPr>
    </w:p>
    <w:p w:rsidR="00525656" w:rsidRPr="00446C78" w:rsidRDefault="00525656" w:rsidP="00525656">
      <w:pPr>
        <w:jc w:val="center"/>
        <w:rPr>
          <w:sz w:val="36"/>
          <w:szCs w:val="36"/>
        </w:rPr>
      </w:pPr>
    </w:p>
    <w:p w:rsidR="006041FD" w:rsidRDefault="006041FD" w:rsidP="006041FD">
      <w:pPr>
        <w:spacing w:line="360" w:lineRule="auto"/>
        <w:jc w:val="both"/>
        <w:rPr>
          <w:sz w:val="36"/>
          <w:szCs w:val="36"/>
        </w:rPr>
      </w:pPr>
    </w:p>
    <w:p w:rsidR="00525656" w:rsidRPr="006041FD" w:rsidRDefault="00C87ECD" w:rsidP="006041FD">
      <w:pPr>
        <w:pStyle w:val="ListParagraph"/>
        <w:numPr>
          <w:ilvl w:val="0"/>
          <w:numId w:val="21"/>
        </w:numPr>
        <w:spacing w:line="360" w:lineRule="auto"/>
        <w:jc w:val="both"/>
        <w:rPr>
          <w:rFonts w:ascii="Times New Roman" w:hAnsi="Times New Roman" w:cs="Times New Roman"/>
          <w:sz w:val="36"/>
          <w:szCs w:val="36"/>
          <w:u w:val="single"/>
        </w:rPr>
      </w:pPr>
      <w:r w:rsidRPr="006041FD">
        <w:rPr>
          <w:rFonts w:ascii="Times New Roman" w:hAnsi="Times New Roman" w:cs="Times New Roman"/>
          <w:sz w:val="36"/>
          <w:szCs w:val="36"/>
          <w:u w:val="single"/>
        </w:rPr>
        <w:lastRenderedPageBreak/>
        <w:t>Problem definition</w:t>
      </w:r>
    </w:p>
    <w:p w:rsidR="00C87ECD" w:rsidRPr="00446C78" w:rsidRDefault="00C87ECD" w:rsidP="00C87ECD">
      <w:pPr>
        <w:pStyle w:val="ListParagraph"/>
        <w:widowControl w:val="0"/>
        <w:tabs>
          <w:tab w:val="left" w:pos="420"/>
        </w:tabs>
        <w:spacing w:after="0" w:line="360" w:lineRule="auto"/>
        <w:jc w:val="both"/>
        <w:rPr>
          <w:rFonts w:ascii="Times New Roman" w:hAnsi="Times New Roman" w:cs="Times New Roman"/>
          <w:sz w:val="36"/>
          <w:szCs w:val="36"/>
        </w:rPr>
      </w:pPr>
    </w:p>
    <w:p w:rsidR="00C87ECD" w:rsidRPr="00446C78" w:rsidRDefault="00C87ECD" w:rsidP="004557A6">
      <w:pPr>
        <w:pStyle w:val="ListParagraph"/>
        <w:widowControl w:val="0"/>
        <w:numPr>
          <w:ilvl w:val="0"/>
          <w:numId w:val="6"/>
        </w:numPr>
        <w:tabs>
          <w:tab w:val="left" w:pos="420"/>
        </w:tabs>
        <w:spacing w:after="0" w:line="360" w:lineRule="auto"/>
        <w:jc w:val="both"/>
        <w:rPr>
          <w:rFonts w:ascii="Times New Roman" w:hAnsi="Times New Roman" w:cs="Times New Roman"/>
          <w:sz w:val="36"/>
          <w:szCs w:val="36"/>
        </w:rPr>
      </w:pPr>
      <w:r w:rsidRPr="00446C78">
        <w:rPr>
          <w:rFonts w:ascii="Times New Roman" w:hAnsi="Times New Roman" w:cs="Times New Roman"/>
          <w:sz w:val="36"/>
          <w:szCs w:val="36"/>
        </w:rPr>
        <w:t>The current system is totally manual.</w:t>
      </w:r>
    </w:p>
    <w:p w:rsidR="00C87ECD" w:rsidRPr="00446C78" w:rsidRDefault="00C87ECD" w:rsidP="00C87ECD">
      <w:pPr>
        <w:pStyle w:val="ListParagraph"/>
        <w:widowControl w:val="0"/>
        <w:tabs>
          <w:tab w:val="left" w:pos="420"/>
        </w:tabs>
        <w:spacing w:after="0" w:line="360" w:lineRule="auto"/>
        <w:jc w:val="both"/>
        <w:rPr>
          <w:rFonts w:ascii="Times New Roman" w:hAnsi="Times New Roman" w:cs="Times New Roman"/>
          <w:sz w:val="36"/>
          <w:szCs w:val="36"/>
        </w:rPr>
      </w:pPr>
    </w:p>
    <w:p w:rsidR="00C87ECD" w:rsidRPr="00446C78" w:rsidRDefault="00C87ECD" w:rsidP="00C87ECD">
      <w:pPr>
        <w:pStyle w:val="ListParagraph"/>
        <w:widowControl w:val="0"/>
        <w:numPr>
          <w:ilvl w:val="0"/>
          <w:numId w:val="2"/>
        </w:numPr>
        <w:tabs>
          <w:tab w:val="left" w:pos="420"/>
        </w:tabs>
        <w:spacing w:after="0" w:line="360" w:lineRule="auto"/>
        <w:jc w:val="both"/>
        <w:rPr>
          <w:rFonts w:ascii="Times New Roman" w:hAnsi="Times New Roman" w:cs="Times New Roman"/>
          <w:sz w:val="36"/>
          <w:szCs w:val="36"/>
        </w:rPr>
      </w:pPr>
      <w:r w:rsidRPr="00446C78">
        <w:rPr>
          <w:rFonts w:ascii="Times New Roman" w:hAnsi="Times New Roman" w:cs="Times New Roman"/>
          <w:sz w:val="36"/>
          <w:szCs w:val="36"/>
        </w:rPr>
        <w:t>The newspaper shop has to maintain daily details manually.</w:t>
      </w:r>
    </w:p>
    <w:p w:rsidR="00C87ECD" w:rsidRPr="00446C78" w:rsidRDefault="00C87ECD" w:rsidP="00C87ECD">
      <w:pPr>
        <w:pStyle w:val="ListParagraph"/>
        <w:widowControl w:val="0"/>
        <w:tabs>
          <w:tab w:val="left" w:pos="420"/>
        </w:tabs>
        <w:spacing w:after="0" w:line="360" w:lineRule="auto"/>
        <w:jc w:val="both"/>
        <w:rPr>
          <w:rFonts w:ascii="Times New Roman" w:hAnsi="Times New Roman" w:cs="Times New Roman"/>
          <w:sz w:val="36"/>
          <w:szCs w:val="36"/>
        </w:rPr>
      </w:pPr>
    </w:p>
    <w:p w:rsidR="00C87ECD" w:rsidRPr="00446C78" w:rsidRDefault="00C87ECD" w:rsidP="00C87ECD">
      <w:pPr>
        <w:pStyle w:val="ListParagraph"/>
        <w:widowControl w:val="0"/>
        <w:numPr>
          <w:ilvl w:val="0"/>
          <w:numId w:val="2"/>
        </w:numPr>
        <w:tabs>
          <w:tab w:val="left" w:pos="420"/>
        </w:tabs>
        <w:spacing w:after="0" w:line="360" w:lineRule="auto"/>
        <w:jc w:val="both"/>
        <w:rPr>
          <w:rFonts w:ascii="Times New Roman" w:hAnsi="Times New Roman" w:cs="Times New Roman"/>
          <w:sz w:val="36"/>
          <w:szCs w:val="36"/>
        </w:rPr>
      </w:pPr>
      <w:r w:rsidRPr="00446C78">
        <w:rPr>
          <w:rFonts w:ascii="Times New Roman" w:hAnsi="Times New Roman" w:cs="Times New Roman"/>
          <w:sz w:val="36"/>
          <w:szCs w:val="36"/>
        </w:rPr>
        <w:t>They have to maintain huge database of all the customers, stock details and their employees.</w:t>
      </w:r>
    </w:p>
    <w:p w:rsidR="00C87ECD" w:rsidRPr="00446C78" w:rsidRDefault="00C87ECD" w:rsidP="00C87ECD">
      <w:pPr>
        <w:pStyle w:val="ListParagraph"/>
        <w:widowControl w:val="0"/>
        <w:tabs>
          <w:tab w:val="left" w:pos="420"/>
        </w:tabs>
        <w:spacing w:after="0" w:line="360" w:lineRule="auto"/>
        <w:jc w:val="both"/>
        <w:rPr>
          <w:rFonts w:ascii="Times New Roman" w:hAnsi="Times New Roman" w:cs="Times New Roman"/>
          <w:sz w:val="36"/>
          <w:szCs w:val="36"/>
        </w:rPr>
      </w:pPr>
    </w:p>
    <w:p w:rsidR="00C87ECD" w:rsidRPr="00446C78" w:rsidRDefault="00C87ECD" w:rsidP="00C87ECD">
      <w:pPr>
        <w:pStyle w:val="ListParagraph"/>
        <w:widowControl w:val="0"/>
        <w:numPr>
          <w:ilvl w:val="0"/>
          <w:numId w:val="2"/>
        </w:numPr>
        <w:tabs>
          <w:tab w:val="left" w:pos="420"/>
        </w:tabs>
        <w:spacing w:after="0" w:line="360" w:lineRule="auto"/>
        <w:jc w:val="both"/>
        <w:rPr>
          <w:rFonts w:ascii="Times New Roman" w:hAnsi="Times New Roman" w:cs="Times New Roman"/>
          <w:sz w:val="36"/>
          <w:szCs w:val="36"/>
        </w:rPr>
      </w:pPr>
      <w:r w:rsidRPr="00446C78">
        <w:rPr>
          <w:rFonts w:ascii="Times New Roman" w:hAnsi="Times New Roman" w:cs="Times New Roman"/>
          <w:sz w:val="36"/>
          <w:szCs w:val="36"/>
        </w:rPr>
        <w:t>The newspaper has to maintain a lot of paperwork for this various tasks.</w:t>
      </w:r>
    </w:p>
    <w:p w:rsidR="00C87ECD" w:rsidRPr="00446C78" w:rsidRDefault="00C87ECD" w:rsidP="00C87ECD">
      <w:pPr>
        <w:pStyle w:val="ListParagraph"/>
        <w:widowControl w:val="0"/>
        <w:tabs>
          <w:tab w:val="left" w:pos="420"/>
        </w:tabs>
        <w:spacing w:after="0" w:line="360" w:lineRule="auto"/>
        <w:jc w:val="both"/>
        <w:rPr>
          <w:rFonts w:ascii="Times New Roman" w:hAnsi="Times New Roman" w:cs="Times New Roman"/>
          <w:sz w:val="36"/>
          <w:szCs w:val="36"/>
        </w:rPr>
      </w:pPr>
    </w:p>
    <w:p w:rsidR="00C87ECD" w:rsidRPr="00446C78" w:rsidRDefault="00C87ECD" w:rsidP="00C87ECD">
      <w:pPr>
        <w:pStyle w:val="ListParagraph"/>
        <w:widowControl w:val="0"/>
        <w:numPr>
          <w:ilvl w:val="0"/>
          <w:numId w:val="2"/>
        </w:numPr>
        <w:tabs>
          <w:tab w:val="left" w:pos="420"/>
        </w:tabs>
        <w:spacing w:after="0" w:line="360" w:lineRule="auto"/>
        <w:jc w:val="both"/>
        <w:rPr>
          <w:rFonts w:ascii="Times New Roman" w:hAnsi="Times New Roman" w:cs="Times New Roman"/>
          <w:sz w:val="36"/>
          <w:szCs w:val="36"/>
        </w:rPr>
      </w:pPr>
      <w:r w:rsidRPr="00446C78">
        <w:rPr>
          <w:rFonts w:ascii="Times New Roman" w:hAnsi="Times New Roman" w:cs="Times New Roman"/>
          <w:sz w:val="36"/>
          <w:szCs w:val="36"/>
        </w:rPr>
        <w:t>For the job of managing bills and receipts and other documentation, shop currently uses separate employee/department.</w:t>
      </w:r>
    </w:p>
    <w:p w:rsidR="00C87ECD" w:rsidRPr="00446C78" w:rsidRDefault="00C87ECD" w:rsidP="00C87ECD">
      <w:pPr>
        <w:pStyle w:val="ListParagraph"/>
        <w:widowControl w:val="0"/>
        <w:tabs>
          <w:tab w:val="left" w:pos="420"/>
        </w:tabs>
        <w:spacing w:after="0" w:line="240" w:lineRule="auto"/>
        <w:jc w:val="both"/>
        <w:rPr>
          <w:rFonts w:ascii="Times New Roman" w:hAnsi="Times New Roman" w:cs="Times New Roman"/>
          <w:sz w:val="36"/>
          <w:szCs w:val="36"/>
        </w:rPr>
      </w:pPr>
    </w:p>
    <w:p w:rsidR="00C87ECD" w:rsidRPr="00446C78" w:rsidRDefault="00C87ECD" w:rsidP="00C87ECD">
      <w:pPr>
        <w:jc w:val="both"/>
        <w:rPr>
          <w:rFonts w:ascii="Times New Roman" w:hAnsi="Times New Roman" w:cs="Times New Roman"/>
          <w:sz w:val="36"/>
          <w:szCs w:val="36"/>
        </w:rPr>
      </w:pPr>
    </w:p>
    <w:p w:rsidR="00C87ECD" w:rsidRPr="00446C78" w:rsidRDefault="00C87ECD" w:rsidP="00C87ECD">
      <w:pPr>
        <w:jc w:val="both"/>
        <w:rPr>
          <w:rFonts w:ascii="Times New Roman" w:hAnsi="Times New Roman" w:cs="Times New Roman"/>
          <w:sz w:val="36"/>
          <w:szCs w:val="36"/>
        </w:rPr>
      </w:pPr>
    </w:p>
    <w:p w:rsidR="00C87ECD" w:rsidRPr="00446C78" w:rsidRDefault="00C87ECD" w:rsidP="00C87ECD">
      <w:pPr>
        <w:jc w:val="both"/>
        <w:rPr>
          <w:rFonts w:ascii="Times New Roman" w:hAnsi="Times New Roman" w:cs="Times New Roman"/>
          <w:sz w:val="36"/>
          <w:szCs w:val="36"/>
        </w:rPr>
      </w:pPr>
    </w:p>
    <w:p w:rsidR="00C87ECD" w:rsidRPr="00446C78" w:rsidRDefault="00C87ECD" w:rsidP="00C87ECD">
      <w:pPr>
        <w:jc w:val="both"/>
        <w:rPr>
          <w:rFonts w:ascii="Times New Roman" w:hAnsi="Times New Roman" w:cs="Times New Roman"/>
          <w:sz w:val="36"/>
          <w:szCs w:val="36"/>
        </w:rPr>
      </w:pPr>
    </w:p>
    <w:p w:rsidR="006041FD" w:rsidRDefault="006041FD" w:rsidP="006041FD">
      <w:pPr>
        <w:pStyle w:val="NoSpacing"/>
        <w:spacing w:line="360" w:lineRule="auto"/>
        <w:jc w:val="both"/>
        <w:rPr>
          <w:rFonts w:ascii="Times New Roman" w:hAnsi="Times New Roman" w:cs="Times New Roman"/>
          <w:sz w:val="36"/>
          <w:szCs w:val="36"/>
        </w:rPr>
      </w:pPr>
    </w:p>
    <w:p w:rsidR="00C87ECD" w:rsidRPr="006041FD" w:rsidRDefault="006041FD" w:rsidP="006041FD">
      <w:pPr>
        <w:pStyle w:val="NoSpacing"/>
        <w:numPr>
          <w:ilvl w:val="0"/>
          <w:numId w:val="22"/>
        </w:numPr>
        <w:spacing w:line="360" w:lineRule="auto"/>
        <w:jc w:val="both"/>
        <w:rPr>
          <w:rFonts w:ascii="Times New Roman" w:hAnsi="Times New Roman" w:cs="Times New Roman"/>
          <w:b/>
          <w:color w:val="000000" w:themeColor="text1"/>
          <w:sz w:val="36"/>
          <w:szCs w:val="36"/>
          <w:u w:val="single"/>
        </w:rPr>
      </w:pPr>
      <w:r>
        <w:rPr>
          <w:rFonts w:ascii="Times New Roman" w:hAnsi="Times New Roman" w:cs="Times New Roman"/>
          <w:b/>
          <w:color w:val="000000" w:themeColor="text1"/>
          <w:sz w:val="36"/>
          <w:szCs w:val="36"/>
          <w:u w:val="single"/>
        </w:rPr>
        <w:lastRenderedPageBreak/>
        <w:t>Purpose of System</w:t>
      </w:r>
    </w:p>
    <w:p w:rsidR="004557A6" w:rsidRPr="00446C78" w:rsidRDefault="004557A6" w:rsidP="004557A6">
      <w:pPr>
        <w:pStyle w:val="NoSpacing"/>
        <w:spacing w:line="360" w:lineRule="auto"/>
        <w:ind w:left="360"/>
        <w:jc w:val="both"/>
        <w:rPr>
          <w:rFonts w:ascii="Times New Roman" w:hAnsi="Times New Roman" w:cs="Times New Roman"/>
          <w:color w:val="000000" w:themeColor="text1"/>
          <w:sz w:val="36"/>
          <w:szCs w:val="36"/>
        </w:rPr>
      </w:pPr>
    </w:p>
    <w:p w:rsidR="004557A6" w:rsidRPr="00446C78" w:rsidRDefault="004557A6" w:rsidP="004557A6">
      <w:pPr>
        <w:pStyle w:val="ListParagraph"/>
        <w:numPr>
          <w:ilvl w:val="0"/>
          <w:numId w:val="5"/>
        </w:numPr>
        <w:spacing w:line="360" w:lineRule="auto"/>
        <w:jc w:val="both"/>
        <w:rPr>
          <w:rFonts w:ascii="Times New Roman" w:hAnsi="Times New Roman" w:cs="Times New Roman"/>
          <w:sz w:val="36"/>
          <w:szCs w:val="36"/>
        </w:rPr>
      </w:pPr>
      <w:r w:rsidRPr="00446C78">
        <w:rPr>
          <w:rFonts w:ascii="Times New Roman" w:hAnsi="Times New Roman" w:cs="Times New Roman"/>
          <w:b/>
          <w:sz w:val="36"/>
          <w:szCs w:val="36"/>
        </w:rPr>
        <w:t>“The Ne</w:t>
      </w:r>
      <w:r w:rsidR="00DE47F2" w:rsidRPr="00446C78">
        <w:rPr>
          <w:rFonts w:ascii="Times New Roman" w:hAnsi="Times New Roman" w:cs="Times New Roman"/>
          <w:b/>
          <w:sz w:val="36"/>
          <w:szCs w:val="36"/>
        </w:rPr>
        <w:t>w</w:t>
      </w:r>
      <w:r w:rsidRPr="00446C78">
        <w:rPr>
          <w:rFonts w:ascii="Times New Roman" w:hAnsi="Times New Roman" w:cs="Times New Roman"/>
          <w:b/>
          <w:sz w:val="36"/>
          <w:szCs w:val="36"/>
        </w:rPr>
        <w:t>spaper agency System”</w:t>
      </w:r>
      <w:r w:rsidRPr="00446C78">
        <w:rPr>
          <w:rFonts w:ascii="Times New Roman" w:hAnsi="Times New Roman" w:cs="Times New Roman"/>
          <w:sz w:val="36"/>
          <w:szCs w:val="36"/>
        </w:rPr>
        <w:t xml:space="preserve"> is one can go into almost required solution regarding the Newspaper shop.</w:t>
      </w:r>
    </w:p>
    <w:p w:rsidR="004557A6" w:rsidRPr="00446C78" w:rsidRDefault="004557A6" w:rsidP="004557A6">
      <w:pPr>
        <w:pStyle w:val="ListParagraph"/>
        <w:spacing w:line="360" w:lineRule="auto"/>
        <w:jc w:val="both"/>
        <w:rPr>
          <w:rFonts w:ascii="Times New Roman" w:hAnsi="Times New Roman" w:cs="Times New Roman"/>
          <w:sz w:val="36"/>
          <w:szCs w:val="36"/>
        </w:rPr>
      </w:pPr>
    </w:p>
    <w:p w:rsidR="00C76109" w:rsidRPr="00446C78" w:rsidRDefault="004557A6" w:rsidP="00C76109">
      <w:pPr>
        <w:pStyle w:val="ListParagraph"/>
        <w:numPr>
          <w:ilvl w:val="0"/>
          <w:numId w:val="5"/>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Software we can easily track all the customer detail, supplier detail, newspaper detail, stock detail, bill detail and also we can able generate report.</w:t>
      </w:r>
    </w:p>
    <w:p w:rsidR="00C76109" w:rsidRPr="00446C78" w:rsidRDefault="00C76109" w:rsidP="00C76109">
      <w:pPr>
        <w:pStyle w:val="ListParagraph"/>
        <w:rPr>
          <w:rFonts w:ascii="Times New Roman" w:hAnsi="Times New Roman" w:cs="Times New Roman"/>
          <w:sz w:val="36"/>
          <w:szCs w:val="36"/>
        </w:rPr>
      </w:pPr>
    </w:p>
    <w:p w:rsidR="004557A6" w:rsidRPr="00446C78" w:rsidRDefault="004557A6" w:rsidP="00C76109">
      <w:pPr>
        <w:pStyle w:val="ListParagraph"/>
        <w:numPr>
          <w:ilvl w:val="0"/>
          <w:numId w:val="5"/>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The main goal of the software is build a good management tool. </w:t>
      </w:r>
    </w:p>
    <w:p w:rsidR="004557A6" w:rsidRPr="00446C78" w:rsidRDefault="004557A6" w:rsidP="004557A6">
      <w:pPr>
        <w:pStyle w:val="ListParagraph"/>
        <w:spacing w:line="360" w:lineRule="auto"/>
        <w:jc w:val="both"/>
        <w:rPr>
          <w:rFonts w:ascii="Times New Roman" w:hAnsi="Times New Roman" w:cs="Times New Roman"/>
          <w:sz w:val="36"/>
          <w:szCs w:val="36"/>
        </w:rPr>
      </w:pPr>
    </w:p>
    <w:p w:rsidR="004557A6" w:rsidRPr="00446C78" w:rsidRDefault="00DE47F2" w:rsidP="004557A6">
      <w:pPr>
        <w:pStyle w:val="ListParagraph"/>
        <w:numPr>
          <w:ilvl w:val="0"/>
          <w:numId w:val="3"/>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The newspaper</w:t>
      </w:r>
      <w:r w:rsidR="004557A6" w:rsidRPr="00446C78">
        <w:rPr>
          <w:rFonts w:ascii="Times New Roman" w:hAnsi="Times New Roman" w:cs="Times New Roman"/>
          <w:sz w:val="36"/>
          <w:szCs w:val="36"/>
        </w:rPr>
        <w:t xml:space="preserve"> agency system will make storing of the customer records, stock records, sales detail, employ</w:t>
      </w:r>
      <w:r w:rsidRPr="00446C78">
        <w:rPr>
          <w:rFonts w:ascii="Times New Roman" w:hAnsi="Times New Roman" w:cs="Times New Roman"/>
          <w:sz w:val="36"/>
          <w:szCs w:val="36"/>
        </w:rPr>
        <w:t xml:space="preserve">ee information, expense detail and </w:t>
      </w:r>
      <w:r w:rsidR="004557A6" w:rsidRPr="00446C78">
        <w:rPr>
          <w:rFonts w:ascii="Times New Roman" w:hAnsi="Times New Roman" w:cs="Times New Roman"/>
          <w:sz w:val="36"/>
          <w:szCs w:val="36"/>
        </w:rPr>
        <w:t>order details in the database it will generate bills and print the bills.</w:t>
      </w:r>
    </w:p>
    <w:p w:rsidR="004557A6" w:rsidRPr="00446C78" w:rsidRDefault="004557A6" w:rsidP="00C87ECD">
      <w:pPr>
        <w:pStyle w:val="NoSpacing"/>
        <w:ind w:left="360"/>
        <w:rPr>
          <w:rFonts w:ascii="Times New Roman" w:hAnsi="Times New Roman" w:cs="Times New Roman"/>
          <w:color w:val="000000" w:themeColor="text1"/>
          <w:sz w:val="36"/>
          <w:szCs w:val="36"/>
        </w:rPr>
      </w:pPr>
    </w:p>
    <w:p w:rsidR="004557A6" w:rsidRPr="00446C78" w:rsidRDefault="004557A6" w:rsidP="00C87ECD">
      <w:pPr>
        <w:pStyle w:val="NoSpacing"/>
        <w:ind w:left="360"/>
        <w:rPr>
          <w:rFonts w:ascii="Times New Roman" w:hAnsi="Times New Roman" w:cs="Times New Roman"/>
          <w:color w:val="000000" w:themeColor="text1"/>
          <w:sz w:val="36"/>
          <w:szCs w:val="36"/>
        </w:rPr>
      </w:pPr>
    </w:p>
    <w:p w:rsidR="004557A6" w:rsidRPr="00446C78" w:rsidRDefault="004557A6" w:rsidP="00C87ECD">
      <w:pPr>
        <w:pStyle w:val="NoSpacing"/>
        <w:ind w:left="360"/>
        <w:rPr>
          <w:rFonts w:ascii="Times New Roman" w:hAnsi="Times New Roman" w:cs="Times New Roman"/>
          <w:color w:val="000000" w:themeColor="text1"/>
          <w:sz w:val="36"/>
          <w:szCs w:val="36"/>
        </w:rPr>
      </w:pPr>
    </w:p>
    <w:p w:rsidR="004557A6" w:rsidRPr="00446C78" w:rsidRDefault="004557A6" w:rsidP="00C87ECD">
      <w:pPr>
        <w:pStyle w:val="NoSpacing"/>
        <w:ind w:left="360"/>
        <w:rPr>
          <w:rFonts w:ascii="Times New Roman" w:hAnsi="Times New Roman" w:cs="Times New Roman"/>
          <w:color w:val="000000" w:themeColor="text1"/>
          <w:sz w:val="36"/>
          <w:szCs w:val="36"/>
        </w:rPr>
      </w:pPr>
    </w:p>
    <w:p w:rsidR="004557A6" w:rsidRPr="00446C78" w:rsidRDefault="004557A6" w:rsidP="00C87ECD">
      <w:pPr>
        <w:pStyle w:val="NoSpacing"/>
        <w:ind w:left="360"/>
        <w:rPr>
          <w:rFonts w:ascii="Times New Roman" w:hAnsi="Times New Roman" w:cs="Times New Roman"/>
          <w:color w:val="000000" w:themeColor="text1"/>
          <w:sz w:val="36"/>
          <w:szCs w:val="36"/>
        </w:rPr>
      </w:pPr>
    </w:p>
    <w:p w:rsidR="004557A6" w:rsidRPr="00446C78" w:rsidRDefault="004557A6" w:rsidP="00C87ECD">
      <w:pPr>
        <w:pStyle w:val="NoSpacing"/>
        <w:ind w:left="360"/>
        <w:rPr>
          <w:rFonts w:ascii="Times New Roman" w:hAnsi="Times New Roman" w:cs="Times New Roman"/>
          <w:color w:val="000000" w:themeColor="text1"/>
          <w:sz w:val="36"/>
          <w:szCs w:val="36"/>
        </w:rPr>
      </w:pPr>
    </w:p>
    <w:p w:rsidR="00AB2BD8" w:rsidRDefault="00AB2BD8" w:rsidP="00AB2BD8">
      <w:pPr>
        <w:pStyle w:val="NoSpacing"/>
        <w:rPr>
          <w:rFonts w:ascii="Times New Roman" w:hAnsi="Times New Roman" w:cs="Times New Roman"/>
          <w:color w:val="000000" w:themeColor="text1"/>
          <w:sz w:val="36"/>
          <w:szCs w:val="36"/>
        </w:rPr>
      </w:pPr>
    </w:p>
    <w:p w:rsidR="00DE47F2" w:rsidRPr="00AB2BD8" w:rsidRDefault="00DE47F2" w:rsidP="00AB2BD8">
      <w:pPr>
        <w:pStyle w:val="NoSpacing"/>
        <w:numPr>
          <w:ilvl w:val="0"/>
          <w:numId w:val="23"/>
        </w:numPr>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lastRenderedPageBreak/>
        <w:t>The scope of the project</w:t>
      </w:r>
    </w:p>
    <w:p w:rsidR="00DE47F2" w:rsidRPr="00446C78" w:rsidRDefault="00DE47F2" w:rsidP="00DE47F2">
      <w:pPr>
        <w:pStyle w:val="NoSpacing"/>
        <w:spacing w:line="360" w:lineRule="auto"/>
        <w:jc w:val="both"/>
        <w:rPr>
          <w:rFonts w:ascii="Times New Roman" w:hAnsi="Times New Roman" w:cs="Times New Roman"/>
          <w:color w:val="000000" w:themeColor="text1"/>
          <w:sz w:val="36"/>
          <w:szCs w:val="36"/>
        </w:rPr>
      </w:pPr>
    </w:p>
    <w:p w:rsidR="00DE47F2" w:rsidRPr="00446C78" w:rsidRDefault="00DE47F2" w:rsidP="00DE47F2">
      <w:pPr>
        <w:pStyle w:val="ListParagraph"/>
        <w:numPr>
          <w:ilvl w:val="0"/>
          <w:numId w:val="3"/>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This software is used to maintain day to day activities for the news paper agencies, like maintain customer details, requirement details, which paper needed for particular day, product master with day to day rate, daily requirement and stock entry, line and supplier details, transaction, creation of bills for single customer to all customer, payment collection, reports.</w:t>
      </w:r>
    </w:p>
    <w:p w:rsidR="00DE47F2" w:rsidRPr="00446C78" w:rsidRDefault="00DE47F2" w:rsidP="00DE47F2">
      <w:pPr>
        <w:pStyle w:val="ListParagraph"/>
        <w:spacing w:line="360" w:lineRule="auto"/>
        <w:jc w:val="both"/>
        <w:rPr>
          <w:rFonts w:ascii="Times New Roman" w:hAnsi="Times New Roman" w:cs="Times New Roman"/>
          <w:sz w:val="36"/>
          <w:szCs w:val="36"/>
        </w:rPr>
      </w:pPr>
    </w:p>
    <w:p w:rsidR="00DE47F2" w:rsidRPr="00446C78" w:rsidRDefault="00DE47F2" w:rsidP="00DE47F2">
      <w:pPr>
        <w:pStyle w:val="ListParagraph"/>
        <w:numPr>
          <w:ilvl w:val="0"/>
          <w:numId w:val="3"/>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It is totally self-contained and works efficiently. </w:t>
      </w:r>
    </w:p>
    <w:p w:rsidR="00DE47F2" w:rsidRPr="00446C78" w:rsidRDefault="00DE47F2" w:rsidP="00DE47F2">
      <w:pPr>
        <w:pStyle w:val="ListParagraph"/>
        <w:spacing w:line="360" w:lineRule="auto"/>
        <w:jc w:val="both"/>
        <w:rPr>
          <w:rFonts w:ascii="Times New Roman" w:hAnsi="Times New Roman" w:cs="Times New Roman"/>
          <w:sz w:val="36"/>
          <w:szCs w:val="36"/>
        </w:rPr>
      </w:pPr>
    </w:p>
    <w:p w:rsidR="00DE47F2" w:rsidRPr="00446C78" w:rsidRDefault="00DE47F2" w:rsidP="00DE47F2">
      <w:pPr>
        <w:pStyle w:val="ListParagraph"/>
        <w:numPr>
          <w:ilvl w:val="0"/>
          <w:numId w:val="3"/>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It provides simple database rather than complex ones for high requirements and it provides good and easy graphical user interface to both new as well as experienced user of the computer. </w:t>
      </w:r>
    </w:p>
    <w:p w:rsidR="004557A6" w:rsidRPr="00446C78" w:rsidRDefault="004557A6" w:rsidP="00DE47F2">
      <w:pPr>
        <w:pStyle w:val="NoSpacing"/>
        <w:spacing w:line="360" w:lineRule="auto"/>
        <w:ind w:left="360"/>
        <w:jc w:val="both"/>
        <w:rPr>
          <w:rFonts w:ascii="Times New Roman" w:hAnsi="Times New Roman" w:cs="Times New Roman"/>
          <w:color w:val="000000" w:themeColor="text1"/>
          <w:sz w:val="36"/>
          <w:szCs w:val="36"/>
        </w:rPr>
      </w:pPr>
    </w:p>
    <w:p w:rsidR="007815C3" w:rsidRPr="00446C78" w:rsidRDefault="007815C3" w:rsidP="00DE47F2">
      <w:pPr>
        <w:pStyle w:val="NoSpacing"/>
        <w:spacing w:line="360" w:lineRule="auto"/>
        <w:ind w:left="360"/>
        <w:jc w:val="both"/>
        <w:rPr>
          <w:rFonts w:ascii="Times New Roman" w:hAnsi="Times New Roman" w:cs="Times New Roman"/>
          <w:color w:val="000000" w:themeColor="text1"/>
          <w:sz w:val="36"/>
          <w:szCs w:val="36"/>
        </w:rPr>
      </w:pPr>
    </w:p>
    <w:p w:rsidR="007815C3" w:rsidRPr="00446C78" w:rsidRDefault="007815C3" w:rsidP="00DE47F2">
      <w:pPr>
        <w:pStyle w:val="NoSpacing"/>
        <w:spacing w:line="360" w:lineRule="auto"/>
        <w:ind w:left="360"/>
        <w:jc w:val="both"/>
        <w:rPr>
          <w:rFonts w:ascii="Times New Roman" w:hAnsi="Times New Roman" w:cs="Times New Roman"/>
          <w:color w:val="000000" w:themeColor="text1"/>
          <w:sz w:val="36"/>
          <w:szCs w:val="36"/>
        </w:rPr>
      </w:pPr>
    </w:p>
    <w:p w:rsidR="007815C3" w:rsidRPr="00446C78" w:rsidRDefault="007815C3" w:rsidP="00DE47F2">
      <w:pPr>
        <w:pStyle w:val="NoSpacing"/>
        <w:spacing w:line="360" w:lineRule="auto"/>
        <w:ind w:left="360"/>
        <w:jc w:val="both"/>
        <w:rPr>
          <w:rFonts w:ascii="Times New Roman" w:hAnsi="Times New Roman" w:cs="Times New Roman"/>
          <w:color w:val="000000" w:themeColor="text1"/>
          <w:sz w:val="36"/>
          <w:szCs w:val="36"/>
        </w:rPr>
      </w:pPr>
    </w:p>
    <w:p w:rsidR="007815C3" w:rsidRPr="00446C78" w:rsidRDefault="007815C3" w:rsidP="00DE47F2">
      <w:pPr>
        <w:pStyle w:val="NoSpacing"/>
        <w:spacing w:line="360" w:lineRule="auto"/>
        <w:ind w:left="360"/>
        <w:jc w:val="both"/>
        <w:rPr>
          <w:rFonts w:ascii="Times New Roman" w:hAnsi="Times New Roman" w:cs="Times New Roman"/>
          <w:color w:val="000000" w:themeColor="text1"/>
          <w:sz w:val="36"/>
          <w:szCs w:val="36"/>
        </w:rPr>
      </w:pPr>
    </w:p>
    <w:p w:rsidR="007815C3" w:rsidRPr="00AB2BD8" w:rsidRDefault="000A74ED" w:rsidP="00AB2BD8">
      <w:pPr>
        <w:pStyle w:val="NoSpacing"/>
        <w:numPr>
          <w:ilvl w:val="0"/>
          <w:numId w:val="24"/>
        </w:numPr>
        <w:spacing w:line="360" w:lineRule="auto"/>
        <w:jc w:val="both"/>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lastRenderedPageBreak/>
        <w:t>Need</w:t>
      </w:r>
      <w:r w:rsidR="007815C3" w:rsidRPr="00AB2BD8">
        <w:rPr>
          <w:rFonts w:ascii="Times New Roman" w:hAnsi="Times New Roman" w:cs="Times New Roman"/>
          <w:b/>
          <w:color w:val="000000" w:themeColor="text1"/>
          <w:sz w:val="36"/>
          <w:szCs w:val="36"/>
          <w:u w:val="single"/>
        </w:rPr>
        <w:t xml:space="preserve"> for computerization</w:t>
      </w:r>
    </w:p>
    <w:p w:rsidR="007815C3" w:rsidRPr="00446C78" w:rsidRDefault="007815C3" w:rsidP="000A74ED">
      <w:pPr>
        <w:pStyle w:val="NoSpacing"/>
        <w:spacing w:line="360" w:lineRule="auto"/>
        <w:ind w:left="360"/>
        <w:jc w:val="both"/>
        <w:rPr>
          <w:rFonts w:ascii="Times New Roman" w:hAnsi="Times New Roman" w:cs="Times New Roman"/>
          <w:color w:val="000000" w:themeColor="text1"/>
          <w:sz w:val="36"/>
          <w:szCs w:val="36"/>
        </w:rPr>
      </w:pPr>
    </w:p>
    <w:p w:rsidR="007815C3" w:rsidRPr="00446C78" w:rsidRDefault="007815C3" w:rsidP="000A74E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The modern industrial world is very much advanced in technology and competition in the world is intense. If we want healthy growth of business, one must keep business techniques up-to-date. Today computer is the mandatory part of every business in the world. This is why computer is used for major task like storing records, complex calculations, worldwide communication etc. Because it is not possible to complete all these tasks by human itself in efficient way.</w:t>
      </w:r>
    </w:p>
    <w:p w:rsidR="007815C3" w:rsidRPr="00446C78" w:rsidRDefault="007815C3" w:rsidP="000A74E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ab/>
        <w:t>The Newspaper agency business is closely related to management of things like customer, stock, supplier, newspaper, and so on. So, if we select manpower to perform management of all these things, following problems may arise:</w:t>
      </w:r>
    </w:p>
    <w:p w:rsidR="007815C3" w:rsidRPr="00446C78" w:rsidRDefault="007815C3" w:rsidP="000A74ED">
      <w:pPr>
        <w:pStyle w:val="ListParagraph"/>
        <w:numPr>
          <w:ilvl w:val="0"/>
          <w:numId w:val="7"/>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Paper based transaction has become old nowadays because it is time consuming and less secured/reliable.</w:t>
      </w:r>
    </w:p>
    <w:p w:rsidR="007815C3" w:rsidRPr="00446C78" w:rsidRDefault="007815C3" w:rsidP="000A74ED">
      <w:pPr>
        <w:pStyle w:val="ListParagraph"/>
        <w:numPr>
          <w:ilvl w:val="0"/>
          <w:numId w:val="7"/>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The process of storing all these records also </w:t>
      </w:r>
      <w:r w:rsidR="000A74ED" w:rsidRPr="00446C78">
        <w:rPr>
          <w:rFonts w:ascii="Times New Roman" w:hAnsi="Times New Roman" w:cs="Times New Roman"/>
          <w:sz w:val="36"/>
          <w:szCs w:val="36"/>
        </w:rPr>
        <w:t>raises</w:t>
      </w:r>
      <w:r w:rsidRPr="00446C78">
        <w:rPr>
          <w:rFonts w:ascii="Times New Roman" w:hAnsi="Times New Roman" w:cs="Times New Roman"/>
          <w:sz w:val="36"/>
          <w:szCs w:val="36"/>
        </w:rPr>
        <w:t xml:space="preserve"> the issue of security and space.</w:t>
      </w:r>
    </w:p>
    <w:p w:rsidR="007815C3" w:rsidRPr="00446C78" w:rsidRDefault="007815C3" w:rsidP="000A74ED">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Computerization solves all these problems and provides reliability and correctness in the process of management.</w:t>
      </w:r>
    </w:p>
    <w:p w:rsidR="007815C3" w:rsidRPr="00446C78" w:rsidRDefault="000A74ED" w:rsidP="000A74ED">
      <w:pPr>
        <w:tabs>
          <w:tab w:val="num" w:pos="420"/>
        </w:tabs>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lastRenderedPageBreak/>
        <w:t>Performing operation</w:t>
      </w:r>
      <w:r w:rsidR="007815C3" w:rsidRPr="00446C78">
        <w:rPr>
          <w:rFonts w:ascii="Times New Roman" w:hAnsi="Times New Roman" w:cs="Times New Roman"/>
          <w:sz w:val="36"/>
          <w:szCs w:val="36"/>
        </w:rPr>
        <w:t xml:space="preserve"> with the help of computer will save the </w:t>
      </w:r>
      <w:r w:rsidRPr="00446C78">
        <w:rPr>
          <w:rFonts w:ascii="Times New Roman" w:hAnsi="Times New Roman" w:cs="Times New Roman"/>
          <w:sz w:val="36"/>
          <w:szCs w:val="36"/>
        </w:rPr>
        <w:t>manual work of agent and so the billing work becomes easy no need for manual calculation</w:t>
      </w:r>
      <w:r w:rsidR="007815C3" w:rsidRPr="00446C78">
        <w:rPr>
          <w:rFonts w:ascii="Times New Roman" w:hAnsi="Times New Roman" w:cs="Times New Roman"/>
          <w:sz w:val="36"/>
          <w:szCs w:val="36"/>
        </w:rPr>
        <w:t xml:space="preserve">. Security of data is maintained. We can retrieve or manage records instantly because of user friendly environment of computer.  </w:t>
      </w:r>
    </w:p>
    <w:p w:rsidR="007815C3" w:rsidRPr="00446C78" w:rsidRDefault="007815C3" w:rsidP="000A74ED">
      <w:pPr>
        <w:pStyle w:val="NoSpacing"/>
        <w:spacing w:line="360" w:lineRule="auto"/>
        <w:ind w:left="360"/>
        <w:jc w:val="both"/>
        <w:rPr>
          <w:rFonts w:ascii="Times New Roman" w:hAnsi="Times New Roman" w:cs="Times New Roman"/>
          <w:color w:val="000000" w:themeColor="text1"/>
          <w:sz w:val="36"/>
          <w:szCs w:val="36"/>
        </w:rPr>
      </w:pPr>
    </w:p>
    <w:p w:rsidR="000A74ED" w:rsidRPr="00446C78" w:rsidRDefault="000A74ED" w:rsidP="000A74ED">
      <w:pPr>
        <w:pStyle w:val="NoSpacing"/>
        <w:spacing w:line="360" w:lineRule="auto"/>
        <w:ind w:left="360"/>
        <w:jc w:val="both"/>
        <w:rPr>
          <w:rFonts w:ascii="Times New Roman" w:hAnsi="Times New Roman" w:cs="Times New Roman"/>
          <w:color w:val="000000" w:themeColor="text1"/>
          <w:sz w:val="36"/>
          <w:szCs w:val="36"/>
        </w:rPr>
      </w:pPr>
    </w:p>
    <w:p w:rsidR="000A74ED" w:rsidRPr="00AB2BD8" w:rsidRDefault="00480459" w:rsidP="00AB2BD8">
      <w:pPr>
        <w:pStyle w:val="NoSpacing"/>
        <w:numPr>
          <w:ilvl w:val="3"/>
          <w:numId w:val="24"/>
        </w:numPr>
        <w:spacing w:line="360" w:lineRule="auto"/>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t>Objective of project</w:t>
      </w:r>
    </w:p>
    <w:p w:rsidR="00480459" w:rsidRPr="00446C78" w:rsidRDefault="00480459" w:rsidP="00480459">
      <w:pPr>
        <w:pStyle w:val="NoSpacing"/>
        <w:spacing w:line="360" w:lineRule="auto"/>
        <w:ind w:left="1080"/>
        <w:rPr>
          <w:rFonts w:ascii="Times New Roman" w:hAnsi="Times New Roman" w:cs="Times New Roman"/>
          <w:color w:val="000000" w:themeColor="text1"/>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security of the software with the help of password facility.</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User Friendly interface that will make various operations easier to perform.</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automatic bill generation.</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automatic stock inward outward.</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automatic stock update after the selling process.</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data validation.</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facility of storing record of Employees, record of sold items, record of pending order, record of completed order, record of expense.</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446C78" w:rsidRDefault="00480459" w:rsidP="00480459">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provide facility of instant report generation.</w:t>
      </w:r>
    </w:p>
    <w:p w:rsidR="00480459" w:rsidRPr="00446C78" w:rsidRDefault="00480459" w:rsidP="00480459">
      <w:pPr>
        <w:pStyle w:val="NoSpacing"/>
        <w:spacing w:line="360" w:lineRule="auto"/>
        <w:jc w:val="both"/>
        <w:rPr>
          <w:rFonts w:ascii="Times New Roman" w:hAnsi="Times New Roman" w:cs="Times New Roman"/>
          <w:sz w:val="36"/>
          <w:szCs w:val="36"/>
        </w:rPr>
      </w:pPr>
    </w:p>
    <w:p w:rsidR="00480459" w:rsidRPr="00AB2BD8" w:rsidRDefault="00480459" w:rsidP="00AB2BD8">
      <w:pPr>
        <w:pStyle w:val="NoSpacing"/>
        <w:numPr>
          <w:ilvl w:val="0"/>
          <w:numId w:val="24"/>
        </w:numPr>
        <w:spacing w:line="360" w:lineRule="auto"/>
        <w:jc w:val="both"/>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t>Advantages of proposed system</w:t>
      </w:r>
    </w:p>
    <w:p w:rsidR="00480459" w:rsidRPr="00446C78" w:rsidRDefault="00480459" w:rsidP="0053327D">
      <w:pPr>
        <w:pStyle w:val="NoSpacing"/>
        <w:spacing w:line="360" w:lineRule="auto"/>
        <w:ind w:left="720"/>
        <w:jc w:val="both"/>
        <w:rPr>
          <w:rFonts w:ascii="Times New Roman" w:hAnsi="Times New Roman" w:cs="Times New Roman"/>
          <w:color w:val="000000" w:themeColor="text1"/>
          <w:sz w:val="36"/>
          <w:szCs w:val="36"/>
        </w:rPr>
      </w:pPr>
    </w:p>
    <w:p w:rsidR="00480459" w:rsidRPr="00446C78" w:rsidRDefault="00480459" w:rsidP="0053327D">
      <w:pPr>
        <w:pStyle w:val="NoSpacing"/>
        <w:numPr>
          <w:ilvl w:val="0"/>
          <w:numId w:val="14"/>
        </w:numPr>
        <w:spacing w:line="360" w:lineRule="auto"/>
        <w:jc w:val="both"/>
        <w:rPr>
          <w:rFonts w:ascii="Times New Roman" w:hAnsi="Times New Roman" w:cs="Times New Roman"/>
          <w:b/>
          <w:sz w:val="36"/>
          <w:szCs w:val="36"/>
        </w:rPr>
      </w:pPr>
      <w:r w:rsidRPr="00446C78">
        <w:rPr>
          <w:rFonts w:ascii="Times New Roman" w:hAnsi="Times New Roman" w:cs="Times New Roman"/>
          <w:sz w:val="36"/>
          <w:szCs w:val="36"/>
        </w:rPr>
        <w:t>Password protection provides database security.</w:t>
      </w:r>
    </w:p>
    <w:p w:rsidR="00480459" w:rsidRPr="00446C78" w:rsidRDefault="00480459" w:rsidP="0053327D">
      <w:pPr>
        <w:pStyle w:val="NoSpacing"/>
        <w:spacing w:line="360" w:lineRule="auto"/>
        <w:jc w:val="both"/>
        <w:rPr>
          <w:rFonts w:ascii="Times New Roman" w:hAnsi="Times New Roman" w:cs="Times New Roman"/>
          <w:b/>
          <w:sz w:val="36"/>
          <w:szCs w:val="36"/>
        </w:rPr>
      </w:pPr>
    </w:p>
    <w:p w:rsidR="00480459" w:rsidRPr="00446C78" w:rsidRDefault="00480459" w:rsidP="0053327D">
      <w:pPr>
        <w:pStyle w:val="NoSpacing"/>
        <w:numPr>
          <w:ilvl w:val="0"/>
          <w:numId w:val="14"/>
        </w:numPr>
        <w:spacing w:line="360" w:lineRule="auto"/>
        <w:jc w:val="both"/>
        <w:rPr>
          <w:rFonts w:ascii="Times New Roman" w:hAnsi="Times New Roman" w:cs="Times New Roman"/>
          <w:b/>
          <w:sz w:val="36"/>
          <w:szCs w:val="36"/>
        </w:rPr>
      </w:pPr>
      <w:r w:rsidRPr="00446C78">
        <w:rPr>
          <w:rFonts w:ascii="Times New Roman" w:hAnsi="Times New Roman" w:cs="Times New Roman"/>
          <w:sz w:val="36"/>
          <w:szCs w:val="36"/>
        </w:rPr>
        <w:t>Provides automatic bill generation and can print the bill</w:t>
      </w:r>
    </w:p>
    <w:p w:rsidR="00480459" w:rsidRPr="00446C78" w:rsidRDefault="00480459" w:rsidP="0053327D">
      <w:pPr>
        <w:pStyle w:val="NoSpacing"/>
        <w:spacing w:line="360" w:lineRule="auto"/>
        <w:jc w:val="both"/>
        <w:rPr>
          <w:rFonts w:ascii="Times New Roman" w:hAnsi="Times New Roman" w:cs="Times New Roman"/>
          <w:b/>
          <w:sz w:val="36"/>
          <w:szCs w:val="36"/>
        </w:rPr>
      </w:pPr>
    </w:p>
    <w:p w:rsidR="00480459" w:rsidRPr="00446C78" w:rsidRDefault="00480459" w:rsidP="0053327D">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Provides updation of stock inward/outward. </w:t>
      </w:r>
    </w:p>
    <w:p w:rsidR="00480459" w:rsidRPr="00446C78" w:rsidRDefault="00480459" w:rsidP="0053327D">
      <w:pPr>
        <w:pStyle w:val="NoSpacing"/>
        <w:spacing w:line="360" w:lineRule="auto"/>
        <w:jc w:val="both"/>
        <w:rPr>
          <w:rFonts w:ascii="Times New Roman" w:hAnsi="Times New Roman" w:cs="Times New Roman"/>
          <w:b/>
          <w:sz w:val="36"/>
          <w:szCs w:val="36"/>
        </w:rPr>
      </w:pPr>
    </w:p>
    <w:p w:rsidR="00480459" w:rsidRPr="00446C78" w:rsidRDefault="00480459" w:rsidP="0053327D">
      <w:pPr>
        <w:pStyle w:val="NoSpacing"/>
        <w:numPr>
          <w:ilvl w:val="0"/>
          <w:numId w:val="14"/>
        </w:numPr>
        <w:spacing w:line="360" w:lineRule="auto"/>
        <w:jc w:val="both"/>
        <w:rPr>
          <w:rFonts w:ascii="Times New Roman" w:hAnsi="Times New Roman" w:cs="Times New Roman"/>
          <w:b/>
          <w:sz w:val="36"/>
          <w:szCs w:val="36"/>
        </w:rPr>
      </w:pPr>
      <w:r w:rsidRPr="00446C78">
        <w:rPr>
          <w:rFonts w:ascii="Times New Roman" w:hAnsi="Times New Roman" w:cs="Times New Roman"/>
          <w:sz w:val="36"/>
          <w:szCs w:val="36"/>
        </w:rPr>
        <w:t>Provides instant report generation.</w:t>
      </w:r>
    </w:p>
    <w:p w:rsidR="00480459" w:rsidRPr="00446C78" w:rsidRDefault="00480459" w:rsidP="00480459">
      <w:pPr>
        <w:pStyle w:val="NoSpacing"/>
        <w:ind w:left="690"/>
        <w:rPr>
          <w:rFonts w:ascii="Times New Roman" w:hAnsi="Times New Roman" w:cs="Times New Roman"/>
          <w:b/>
          <w:sz w:val="36"/>
          <w:szCs w:val="36"/>
        </w:rPr>
      </w:pPr>
    </w:p>
    <w:p w:rsidR="00480459" w:rsidRPr="00446C78" w:rsidRDefault="00480459" w:rsidP="00480459">
      <w:pPr>
        <w:pStyle w:val="NoSpacing"/>
        <w:rPr>
          <w:rFonts w:ascii="Times New Roman" w:hAnsi="Times New Roman" w:cs="Times New Roman"/>
          <w:b/>
          <w:sz w:val="36"/>
          <w:szCs w:val="36"/>
        </w:rPr>
      </w:pPr>
    </w:p>
    <w:p w:rsidR="00AB2BD8" w:rsidRDefault="00AB2BD8" w:rsidP="00AB2BD8">
      <w:pPr>
        <w:pStyle w:val="NoSpacing"/>
        <w:spacing w:line="360" w:lineRule="auto"/>
        <w:jc w:val="both"/>
        <w:rPr>
          <w:rFonts w:ascii="Times New Roman" w:hAnsi="Times New Roman" w:cs="Times New Roman"/>
          <w:b/>
          <w:sz w:val="36"/>
          <w:szCs w:val="36"/>
        </w:rPr>
      </w:pPr>
    </w:p>
    <w:p w:rsidR="0053327D" w:rsidRPr="00AB2BD8" w:rsidRDefault="0053327D" w:rsidP="00AB2BD8">
      <w:pPr>
        <w:pStyle w:val="NoSpacing"/>
        <w:numPr>
          <w:ilvl w:val="0"/>
          <w:numId w:val="25"/>
        </w:numPr>
        <w:spacing w:line="360" w:lineRule="auto"/>
        <w:jc w:val="both"/>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lastRenderedPageBreak/>
        <w:t>Feasibility study</w:t>
      </w:r>
    </w:p>
    <w:p w:rsidR="0053327D" w:rsidRPr="00446C78" w:rsidRDefault="0053327D" w:rsidP="0053327D">
      <w:pPr>
        <w:pStyle w:val="NoSpacing"/>
        <w:spacing w:line="360" w:lineRule="auto"/>
        <w:ind w:left="360"/>
        <w:jc w:val="both"/>
        <w:rPr>
          <w:rFonts w:ascii="Times New Roman" w:hAnsi="Times New Roman" w:cs="Times New Roman"/>
          <w:color w:val="000000" w:themeColor="text1"/>
          <w:sz w:val="36"/>
          <w:szCs w:val="36"/>
        </w:rPr>
      </w:pPr>
    </w:p>
    <w:p w:rsidR="0053327D" w:rsidRPr="00446C78" w:rsidRDefault="0053327D" w:rsidP="0053327D">
      <w:pPr>
        <w:spacing w:line="360" w:lineRule="auto"/>
        <w:ind w:firstLine="720"/>
        <w:jc w:val="both"/>
        <w:rPr>
          <w:rFonts w:ascii="Times New Roman" w:hAnsi="Times New Roman" w:cs="Times New Roman"/>
          <w:sz w:val="36"/>
          <w:szCs w:val="36"/>
        </w:rPr>
      </w:pPr>
      <w:r w:rsidRPr="00446C78">
        <w:rPr>
          <w:rFonts w:ascii="Times New Roman" w:hAnsi="Times New Roman" w:cs="Times New Roman"/>
          <w:sz w:val="36"/>
          <w:szCs w:val="36"/>
        </w:rPr>
        <w:t>The feasibility study is useful to evaluate the cost and benefits of the system requested. There are three aspects in the feasibility study:</w:t>
      </w:r>
    </w:p>
    <w:p w:rsidR="0053327D" w:rsidRPr="00446C78" w:rsidRDefault="0053327D" w:rsidP="0053327D">
      <w:p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 xml:space="preserve">1. </w:t>
      </w:r>
      <w:r w:rsidRPr="00446C78">
        <w:rPr>
          <w:rFonts w:ascii="Times New Roman" w:hAnsi="Times New Roman" w:cs="Times New Roman"/>
          <w:bCs/>
          <w:sz w:val="36"/>
          <w:szCs w:val="36"/>
          <w:u w:val="thick"/>
        </w:rPr>
        <w:t>Technical Feasibility</w:t>
      </w:r>
      <w:r w:rsidRPr="00446C78">
        <w:rPr>
          <w:rFonts w:ascii="Times New Roman" w:hAnsi="Times New Roman" w:cs="Times New Roman"/>
          <w:bCs/>
          <w:sz w:val="36"/>
          <w:szCs w:val="36"/>
        </w:rPr>
        <w:t xml:space="preserve">: </w:t>
      </w:r>
    </w:p>
    <w:p w:rsidR="0053327D" w:rsidRPr="00446C78" w:rsidRDefault="0053327D" w:rsidP="0053327D">
      <w:pPr>
        <w:spacing w:line="360" w:lineRule="auto"/>
        <w:ind w:firstLine="720"/>
        <w:jc w:val="both"/>
        <w:rPr>
          <w:rFonts w:ascii="Times New Roman" w:hAnsi="Times New Roman" w:cs="Times New Roman"/>
          <w:sz w:val="36"/>
          <w:szCs w:val="36"/>
        </w:rPr>
      </w:pPr>
      <w:r w:rsidRPr="00446C78">
        <w:rPr>
          <w:rFonts w:ascii="Times New Roman" w:hAnsi="Times New Roman" w:cs="Times New Roman"/>
          <w:sz w:val="36"/>
          <w:szCs w:val="36"/>
        </w:rPr>
        <w:t>The Technical Feasibility always focuses on the existing computer hardware, software and the other components. It also includes the need of above and possibility of installing such facility.</w:t>
      </w:r>
    </w:p>
    <w:p w:rsidR="0053327D" w:rsidRPr="00446C78" w:rsidRDefault="0053327D" w:rsidP="0053327D">
      <w:p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 xml:space="preserve">2. </w:t>
      </w:r>
      <w:r w:rsidRPr="00446C78">
        <w:rPr>
          <w:rFonts w:ascii="Times New Roman" w:hAnsi="Times New Roman" w:cs="Times New Roman"/>
          <w:bCs/>
          <w:sz w:val="36"/>
          <w:szCs w:val="36"/>
          <w:u w:val="thick"/>
        </w:rPr>
        <w:t>Economical Feasibility</w:t>
      </w:r>
      <w:r w:rsidRPr="00446C78">
        <w:rPr>
          <w:rFonts w:ascii="Times New Roman" w:hAnsi="Times New Roman" w:cs="Times New Roman"/>
          <w:bCs/>
          <w:sz w:val="36"/>
          <w:szCs w:val="36"/>
        </w:rPr>
        <w:t>:</w:t>
      </w:r>
    </w:p>
    <w:p w:rsidR="0053327D" w:rsidRPr="00446C78" w:rsidRDefault="0053327D" w:rsidP="0053327D">
      <w:pPr>
        <w:spacing w:line="360" w:lineRule="auto"/>
        <w:ind w:firstLine="720"/>
        <w:jc w:val="both"/>
        <w:rPr>
          <w:rFonts w:ascii="Times New Roman" w:hAnsi="Times New Roman" w:cs="Times New Roman"/>
          <w:sz w:val="36"/>
          <w:szCs w:val="36"/>
        </w:rPr>
      </w:pPr>
      <w:r w:rsidRPr="00446C78">
        <w:rPr>
          <w:rFonts w:ascii="Times New Roman" w:hAnsi="Times New Roman" w:cs="Times New Roman"/>
          <w:sz w:val="36"/>
          <w:szCs w:val="36"/>
        </w:rPr>
        <w:t>It considered the cost/benefit analysis of the proposed project. It is helpful to find the system development cost and checks whether it is justifiable? With the help of this we also find investigation cost, software &amp; hardware cost, training cost, salaries and maintenance cost etc.</w:t>
      </w:r>
    </w:p>
    <w:p w:rsidR="0053327D" w:rsidRPr="00446C78" w:rsidRDefault="0053327D" w:rsidP="0053327D">
      <w:p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 xml:space="preserve">3. </w:t>
      </w:r>
      <w:r w:rsidRPr="00446C78">
        <w:rPr>
          <w:rFonts w:ascii="Times New Roman" w:hAnsi="Times New Roman" w:cs="Times New Roman"/>
          <w:bCs/>
          <w:sz w:val="36"/>
          <w:szCs w:val="36"/>
          <w:u w:val="thick"/>
        </w:rPr>
        <w:t>Operational Feasibility</w:t>
      </w:r>
      <w:r w:rsidRPr="00446C78">
        <w:rPr>
          <w:rFonts w:ascii="Times New Roman" w:hAnsi="Times New Roman" w:cs="Times New Roman"/>
          <w:bCs/>
          <w:sz w:val="36"/>
          <w:szCs w:val="36"/>
        </w:rPr>
        <w:t>:</w:t>
      </w:r>
    </w:p>
    <w:p w:rsidR="0053327D" w:rsidRPr="00446C78" w:rsidRDefault="0053327D" w:rsidP="0053327D">
      <w:pPr>
        <w:spacing w:line="360" w:lineRule="auto"/>
        <w:ind w:firstLine="720"/>
        <w:jc w:val="both"/>
        <w:rPr>
          <w:rFonts w:ascii="Times New Roman" w:hAnsi="Times New Roman" w:cs="Times New Roman"/>
          <w:sz w:val="36"/>
          <w:szCs w:val="36"/>
        </w:rPr>
      </w:pPr>
      <w:r w:rsidRPr="00446C78">
        <w:rPr>
          <w:rFonts w:ascii="Times New Roman" w:hAnsi="Times New Roman" w:cs="Times New Roman"/>
          <w:sz w:val="36"/>
          <w:szCs w:val="36"/>
        </w:rPr>
        <w:t xml:space="preserve">It considered the acceptability of the system. It checks whether system be used if it is developed and implemented? Are </w:t>
      </w:r>
      <w:r w:rsidRPr="00446C78">
        <w:rPr>
          <w:rFonts w:ascii="Times New Roman" w:hAnsi="Times New Roman" w:cs="Times New Roman"/>
          <w:sz w:val="36"/>
          <w:szCs w:val="36"/>
        </w:rPr>
        <w:lastRenderedPageBreak/>
        <w:t>the users of the system able to handle the system? Whether the proposed system causes any trouble? etc.</w:t>
      </w:r>
    </w:p>
    <w:p w:rsidR="0053327D" w:rsidRPr="00AB2BD8" w:rsidRDefault="0053327D" w:rsidP="00AB2BD8">
      <w:pPr>
        <w:pStyle w:val="NoSpacing"/>
        <w:numPr>
          <w:ilvl w:val="0"/>
          <w:numId w:val="26"/>
        </w:numPr>
        <w:spacing w:line="360" w:lineRule="auto"/>
        <w:jc w:val="both"/>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t>Fact finding technique</w:t>
      </w:r>
    </w:p>
    <w:p w:rsidR="0053327D" w:rsidRPr="00446C78" w:rsidRDefault="0053327D" w:rsidP="0053327D">
      <w:pPr>
        <w:pStyle w:val="NoSpacing"/>
        <w:spacing w:line="360" w:lineRule="auto"/>
        <w:jc w:val="both"/>
        <w:rPr>
          <w:rFonts w:ascii="Times New Roman" w:hAnsi="Times New Roman" w:cs="Times New Roman"/>
          <w:color w:val="000000" w:themeColor="text1"/>
          <w:sz w:val="36"/>
          <w:szCs w:val="36"/>
        </w:rPr>
      </w:pPr>
    </w:p>
    <w:p w:rsidR="0053327D" w:rsidRPr="00446C78" w:rsidRDefault="0053327D" w:rsidP="00DF65F3">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To study the system you need to collect facts. Facts expressed in quantitative form can be termed as data. Success of any requirement investigation depends upon availability of accurate and reliable data. These depend on the appropriateness of the method chosen for the data collection. The specific methods used for collecting data are called fact finding techniques.</w:t>
      </w:r>
    </w:p>
    <w:p w:rsidR="0053327D" w:rsidRPr="00446C78" w:rsidRDefault="0053327D" w:rsidP="00DF65F3">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Interview, Questionnaire, Record review, Observations are the different fact finding techniques used to be analyst. An analyst prefers the joint use of more than one of these techniques for correct and comprehensive investigation.</w:t>
      </w:r>
    </w:p>
    <w:p w:rsidR="0053327D" w:rsidRPr="00446C78" w:rsidRDefault="0053327D" w:rsidP="00DF65F3">
      <w:pPr>
        <w:pStyle w:val="NoSpacing"/>
        <w:spacing w:line="360" w:lineRule="auto"/>
        <w:jc w:val="both"/>
        <w:rPr>
          <w:rFonts w:ascii="Times New Roman" w:hAnsi="Times New Roman" w:cs="Times New Roman"/>
          <w:sz w:val="36"/>
          <w:szCs w:val="36"/>
        </w:rPr>
      </w:pPr>
    </w:p>
    <w:p w:rsidR="0053327D" w:rsidRPr="00446C78" w:rsidRDefault="0053327D" w:rsidP="00DF65F3">
      <w:pPr>
        <w:pStyle w:val="NoSpacing"/>
        <w:numPr>
          <w:ilvl w:val="0"/>
          <w:numId w:val="16"/>
        </w:numPr>
        <w:spacing w:line="360" w:lineRule="auto"/>
        <w:jc w:val="both"/>
        <w:rPr>
          <w:rFonts w:ascii="Times New Roman" w:hAnsi="Times New Roman" w:cs="Times New Roman"/>
          <w:sz w:val="36"/>
          <w:szCs w:val="36"/>
          <w:u w:val="single"/>
        </w:rPr>
      </w:pPr>
      <w:r w:rsidRPr="00446C78">
        <w:rPr>
          <w:rFonts w:ascii="Times New Roman" w:hAnsi="Times New Roman" w:cs="Times New Roman"/>
          <w:sz w:val="36"/>
          <w:szCs w:val="36"/>
          <w:u w:val="single"/>
        </w:rPr>
        <w:t>INTERVIEW</w:t>
      </w:r>
      <w:r w:rsidRPr="00446C78">
        <w:rPr>
          <w:rFonts w:ascii="Times New Roman" w:hAnsi="Times New Roman" w:cs="Times New Roman"/>
          <w:sz w:val="36"/>
          <w:szCs w:val="36"/>
        </w:rPr>
        <w:t xml:space="preserve"> :</w:t>
      </w:r>
    </w:p>
    <w:p w:rsidR="0053327D" w:rsidRPr="00446C78" w:rsidRDefault="0053327D" w:rsidP="00DF65F3">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Interview technique is used to collect information from the individuals or from groups. Analyst should select respondents who related with the system under study. In this method the </w:t>
      </w:r>
      <w:r w:rsidRPr="00446C78">
        <w:rPr>
          <w:rFonts w:ascii="Times New Roman" w:hAnsi="Times New Roman" w:cs="Times New Roman"/>
          <w:sz w:val="36"/>
          <w:szCs w:val="36"/>
        </w:rPr>
        <w:lastRenderedPageBreak/>
        <w:t>interviewer sits face-to-face with the respondent and records his/her responses.</w:t>
      </w:r>
    </w:p>
    <w:p w:rsidR="0053327D" w:rsidRPr="00446C78" w:rsidRDefault="0053327D" w:rsidP="00DF65F3">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The information collected in this system is likely to be more accurate and reliable because the interviewer has cleared up doubts regarding this system. This method also helps to find areas of misunderstanding, unrealistic expectations and future problems of the proposed systems.</w:t>
      </w:r>
    </w:p>
    <w:p w:rsidR="0053327D" w:rsidRPr="00446C78" w:rsidRDefault="0053327D" w:rsidP="00DF65F3">
      <w:pPr>
        <w:pStyle w:val="NoSpacing"/>
        <w:spacing w:line="360" w:lineRule="auto"/>
        <w:jc w:val="both"/>
        <w:rPr>
          <w:rFonts w:ascii="Times New Roman" w:hAnsi="Times New Roman" w:cs="Times New Roman"/>
          <w:sz w:val="36"/>
          <w:szCs w:val="36"/>
        </w:rPr>
      </w:pPr>
    </w:p>
    <w:p w:rsidR="0053327D" w:rsidRPr="00446C78" w:rsidRDefault="0053327D" w:rsidP="00DF65F3">
      <w:pPr>
        <w:pStyle w:val="NoSpacing"/>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2he point of view of the respondent and formulated in such a manner as to provide the data in so far as possible in the desired from.  </w:t>
      </w:r>
    </w:p>
    <w:p w:rsidR="0053327D" w:rsidRPr="00446C78" w:rsidRDefault="0053327D" w:rsidP="00DF65F3">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A questionnaire may be mailed to individuals who are requested to write the answers against each question and to return the completed Performa by post. It is essential that the mailed questionnaire have to speak for itself. This method can be easily adopted where the field of investigation is very vast and the respondents are spread over wide the market. This is useful for understanding the current situation of the market. This way we may know there expectation of building the system for them according to their criteria, priority and expectations. Thus </w:t>
      </w:r>
      <w:r w:rsidRPr="00446C78">
        <w:rPr>
          <w:rFonts w:ascii="Times New Roman" w:hAnsi="Times New Roman" w:cs="Times New Roman"/>
          <w:sz w:val="36"/>
          <w:szCs w:val="36"/>
        </w:rPr>
        <w:lastRenderedPageBreak/>
        <w:t xml:space="preserve">method helps to build the system under a detailed study of the questionnaire. </w:t>
      </w:r>
    </w:p>
    <w:p w:rsidR="0053327D" w:rsidRPr="00446C78" w:rsidRDefault="0053327D" w:rsidP="00DF65F3">
      <w:pPr>
        <w:spacing w:line="360" w:lineRule="auto"/>
        <w:jc w:val="both"/>
        <w:rPr>
          <w:rFonts w:ascii="Times New Roman" w:hAnsi="Times New Roman" w:cs="Times New Roman"/>
          <w:sz w:val="36"/>
          <w:szCs w:val="36"/>
        </w:rPr>
      </w:pPr>
    </w:p>
    <w:p w:rsidR="0053327D" w:rsidRPr="00446C78" w:rsidRDefault="0053327D" w:rsidP="00DF65F3">
      <w:pPr>
        <w:widowControl w:val="0"/>
        <w:numPr>
          <w:ilvl w:val="0"/>
          <w:numId w:val="15"/>
        </w:numPr>
        <w:spacing w:after="0" w:line="360" w:lineRule="auto"/>
        <w:jc w:val="both"/>
        <w:rPr>
          <w:rFonts w:ascii="Times New Roman" w:hAnsi="Times New Roman" w:cs="Times New Roman"/>
          <w:sz w:val="36"/>
          <w:szCs w:val="36"/>
        </w:rPr>
      </w:pPr>
      <w:r w:rsidRPr="00446C78">
        <w:rPr>
          <w:rFonts w:ascii="Times New Roman" w:hAnsi="Times New Roman" w:cs="Times New Roman"/>
          <w:sz w:val="36"/>
          <w:szCs w:val="36"/>
          <w:u w:val="single"/>
        </w:rPr>
        <w:t>RECORD REVIEW</w:t>
      </w:r>
      <w:r w:rsidRPr="00446C78">
        <w:rPr>
          <w:rFonts w:ascii="Times New Roman" w:hAnsi="Times New Roman" w:cs="Times New Roman"/>
          <w:sz w:val="36"/>
          <w:szCs w:val="36"/>
        </w:rPr>
        <w:t>:</w:t>
      </w:r>
    </w:p>
    <w:p w:rsidR="0053327D" w:rsidRPr="00446C78" w:rsidRDefault="0053327D" w:rsidP="00DF65F3">
      <w:p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 xml:space="preserve">Information related with the system may be present in the form of records. This kind of record review provides very valuable information to the analyst about system, organization and various procedures and rules.  </w:t>
      </w:r>
    </w:p>
    <w:p w:rsidR="0053327D" w:rsidRPr="00446C78" w:rsidRDefault="0053327D" w:rsidP="00DF65F3">
      <w:pPr>
        <w:spacing w:line="360" w:lineRule="auto"/>
        <w:ind w:firstLine="720"/>
        <w:jc w:val="both"/>
        <w:rPr>
          <w:rFonts w:ascii="Times New Roman" w:hAnsi="Times New Roman" w:cs="Times New Roman"/>
          <w:sz w:val="36"/>
          <w:szCs w:val="36"/>
        </w:rPr>
      </w:pPr>
      <w:r w:rsidRPr="00446C78">
        <w:rPr>
          <w:rFonts w:ascii="Times New Roman" w:hAnsi="Times New Roman" w:cs="Times New Roman"/>
          <w:sz w:val="36"/>
          <w:szCs w:val="36"/>
        </w:rPr>
        <w:t>Record review may be performed in the beginning of the study to collect initial information or at the end of study to compare actual operations.</w:t>
      </w:r>
    </w:p>
    <w:p w:rsidR="0053327D" w:rsidRPr="00446C78" w:rsidRDefault="0053327D" w:rsidP="00DF65F3">
      <w:pPr>
        <w:spacing w:line="360" w:lineRule="auto"/>
        <w:ind w:firstLine="720"/>
        <w:jc w:val="both"/>
        <w:rPr>
          <w:rFonts w:ascii="Times New Roman" w:hAnsi="Times New Roman" w:cs="Times New Roman"/>
          <w:sz w:val="36"/>
          <w:szCs w:val="36"/>
        </w:rPr>
      </w:pPr>
    </w:p>
    <w:p w:rsidR="0053327D" w:rsidRPr="00446C78" w:rsidRDefault="0053327D" w:rsidP="00DF65F3">
      <w:pPr>
        <w:widowControl w:val="0"/>
        <w:numPr>
          <w:ilvl w:val="0"/>
          <w:numId w:val="15"/>
        </w:numPr>
        <w:spacing w:after="0" w:line="360" w:lineRule="auto"/>
        <w:jc w:val="both"/>
        <w:rPr>
          <w:rFonts w:ascii="Times New Roman" w:hAnsi="Times New Roman" w:cs="Times New Roman"/>
          <w:sz w:val="36"/>
          <w:szCs w:val="36"/>
          <w:u w:val="single"/>
        </w:rPr>
      </w:pPr>
      <w:r w:rsidRPr="00446C78">
        <w:rPr>
          <w:rFonts w:ascii="Times New Roman" w:hAnsi="Times New Roman" w:cs="Times New Roman"/>
          <w:sz w:val="36"/>
          <w:szCs w:val="36"/>
          <w:u w:val="single"/>
        </w:rPr>
        <w:t>OBSERVATION:</w:t>
      </w:r>
    </w:p>
    <w:p w:rsidR="0053327D" w:rsidRPr="00446C78" w:rsidRDefault="0053327D" w:rsidP="00DF65F3">
      <w:pPr>
        <w:widowControl w:val="0"/>
        <w:spacing w:after="0" w:line="360" w:lineRule="auto"/>
        <w:ind w:left="360"/>
        <w:jc w:val="both"/>
        <w:rPr>
          <w:rFonts w:ascii="Times New Roman" w:hAnsi="Times New Roman" w:cs="Times New Roman"/>
          <w:sz w:val="36"/>
          <w:szCs w:val="36"/>
          <w:u w:val="single"/>
        </w:rPr>
      </w:pPr>
      <w:r w:rsidRPr="00446C78">
        <w:rPr>
          <w:rFonts w:ascii="Times New Roman" w:hAnsi="Times New Roman" w:cs="Times New Roman"/>
          <w:sz w:val="36"/>
          <w:szCs w:val="36"/>
        </w:rPr>
        <w:t xml:space="preserve">If information is not collected from the other fact-finding methods, then observation method is used. In this method analyst observes the flow of documents, way the process is carried out, steps followed the persons involved, etc. if the analyst is familiar with the systems then analyst knows what to observe and how to gather information. Inexperience </w:t>
      </w:r>
      <w:r w:rsidRPr="00446C78">
        <w:rPr>
          <w:rFonts w:ascii="Times New Roman" w:hAnsi="Times New Roman" w:cs="Times New Roman"/>
          <w:sz w:val="36"/>
          <w:szCs w:val="36"/>
        </w:rPr>
        <w:lastRenderedPageBreak/>
        <w:t>person may observe unnecessary things, which delays the system study.</w:t>
      </w:r>
    </w:p>
    <w:p w:rsidR="00DF65F3" w:rsidRPr="00446C78" w:rsidRDefault="00DF65F3" w:rsidP="00DF65F3">
      <w:pPr>
        <w:pStyle w:val="ListParagraph"/>
        <w:numPr>
          <w:ilvl w:val="0"/>
          <w:numId w:val="8"/>
        </w:numPr>
        <w:spacing w:line="360" w:lineRule="auto"/>
        <w:jc w:val="both"/>
        <w:rPr>
          <w:rFonts w:ascii="Verdana" w:hAnsi="Verdana"/>
          <w:sz w:val="36"/>
          <w:szCs w:val="36"/>
        </w:rPr>
      </w:pPr>
      <w:r w:rsidRPr="00446C78">
        <w:rPr>
          <w:rFonts w:ascii="Verdana" w:hAnsi="Verdana"/>
          <w:sz w:val="36"/>
          <w:szCs w:val="36"/>
        </w:rPr>
        <w:t>Platform</w:t>
      </w:r>
    </w:p>
    <w:p w:rsidR="00DF65F3" w:rsidRPr="00446C78" w:rsidRDefault="00DF65F3" w:rsidP="00DF65F3">
      <w:pPr>
        <w:pStyle w:val="NoSpacing"/>
        <w:spacing w:line="360" w:lineRule="auto"/>
        <w:jc w:val="both"/>
        <w:rPr>
          <w:rFonts w:ascii="Times New Roman" w:hAnsi="Times New Roman" w:cs="Times New Roman"/>
          <w:sz w:val="36"/>
          <w:szCs w:val="36"/>
          <w:u w:val="single"/>
        </w:rPr>
      </w:pPr>
      <w:r w:rsidRPr="00446C78">
        <w:rPr>
          <w:rFonts w:ascii="Times New Roman" w:hAnsi="Times New Roman" w:cs="Times New Roman"/>
          <w:sz w:val="36"/>
          <w:szCs w:val="36"/>
          <w:u w:val="single"/>
        </w:rPr>
        <w:t>Operating System:</w:t>
      </w:r>
    </w:p>
    <w:p w:rsidR="00DF65F3" w:rsidRPr="00446C78" w:rsidRDefault="00DF65F3" w:rsidP="00DF65F3">
      <w:pPr>
        <w:pStyle w:val="NoSpacing"/>
        <w:numPr>
          <w:ilvl w:val="0"/>
          <w:numId w:val="14"/>
        </w:numPr>
        <w:spacing w:line="360" w:lineRule="auto"/>
        <w:jc w:val="both"/>
        <w:rPr>
          <w:rFonts w:ascii="Times New Roman" w:hAnsi="Times New Roman" w:cs="Times New Roman"/>
          <w:sz w:val="36"/>
          <w:szCs w:val="36"/>
        </w:rPr>
      </w:pPr>
      <w:r w:rsidRPr="00446C78">
        <w:rPr>
          <w:rFonts w:ascii="Times New Roman" w:hAnsi="Times New Roman" w:cs="Times New Roman"/>
          <w:sz w:val="36"/>
          <w:szCs w:val="36"/>
        </w:rPr>
        <w:t>Windows  xp,98,7,8</w:t>
      </w:r>
    </w:p>
    <w:p w:rsidR="00DF65F3" w:rsidRPr="00446C78" w:rsidRDefault="00DF65F3" w:rsidP="00DF65F3">
      <w:pPr>
        <w:pStyle w:val="NoSpacing"/>
        <w:spacing w:line="360" w:lineRule="auto"/>
        <w:jc w:val="both"/>
        <w:rPr>
          <w:rFonts w:ascii="Times New Roman" w:hAnsi="Times New Roman" w:cs="Times New Roman"/>
          <w:sz w:val="36"/>
          <w:szCs w:val="36"/>
          <w:u w:val="single"/>
        </w:rPr>
      </w:pPr>
      <w:r w:rsidRPr="00446C78">
        <w:rPr>
          <w:rFonts w:ascii="Times New Roman" w:hAnsi="Times New Roman" w:cs="Times New Roman"/>
          <w:sz w:val="36"/>
          <w:szCs w:val="36"/>
          <w:u w:val="single"/>
        </w:rPr>
        <w:t>Hardware Requirements:</w:t>
      </w:r>
    </w:p>
    <w:p w:rsidR="00DF65F3" w:rsidRPr="00446C78" w:rsidRDefault="00DF65F3" w:rsidP="00DF65F3">
      <w:pPr>
        <w:pStyle w:val="NoSpacing"/>
        <w:numPr>
          <w:ilvl w:val="0"/>
          <w:numId w:val="14"/>
        </w:num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Pentium 3 processor or higher</w:t>
      </w:r>
    </w:p>
    <w:p w:rsidR="00DF65F3" w:rsidRPr="00446C78" w:rsidRDefault="00DF65F3" w:rsidP="00DF65F3">
      <w:pPr>
        <w:pStyle w:val="NoSpacing"/>
        <w:numPr>
          <w:ilvl w:val="0"/>
          <w:numId w:val="14"/>
        </w:num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Hard disk of 2GB capacity or more</w:t>
      </w:r>
    </w:p>
    <w:p w:rsidR="00DF65F3" w:rsidRPr="00446C78" w:rsidRDefault="00DF65F3" w:rsidP="00DF65F3">
      <w:pPr>
        <w:pStyle w:val="NoSpacing"/>
        <w:numPr>
          <w:ilvl w:val="0"/>
          <w:numId w:val="14"/>
        </w:num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 xml:space="preserve">512MB </w:t>
      </w:r>
      <w:smartTag w:uri="urn:schemas-microsoft-com:office:smarttags" w:element="stockticker">
        <w:r w:rsidRPr="00446C78">
          <w:rPr>
            <w:rFonts w:ascii="Times New Roman" w:hAnsi="Times New Roman" w:cs="Times New Roman"/>
            <w:bCs/>
            <w:sz w:val="36"/>
            <w:szCs w:val="36"/>
          </w:rPr>
          <w:t>RAM</w:t>
        </w:r>
      </w:smartTag>
    </w:p>
    <w:p w:rsidR="00DF65F3" w:rsidRPr="00446C78" w:rsidRDefault="00DF65F3" w:rsidP="00DF65F3">
      <w:pPr>
        <w:pStyle w:val="NoSpacing"/>
        <w:numPr>
          <w:ilvl w:val="0"/>
          <w:numId w:val="14"/>
        </w:num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Standard output display(640X480)</w:t>
      </w:r>
    </w:p>
    <w:p w:rsidR="00DF65F3" w:rsidRPr="00446C78" w:rsidRDefault="00DF65F3" w:rsidP="00DF65F3">
      <w:pPr>
        <w:pStyle w:val="NoSpacing"/>
        <w:numPr>
          <w:ilvl w:val="0"/>
          <w:numId w:val="14"/>
        </w:num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Standard qwerty keyboard</w:t>
      </w:r>
    </w:p>
    <w:p w:rsidR="00DF65F3" w:rsidRPr="00446C78" w:rsidRDefault="00DF65F3" w:rsidP="00DF65F3">
      <w:pPr>
        <w:pStyle w:val="NoSpacing"/>
        <w:tabs>
          <w:tab w:val="left" w:pos="3656"/>
        </w:tabs>
        <w:spacing w:line="360" w:lineRule="auto"/>
        <w:jc w:val="both"/>
        <w:rPr>
          <w:rFonts w:ascii="Times New Roman" w:hAnsi="Times New Roman" w:cs="Times New Roman"/>
          <w:sz w:val="36"/>
          <w:szCs w:val="36"/>
          <w:u w:val="single"/>
        </w:rPr>
      </w:pPr>
      <w:r w:rsidRPr="00446C78">
        <w:rPr>
          <w:rFonts w:ascii="Times New Roman" w:hAnsi="Times New Roman" w:cs="Times New Roman"/>
          <w:sz w:val="36"/>
          <w:szCs w:val="36"/>
          <w:u w:val="single"/>
        </w:rPr>
        <w:t>Software Requirements:</w:t>
      </w:r>
    </w:p>
    <w:p w:rsidR="00DF65F3" w:rsidRPr="00446C78" w:rsidRDefault="00DF65F3" w:rsidP="00DF65F3">
      <w:pPr>
        <w:pStyle w:val="NoSpacing"/>
        <w:numPr>
          <w:ilvl w:val="0"/>
          <w:numId w:val="14"/>
        </w:numPr>
        <w:spacing w:line="360" w:lineRule="auto"/>
        <w:jc w:val="both"/>
        <w:rPr>
          <w:rFonts w:ascii="Times New Roman" w:hAnsi="Times New Roman" w:cs="Times New Roman"/>
          <w:bCs/>
          <w:sz w:val="36"/>
          <w:szCs w:val="36"/>
        </w:rPr>
      </w:pPr>
      <w:r w:rsidRPr="00446C78">
        <w:rPr>
          <w:rFonts w:ascii="Times New Roman" w:hAnsi="Times New Roman" w:cs="Times New Roman"/>
          <w:bCs/>
          <w:sz w:val="36"/>
          <w:szCs w:val="36"/>
        </w:rPr>
        <w:t>JDK 1.5.0 and above with JDBC connectivity</w:t>
      </w:r>
    </w:p>
    <w:p w:rsidR="00DF65F3" w:rsidRPr="00446C78" w:rsidRDefault="00535439" w:rsidP="00DF65F3">
      <w:pPr>
        <w:pStyle w:val="NoSpacing"/>
        <w:numPr>
          <w:ilvl w:val="0"/>
          <w:numId w:val="14"/>
        </w:numPr>
        <w:spacing w:line="360" w:lineRule="auto"/>
        <w:jc w:val="both"/>
        <w:rPr>
          <w:rFonts w:ascii="Times New Roman" w:hAnsi="Times New Roman" w:cs="Times New Roman"/>
          <w:bCs/>
          <w:sz w:val="36"/>
          <w:szCs w:val="36"/>
        </w:rPr>
      </w:pPr>
      <w:r>
        <w:rPr>
          <w:rFonts w:ascii="Times New Roman" w:hAnsi="Times New Roman" w:cs="Times New Roman"/>
          <w:bCs/>
          <w:sz w:val="36"/>
          <w:szCs w:val="36"/>
        </w:rPr>
        <w:t>My</w:t>
      </w:r>
      <w:bookmarkStart w:id="0" w:name="_GoBack"/>
      <w:bookmarkEnd w:id="0"/>
      <w:r w:rsidR="00A229BD" w:rsidRPr="00446C78">
        <w:rPr>
          <w:rFonts w:ascii="Times New Roman" w:hAnsi="Times New Roman" w:cs="Times New Roman"/>
          <w:bCs/>
          <w:sz w:val="36"/>
          <w:szCs w:val="36"/>
        </w:rPr>
        <w:t>SQL</w:t>
      </w:r>
      <w:r w:rsidR="00DF65F3" w:rsidRPr="00446C78">
        <w:rPr>
          <w:rFonts w:ascii="Times New Roman" w:hAnsi="Times New Roman" w:cs="Times New Roman"/>
          <w:bCs/>
          <w:sz w:val="36"/>
          <w:szCs w:val="36"/>
        </w:rPr>
        <w:t xml:space="preserve"> database</w:t>
      </w:r>
    </w:p>
    <w:p w:rsidR="00DF65F3" w:rsidRPr="00446C78" w:rsidRDefault="00DF65F3" w:rsidP="00DF65F3">
      <w:pPr>
        <w:pStyle w:val="NoSpacing"/>
        <w:rPr>
          <w:rFonts w:ascii="Times New Roman" w:hAnsi="Times New Roman" w:cs="Times New Roman"/>
          <w:sz w:val="36"/>
          <w:szCs w:val="36"/>
        </w:rPr>
      </w:pPr>
    </w:p>
    <w:p w:rsidR="00DF65F3" w:rsidRPr="00446C78" w:rsidRDefault="00DF65F3" w:rsidP="00DF65F3">
      <w:pPr>
        <w:pStyle w:val="NoSpacing"/>
        <w:rPr>
          <w:rFonts w:ascii="Times New Roman" w:hAnsi="Times New Roman" w:cs="Times New Roman"/>
          <w:sz w:val="36"/>
          <w:szCs w:val="36"/>
        </w:rPr>
      </w:pPr>
    </w:p>
    <w:p w:rsidR="00DF65F3" w:rsidRPr="00446C78" w:rsidRDefault="00DF65F3" w:rsidP="00DF65F3">
      <w:pPr>
        <w:pStyle w:val="NoSpacing"/>
        <w:rPr>
          <w:rFonts w:ascii="Times New Roman" w:hAnsi="Times New Roman" w:cs="Times New Roman"/>
          <w:sz w:val="36"/>
          <w:szCs w:val="36"/>
        </w:rPr>
      </w:pPr>
    </w:p>
    <w:p w:rsidR="00DF65F3" w:rsidRPr="00446C78" w:rsidRDefault="00DF65F3" w:rsidP="00DF65F3">
      <w:pPr>
        <w:pStyle w:val="ListParagraph"/>
        <w:spacing w:line="360" w:lineRule="auto"/>
        <w:jc w:val="both"/>
        <w:rPr>
          <w:rFonts w:ascii="Verdana" w:hAnsi="Verdana"/>
          <w:sz w:val="36"/>
          <w:szCs w:val="36"/>
        </w:rPr>
      </w:pPr>
    </w:p>
    <w:p w:rsidR="0053327D" w:rsidRPr="00446C78" w:rsidRDefault="0053327D" w:rsidP="0053327D">
      <w:pPr>
        <w:spacing w:line="240" w:lineRule="auto"/>
        <w:ind w:firstLine="720"/>
        <w:rPr>
          <w:rFonts w:ascii="Verdana" w:hAnsi="Verdana"/>
          <w:sz w:val="36"/>
          <w:szCs w:val="36"/>
        </w:rPr>
      </w:pPr>
    </w:p>
    <w:p w:rsidR="0053327D" w:rsidRPr="00446C78" w:rsidRDefault="0053327D" w:rsidP="0053327D">
      <w:pPr>
        <w:spacing w:line="240" w:lineRule="auto"/>
        <w:ind w:firstLine="720"/>
        <w:rPr>
          <w:rFonts w:ascii="Verdana" w:hAnsi="Verdana"/>
          <w:sz w:val="36"/>
          <w:szCs w:val="36"/>
        </w:rPr>
      </w:pPr>
    </w:p>
    <w:p w:rsidR="0053327D" w:rsidRPr="00446C78" w:rsidRDefault="0053327D" w:rsidP="000A74ED">
      <w:pPr>
        <w:pStyle w:val="NoSpacing"/>
        <w:spacing w:line="360" w:lineRule="auto"/>
        <w:ind w:left="360"/>
        <w:jc w:val="both"/>
        <w:rPr>
          <w:rFonts w:ascii="Times New Roman" w:hAnsi="Times New Roman" w:cs="Times New Roman"/>
          <w:color w:val="000000" w:themeColor="text1"/>
          <w:sz w:val="36"/>
          <w:szCs w:val="36"/>
        </w:rPr>
      </w:pPr>
    </w:p>
    <w:p w:rsidR="00A229BD" w:rsidRPr="00AB2BD8" w:rsidRDefault="00A229BD" w:rsidP="00AB2BD8">
      <w:pPr>
        <w:pStyle w:val="NoSpacing"/>
        <w:numPr>
          <w:ilvl w:val="1"/>
          <w:numId w:val="27"/>
        </w:numPr>
        <w:spacing w:line="360" w:lineRule="auto"/>
        <w:jc w:val="both"/>
        <w:rPr>
          <w:rFonts w:ascii="Times New Roman" w:hAnsi="Times New Roman" w:cs="Times New Roman"/>
          <w:b/>
          <w:color w:val="000000" w:themeColor="text1"/>
          <w:sz w:val="36"/>
          <w:szCs w:val="36"/>
          <w:u w:val="single"/>
        </w:rPr>
      </w:pPr>
      <w:r w:rsidRPr="00AB2BD8">
        <w:rPr>
          <w:rFonts w:ascii="Times New Roman" w:hAnsi="Times New Roman" w:cs="Times New Roman"/>
          <w:b/>
          <w:color w:val="000000" w:themeColor="text1"/>
          <w:sz w:val="36"/>
          <w:szCs w:val="36"/>
          <w:u w:val="single"/>
        </w:rPr>
        <w:lastRenderedPageBreak/>
        <w:t xml:space="preserve">System design </w:t>
      </w:r>
    </w:p>
    <w:p w:rsidR="00A229BD" w:rsidRPr="00446C78" w:rsidRDefault="00A229BD" w:rsidP="00A229BD">
      <w:pPr>
        <w:pStyle w:val="NoSpacing"/>
        <w:spacing w:line="360" w:lineRule="auto"/>
        <w:ind w:left="720"/>
        <w:jc w:val="both"/>
        <w:rPr>
          <w:rFonts w:ascii="Times New Roman" w:hAnsi="Times New Roman" w:cs="Times New Roman"/>
          <w:color w:val="1F497D" w:themeColor="text2"/>
          <w:sz w:val="36"/>
          <w:szCs w:val="36"/>
          <w:u w:val="single"/>
        </w:rPr>
      </w:pPr>
      <w:r w:rsidRPr="00446C78">
        <w:rPr>
          <w:rFonts w:ascii="Times New Roman" w:hAnsi="Times New Roman" w:cs="Times New Roman"/>
          <w:color w:val="1F497D" w:themeColor="text2"/>
          <w:sz w:val="36"/>
          <w:szCs w:val="36"/>
          <w:u w:val="single"/>
        </w:rPr>
        <w:t>ER diagram:</w:t>
      </w:r>
    </w:p>
    <w:p w:rsidR="00A229BD" w:rsidRPr="00446C78" w:rsidRDefault="00A229BD" w:rsidP="00A229BD">
      <w:pPr>
        <w:pStyle w:val="NoSpacing"/>
        <w:spacing w:line="360" w:lineRule="auto"/>
        <w:ind w:left="720"/>
        <w:jc w:val="both"/>
        <w:rPr>
          <w:rFonts w:ascii="Times New Roman" w:hAnsi="Times New Roman" w:cs="Times New Roman"/>
          <w:color w:val="000000" w:themeColor="text1"/>
          <w:sz w:val="36"/>
          <w:szCs w:val="36"/>
          <w:u w:val="single"/>
        </w:rPr>
      </w:pPr>
    </w:p>
    <w:p w:rsidR="00A229BD" w:rsidRPr="00446C78" w:rsidRDefault="00A229BD" w:rsidP="00A229BD">
      <w:pPr>
        <w:pStyle w:val="NoSpacing"/>
        <w:spacing w:line="360" w:lineRule="auto"/>
        <w:ind w:left="720"/>
        <w:jc w:val="both"/>
        <w:rPr>
          <w:rFonts w:ascii="Times New Roman" w:hAnsi="Times New Roman" w:cs="Times New Roman"/>
          <w:color w:val="000000" w:themeColor="text1"/>
          <w:sz w:val="36"/>
          <w:szCs w:val="36"/>
          <w:u w:val="single"/>
        </w:rPr>
      </w:pPr>
    </w:p>
    <w:p w:rsidR="00A229BD" w:rsidRPr="00446C78" w:rsidRDefault="00535439">
      <w:pPr>
        <w:jc w:val="both"/>
        <w:rPr>
          <w:rFonts w:ascii="Times New Roman" w:hAnsi="Times New Roman" w:cs="Times New Roman"/>
          <w:color w:val="000000" w:themeColor="text1"/>
          <w:sz w:val="36"/>
          <w:szCs w:val="36"/>
          <w:u w:val="single"/>
        </w:rPr>
      </w:pPr>
      <w:r>
        <w:rPr>
          <w:b/>
          <w:noProof/>
          <w:sz w:val="36"/>
          <w:szCs w:val="36"/>
          <w:lang w:val="en-IN" w:eastAsia="en-IN" w:bidi="mr-IN"/>
        </w:rPr>
      </w:r>
      <w:r>
        <w:rPr>
          <w:b/>
          <w:noProof/>
          <w:sz w:val="36"/>
          <w:szCs w:val="36"/>
          <w:lang w:val="en-IN" w:eastAsia="en-IN" w:bidi="mr-IN"/>
        </w:rPr>
        <w:pict>
          <v:group id="Canvas 55" o:spid="_x0000_s1026" editas="canvas" style="width:483.9pt;height:250.1pt;mso-position-horizontal-relative:char;mso-position-vertical-relative:line" coordsize="61455,31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55;height:31762;visibility:visible">
              <v:fill o:detectmouseclick="t"/>
              <v:path o:connecttype="none"/>
            </v:shape>
            <v:rect id="Rectangle 57" o:spid="_x0000_s1028" style="position:absolute;left:209;top:4660;width:11284;height:4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YDMIA&#10;AADcAAAADwAAAGRycy9kb3ducmV2LnhtbERPz2vCMBS+C/sfwht406Rzlq0zlSEUhM2DVdj10Tzb&#10;suala1Kt//1yGOz48f3ebCfbiSsNvnWsIVkqEMSVMy3XGs6nYvECwgdkg51j0nAnD9v8YbbBzLgb&#10;H+lahlrEEPYZamhC6DMpfdWQRb90PXHkLm6wGCIcamkGvMVw28knpVJpseXY0GBPu4aq73K0GjB9&#10;Nj+Hy+rz9DGm+FpPqlh/Ka3nj9P7G4hAU/gX/7n3RsMqifP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VgMwgAAANwAAAAPAAAAAAAAAAAAAAAAAJgCAABkcnMvZG93&#10;bnJldi54bWxQSwUGAAAAAAQABAD1AAAAhwMAAAAA&#10;" stroked="f"/>
            <v:rect id="Rectangle 58" o:spid="_x0000_s1029" style="position:absolute;left:209;top:4660;width:11284;height:4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DEsQA&#10;AADcAAAADwAAAGRycy9kb3ducmV2LnhtbESP0WrCQBRE3wv+w3ILvtVNFKWkriJRQZ+K0Q+4ZG+z&#10;abN3Y3bV+PduQfBxmJkzzHzZ20ZcqfO1YwXpKAFBXDpdc6XgdNx+fILwAVlj45gU3MnDcjF4m2Om&#10;3Y0PdC1CJSKEfYYKTAhtJqUvDVn0I9cSR+/HdRZDlF0ldYe3CLeNHCfJTFqsOS4YbCk3VP4VF6vg&#10;XO+Te/Gdb/enfPq7Gk+PZrJZKzV871dfIAL14RV+tndawSRN4f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AxLEAAAA3AAAAA8AAAAAAAAAAAAAAAAAmAIAAGRycy9k&#10;b3ducmV2LnhtbFBLBQYAAAAABAAEAPUAAACJAwAAAAA=&#10;" filled="f" strokecolor="#936800" strokeweight="31e-5mm">
              <v:stroke joinstyle="bevel"/>
            </v:rect>
            <v:rect id="Rectangle 59" o:spid="_x0000_s1030" style="position:absolute;left:3155;top:5842;width:6058;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8PsEA&#10;AADcAAAADwAAAGRycy9kb3ducmV2LnhtbESP3YrCMBSE7xd8h3AE79bUC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D7BAAAA3AAAAA8AAAAAAAAAAAAAAAAAmAIAAGRycy9kb3du&#10;cmV2LnhtbFBLBQYAAAAABAAEAPUAAACGAwAAAAA=&#10;" filled="f" stroked="f">
              <v:textbox style="mso-fit-shape-to-text:t" inset="0,0,0,0">
                <w:txbxContent>
                  <w:p w:rsidR="00103EF5" w:rsidRDefault="00103EF5" w:rsidP="00A229BD">
                    <w:r>
                      <w:rPr>
                        <w:rFonts w:ascii="Arial" w:hAnsi="Arial" w:cs="Arial"/>
                        <w:color w:val="000000"/>
                        <w:sz w:val="26"/>
                        <w:szCs w:val="26"/>
                      </w:rPr>
                      <w:t>Supplier</w:t>
                    </w:r>
                  </w:p>
                </w:txbxContent>
              </v:textbox>
            </v:rect>
            <v:rect id="Rectangle 60" o:spid="_x0000_s1031" style="position:absolute;left:22701;top:869;width:7429;height:4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fGe8UA&#10;AADcAAAADwAAAGRycy9kb3ducmV2LnhtbESPW2sCMRSE3wv+h3AE32pit13a7UYpgiDUPniBvh42&#10;Zy+4OVk3Udd/bwoFH4eZ+YbJF4NtxYV63zjWMJsqEMSFMw1XGg771fM7CB+QDbaOScONPCzmo6cc&#10;M+OuvKXLLlQiQthnqKEOocuk9EVNFv3UdcTRK11vMUTZV9L0eI1w28oXpVJpseG4UGNHy5qK4+5s&#10;NWD6ak4/ZbLZf59T/KgGtXr7VVpPxsPXJ4hAQ3iE/9troyGZJfB3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x8Z7xQAAANwAAAAPAAAAAAAAAAAAAAAAAJgCAABkcnMv&#10;ZG93bnJldi54bWxQSwUGAAAAAAQABAD1AAAAigMAAAAA&#10;" stroked="f"/>
            <v:rect id="Rectangle 61" o:spid="_x0000_s1032" style="position:absolute;left:22701;top:869;width:7429;height:4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gisQA&#10;AADcAAAADwAAAGRycy9kb3ducmV2LnhtbESP3WrCQBSE74W+w3IKvasbf5HUVSRWqFfF6AMcsqfZ&#10;aPZszG41vr0rCF4OM/MNM192thYXan3lWMGgn4AgLpyuuFRw2G8+ZyB8QNZYOyYFN/KwXLz15phq&#10;d+UdXfJQighhn6ICE0KTSukLQxZ93zXE0ftzrcUQZVtK3eI1wm0th0kylRYrjgsGG8oMFaf83yo4&#10;V9vklv9mm+0hmxxXw8nejL7XSn28d6svEIG68Ao/2z9awWgw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SoIrEAAAA3AAAAA8AAAAAAAAAAAAAAAAAmAIAAGRycy9k&#10;b3ducmV2LnhtbFBLBQYAAAAABAAEAPUAAACJAwAAAAA=&#10;" filled="f" strokecolor="#936800" strokeweight="31e-5mm">
              <v:stroke joinstyle="bevel"/>
            </v:rect>
            <v:rect id="Rectangle 62" o:spid="_x0000_s1033" style="position:absolute;left:24523;top:2133;width:4318;height:345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kSsIA&#10;AADcAAAADwAAAGRycy9kb3ducmV2LnhtbESPzYoCMRCE74LvEFrwphkV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eRK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Agent</w:t>
                    </w:r>
                  </w:p>
                </w:txbxContent>
              </v:textbox>
            </v:rect>
            <v:rect id="Rectangle 63" o:spid="_x0000_s1034" style="position:absolute;left:44564;top:4660;width:14643;height:5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Bl48QA&#10;AADcAAAADwAAAGRycy9kb3ducmV2LnhtbESPT4vCMBTE7wt+h/AEb2ui7hatRhFBEHb34B/w+mie&#10;bbF5qU3U+u03guBxmJnfMLNFaytxo8aXjjUM+goEceZMybmGw379OQbhA7LByjFpeJCHxbzzMcPU&#10;uDtv6bYLuYgQ9ilqKEKoUyl9VpBF33c1cfROrrEYomxyaRq8R7it5FCpRFosOS4UWNOqoOy8u1oN&#10;mHyZy99p9Lv/uSY4yVu1/j4qrXvddjkFEagN7/CrvTEaRoME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ZePEAAAA3AAAAA8AAAAAAAAAAAAAAAAAmAIAAGRycy9k&#10;b3ducmV2LnhtbFBLBQYAAAAABAAEAPUAAACJAwAAAAA=&#10;" stroked="f"/>
            <v:rect id="Rectangle 64" o:spid="_x0000_s1035" style="position:absolute;left:44564;top:4660;width:14643;height:5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A+/cUA&#10;AADcAAAADwAAAGRycy9kb3ducmV2LnhtbESP3WrCQBSE74W+w3IKvdONij+kriJRoV4VEx/gkD3N&#10;ps2ejdlV49t3CwUvh5n5hlltetuIG3W+dqxgPEpAEJdO11wpOBeH4RKED8gaG8ek4EEeNuuXwQpT&#10;7e58olseKhEh7FNUYEJoUyl9aciiH7mWOHpfrrMYouwqqTu8R7ht5CRJ5tJizXHBYEuZofInv1oF&#10;l/qYPPLP7HA8Z7Pv7WRWmOl+p9Tba799BxGoD8/wf/tDK5iO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D79xQAAANwAAAAPAAAAAAAAAAAAAAAAAJgCAABkcnMv&#10;ZG93bnJldi54bWxQSwUGAAAAAAQABAD1AAAAigMAAAAA&#10;" filled="f" strokecolor="#936800" strokeweight="31e-5mm">
              <v:stroke joinstyle="bevel"/>
            </v:rect>
            <v:rect id="Rectangle 65" o:spid="_x0000_s1036" style="position:absolute;left:48139;top:6477;width:8356;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L1MAA&#10;AADcAAAADwAAAGRycy9kb3ducmV2LnhtbERPS2rDMBDdF3IHMYHsGjkJ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BL1MAAAADcAAAADwAAAAAAAAAAAAAAAACYAgAAZHJzL2Rvd25y&#10;ZXYueG1sUEsFBgAAAAAEAAQA9QAAAIUDAAAAAA==&#10;" filled="f" stroked="f">
              <v:textbox style="mso-fit-shape-to-text:t" inset="0,0,0,0">
                <w:txbxContent>
                  <w:p w:rsidR="00103EF5" w:rsidRDefault="00103EF5" w:rsidP="00A229BD">
                    <w:r>
                      <w:rPr>
                        <w:rFonts w:ascii="Arial" w:hAnsi="Arial" w:cs="Arial"/>
                        <w:color w:val="000000"/>
                        <w:sz w:val="26"/>
                        <w:szCs w:val="26"/>
                      </w:rPr>
                      <w:t>Newspaper</w:t>
                    </w:r>
                  </w:p>
                </w:txbxContent>
              </v:textbox>
            </v:rect>
            <v:rect id="Rectangle 66" o:spid="_x0000_s1037" style="position:absolute;left:39725;top:22193;width:11773;height:44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kcQA&#10;AADcAAAADwAAAGRycy9kb3ducmV2LnhtbESPT4vCMBTE78J+h/AW9qaJ/8pajSILgqAe1AWvj+bZ&#10;lm1euk3U+u2NIHgcZuY3zGzR2kpcqfGlYw39ngJBnDlTcq7h97jqfoPwAdlg5Zg03MnDYv7RmWFq&#10;3I33dD2EXEQI+xQ1FCHUqZQ+K8ii77maOHpn11gMUTa5NA3eItxWcqBUIi2WHBcKrOmnoOzvcLEa&#10;MBmZ/915uD1uLglO8latxiel9ddnu5yCCNSGd/jVXhsNw/4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8ZHEAAAA3AAAAA8AAAAAAAAAAAAAAAAAmAIAAGRycy9k&#10;b3ducmV2LnhtbFBLBQYAAAAABAAEAPUAAACJAwAAAAA=&#10;" stroked="f"/>
            <v:rect id="Rectangle 67" o:spid="_x0000_s1038" style="position:absolute;left:39725;top:22548;width:11773;height:4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Dw3sMA&#10;AADcAAAADwAAAGRycy9kb3ducmV2LnhtbERPzWrCQBC+F/oOywjemo0pFk2ziqQV9FSMPsCQnWbT&#10;ZmfT7Fbj27tCobf5+H6nWI+2E2cafOtYwSxJQRDXTrfcKDgdt08LED4ga+wck4IreVivHh8KzLW7&#10;8IHOVWhEDGGfowITQp9L6WtDFn3ieuLIfbrBYohwaKQe8BLDbSezNH2RFluODQZ7Kg3V39WvVfDT&#10;7tNr9VFu96dy/rXJ5kfz/P6m1HQybl5BBBrDv/jPvdNx/jKD+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Dw3sMAAADcAAAADwAAAAAAAAAAAAAAAACYAgAAZHJzL2Rv&#10;d25yZXYueG1sUEsFBgAAAAAEAAQA9QAAAIgDAAAAAA==&#10;" filled="f" strokecolor="#936800" strokeweight="31e-5mm">
              <v:stroke joinstyle="bevel"/>
            </v:rect>
            <v:rect id="Rectangle 68" o:spid="_x0000_s1039" style="position:absolute;left:44634;top:23456;width:2203;height:345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103EF5" w:rsidRDefault="00103EF5" w:rsidP="00A229BD">
                    <w:r>
                      <w:rPr>
                        <w:rFonts w:ascii="Arial" w:hAnsi="Arial" w:cs="Arial"/>
                        <w:color w:val="000000"/>
                        <w:sz w:val="26"/>
                        <w:szCs w:val="26"/>
                      </w:rPr>
                      <w:t>Bill</w:t>
                    </w:r>
                  </w:p>
                </w:txbxContent>
              </v:textbox>
            </v:rect>
            <v:rect id="Rectangle 69" o:spid="_x0000_s1040" style="position:absolute;left:3714;top:20453;width:12961;height:4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ztMMA&#10;AADcAAAADwAAAGRycy9kb3ducmV2LnhtbERPTWvCQBC9F/wPywje6q7VhhrdhCIIQttDtdDrkB2T&#10;YHY2Ztck/ffdQsHbPN7nbPPRNqKnzteONSzmCgRx4UzNpYav0/7xBYQPyAYbx6Thhzzk2eRhi6lx&#10;A39SfwyliCHsU9RQhdCmUvqiIot+7lriyJ1dZzFE2JXSdDjEcNvIJ6USabHm2FBhS7uKisvxZjVg&#10;sjLXj/Py/fR2S3Bdjmr//K20nk3H1w2IQGO4i//dBxPnr1f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kztMMAAADcAAAADwAAAAAAAAAAAAAAAACYAgAAZHJzL2Rv&#10;d25yZXYueG1sUEsFBgAAAAAEAAQA9QAAAIgDAAAAAA==&#10;" stroked="f"/>
            <v:rect id="Rectangle 70" o:spid="_x0000_s1041" style="position:absolute;left:3714;top:20453;width:12961;height:4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v23cIA&#10;AADcAAAADwAAAGRycy9kb3ducmV2LnhtbERPzYrCMBC+C75DGGFva6qLslajSFVYT8tWH2Boxqba&#10;TGoTtb79ZmHB23x8v7NYdbYWd2p95VjBaJiAIC6crrhUcDzs3j9B+ICssXZMCp7kYbXs9xaYavfg&#10;H7rnoRQxhH2KCkwITSqlLwxZ9EPXEEfu5FqLIcK2lLrFRwy3tRwnyVRarDg2GGwoM1Rc8ptVcK32&#10;yTP/znb7YzY5r8eTg/nYbpR6G3TrOYhAXXiJ/91fOs6fTeHvmXi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bdwgAAANwAAAAPAAAAAAAAAAAAAAAAAJgCAABkcnMvZG93&#10;bnJldi54bWxQSwUGAAAAAAQABAD1AAAAhwMAAAAA&#10;" filled="f" strokecolor="#936800" strokeweight="31e-5mm">
              <v:stroke joinstyle="bevel"/>
            </v:rect>
            <v:rect id="Rectangle 71" o:spid="_x0000_s1042" style="position:absolute;left:7010;top:21958;width:7156;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103EF5" w:rsidRDefault="00103EF5" w:rsidP="00A229BD">
                    <w:r>
                      <w:rPr>
                        <w:rFonts w:ascii="Arial" w:hAnsi="Arial" w:cs="Arial"/>
                        <w:color w:val="000000"/>
                        <w:sz w:val="26"/>
                        <w:szCs w:val="26"/>
                      </w:rPr>
                      <w:t>Customer</w:t>
                    </w:r>
                  </w:p>
                </w:txbxContent>
              </v:textbox>
            </v:rect>
            <v:line id="Line 72" o:spid="_x0000_s1043" style="position:absolute;flip:y;visibility:visible" from="11493,3079" to="22701,7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nK4cUAAADcAAAADwAAAGRycy9kb3ducmV2LnhtbESPQWvCQBCF7wX/wzJCL0U39WBr6ioi&#10;FHsQQdtLb0N2mgSzs8numqT/vnMQepvhvXnvm/V2dI3qKcTas4HneQaKuPC25tLA1+f77BVUTMgW&#10;G89k4JcibDeThzXm1g98pv6SSiUhHHM0UKXU5lrHoiKHce5bYtF+fHCYZA2ltgEHCXeNXmTZUjus&#10;WRoqbGlfUXG93JyBp+/D8aU7xTMfBt+U4Yp9N3TGPE7H3RuoRGP6N9+vP6zgr4RWnpEJ9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nK4cUAAADcAAAADwAAAAAAAAAA&#10;AAAAAAChAgAAZHJzL2Rvd25yZXYueG1sUEsFBgAAAAAEAAQA+QAAAJMDAAAAAA==&#10;" strokecolor="#4f81bd" strokeweight="31e-5mm">
              <v:stroke joinstyle="miter"/>
            </v:line>
            <v:line id="Line 73" o:spid="_x0000_s1044" style="position:absolute;visibility:visible" from="30130,4184" to="44564,8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yOtcMAAADcAAAADwAAAGRycy9kb3ducmV2LnhtbERPTWsCMRC9F/ofwhS8lJqtB3FXo7QL&#10;hQoVWrvQ67AZN4vJZElSXf99Iwi9zeN9zmozOitOFGLvWcHztABB3Hrdc6eg+X57WoCICVmj9UwK&#10;LhRhs76/W2Gl/Zm/6LRPncghHCtUYFIaKilja8hhnPqBOHMHHxymDEMndcBzDndWzopiLh32nBsM&#10;DlQbao/7X6fg1TajLcvwc9zVzafpHxf1Nn0oNXkYX5YgEo3pX3xzv+s8vyzh+ky+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MjrXDAAAA3AAAAA8AAAAAAAAAAAAA&#10;AAAAoQIAAGRycy9kb3ducmV2LnhtbFBLBQYAAAAABAAEAPkAAACRAwAAAAA=&#10;" strokecolor="#4f81bd" strokeweight="31e-5mm">
              <v:stroke joinstyle="miter"/>
            </v:line>
            <v:line id="Line 74" o:spid="_x0000_s1045" style="position:absolute;flip:x;visibility:visible" from="13455,5289" to="26416,2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AyHMMAAADcAAAADwAAAGRycy9kb3ducmV2LnhtbESPT4vCMBTE74LfITzBi2i6HnalGkUE&#10;0YMs+Ofi7dE822Lz0ibZtn57s7Cwx2FmfsOsNr2pREvOl5YVfMwSEMSZ1SXnCm7X/XQBwgdkjZVl&#10;UvAiD5v1cLDCVNuOz9ReQi4ihH2KCooQ6lRKnxVk0M9sTRy9h3UGQ5Qul9phF+GmkvMk+ZQGS44L&#10;Bda0Kyh7Xn6Mgsn9cPpqvv2ZD52tcvfEtukapcajfrsEEagP/+G/9lEriET4PROPgF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QMhzDAAAA3AAAAA8AAAAAAAAAAAAA&#10;AAAAoQIAAGRycy9kb3ducmV2LnhtbFBLBQYAAAAABAAEAPkAAACRAwAAAAA=&#10;" strokecolor="#4f81bd" strokeweight="31e-5mm">
              <v:stroke joinstyle="miter"/>
            </v:line>
            <v:line id="Line 75" o:spid="_x0000_s1046" style="position:absolute;flip:x y;visibility:visible" from="28238,5289" to="45612,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SuJMIAAADcAAAADwAAAGRycy9kb3ducmV2LnhtbESPQYvCMBSE7wv+h/AEb2tiD2KrUVRY&#10;ED2I1R/waJ5tsXkpTVbbf2+EhT0OM/MNs9r0thFP6nztWMNsqkAQF87UXGq4XX++FyB8QDbYOCYN&#10;A3nYrEdfK8yMe/GFnnkoRYSwz1BDFUKbSemLiiz6qWuJo3d3ncUQZVdK0+Erwm0jE6Xm0mLNcaHC&#10;lvYVFY/812pIh/Z8Ou/yJJWXxfzYpOoxJErrybjfLkEE6sN/+K99MBoSNYPPmXgE5P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SuJMIAAADcAAAADwAAAAAAAAAAAAAA&#10;AAChAgAAZHJzL2Rvd25yZXYueG1sUEsFBgAAAAAEAAQA+QAAAJADAAAAAA==&#10;" strokecolor="#4f81bd" strokeweight="31e-5mm">
              <v:stroke joinstyle="miter"/>
            </v:line>
            <v:rect id="Rectangle 76" o:spid="_x0000_s1047" style="position:absolute;left:4064;top:2133;width:1193;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6oMQA&#10;AADcAAAADwAAAGRycy9kb3ducmV2LnhtbESPQWvCQBSE74L/YXmCN9011lBTVykFQWg9GAteH9ln&#10;Epp9G7Orxn/fLRQ8DjPzDbPa9LYRN+p87VjDbKpAEBfO1Fxq+D5uJ68gfEA22DgmDQ/ysFkPByvM&#10;jLvzgW55KEWEsM9QQxVCm0npi4os+qlriaN3dp3FEGVXStPhPcJtIxOlUmmx5rhQYUsfFRU/+dVq&#10;wPTFXPbn+dfx85risuzVdnFSWo9H/fsbiEB9eIb/2zujIVEJ/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z+qDEAAAA3AAAAA8AAAAAAAAAAAAAAAAAmAIAAGRycy9k&#10;b3ducmV2LnhtbFBLBQYAAAAABAAEAPUAAACJAwAAAAA=&#10;" stroked="f"/>
            <v:rect id="Rectangle 77" o:spid="_x0000_s1048" style="position:absolute;left:4133;top:2133;width:921;height:345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78" o:spid="_x0000_s1049" style="position:absolute;left:52832;top:1892;width:908;height:1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bHT8MA&#10;AADcAAAADwAAAGRycy9kb3ducmV2LnhtbESPT4vCMBTE78J+h/AW9qaJ/4pWo4ggLKweVhe8Pppn&#10;W2xeahO1++2NIHgcZuY3zHzZ2krcqPGlYw39ngJBnDlTcq7h77DpTkD4gGywckwa/snDcvHRmWNq&#10;3J1/6bYPuYgQ9ilqKEKoUyl9VpBF33M1cfROrrEYomxyaRq8R7it5ECpRFosOS4UWNO6oOy8v1oN&#10;mIzMZXcabg8/1wSneas246PS+uuzXc1ABGrDO/xqfxsNAzWC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bHT8MAAADcAAAADwAAAAAAAAAAAAAAAACYAgAAZHJzL2Rv&#10;d25yZXYueG1sUEsFBgAAAAAEAAQA9QAAAIgDAAAAAA==&#10;" stroked="f"/>
            <v:rect id="Rectangle 79" o:spid="_x0000_s1050" style="position:absolute;left:52901;top:1892;width:648;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w:t>
                    </w:r>
                  </w:p>
                </w:txbxContent>
              </v:textbox>
            </v:rect>
            <v:rect id="Rectangle 80" o:spid="_x0000_s1051" style="position:absolute;left:22701;top:5607;width:1194;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8o8UA&#10;AADcAAAADwAAAGRycy9kb3ducmV2LnhtbESPT2vCQBTE7wW/w/KE3uqutoYaXUWEQKH1UC14fWSf&#10;STD7NmY3f/rtu4VCj8PM/IbZ7EZbi55aXznWMJ8pEMS5MxUXGr7O2dMrCB+QDdaOScM3edhtJw8b&#10;TI0b+JP6UyhEhLBPUUMZQpNK6fOSLPqZa4ijd3WtxRBlW0jT4hDhtpYLpRJpseK4UGJDh5Ly26mz&#10;GjB5Mffj9fnj/N4luCpGlS0vSuvH6bhfgwg0hv/wX/vNaFioB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PyjxQAAANwAAAAPAAAAAAAAAAAAAAAAAJgCAABkcnMv&#10;ZG93bnJldi54bWxQSwUGAAAAAAQABAD1AAAAigMAAAAA&#10;" stroked="f"/>
            <v:rect id="Rectangle 81" o:spid="_x0000_s1052" style="position:absolute;left:22771;top:5607;width:920;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82" o:spid="_x0000_s1053" style="position:absolute;left:9112;top:10185;width:3010;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NSsAA&#10;AADcAAAADwAAAGRycy9kb3ducmV2LnhtbERPy4rCMBTdD/gP4QruxsTHFK1GGQYEQWfhA9xemmtb&#10;bG5qE7X+vVkILg/nPV+2thJ3anzpWMOgr0AQZ86UnGs4HlbfExA+IBusHJOGJ3lYLjpfc0yNe/CO&#10;7vuQixjCPkUNRQh1KqXPCrLo+64mjtzZNRZDhE0uTYOPGG4rOVQqkRZLjg0F1vRXUHbZ36wGTMbm&#10;+n8ebQ+bW4LTvFWrn5PSutdtf2cgArXhI36710bDUMW18Uw8An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vNSsAAAADcAAAADwAAAAAAAAAAAAAAAACYAgAAZHJzL2Rvd25y&#10;ZXYueG1sUEsFBgAAAAAEAAQA9QAAAIUDAAAAAA==&#10;" stroked="f"/>
            <v:rect id="Rectangle 83" o:spid="_x0000_s1054" style="position:absolute;left:9182;top:10185;width:2940;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1...*</w:t>
                    </w:r>
                  </w:p>
                </w:txbxContent>
              </v:textbox>
            </v:rect>
            <v:line id="Line 84" o:spid="_x0000_s1055" style="position:absolute;visibility:visible" from="16675,24085" to="39725,24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BFDsIAAADcAAAADwAAAGRycy9kb3ducmV2LnhtbERPTWsCMRC9F/ofwhS8lJrVQ9HVKHah&#10;UKFCtQteh824WUwmS5Lq+u/NQejx8b6X68FZcaEQO88KJuMCBHHjdcetgvr3820GIiZkjdYzKbhR&#10;hPXq+WmJpfZX3tPlkFqRQziWqMCk1JdSxsaQwzj2PXHmTj44TBmGVuqA1xzurJwWxbt02HFuMNhT&#10;Zag5H/6cgg9bD3Y+D8fzrqp/TPc6q7bpW6nRy7BZgEg0pH/xw/2lFUwneX4+k4+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BFDsIAAADcAAAADwAAAAAAAAAAAAAA&#10;AAChAgAAZHJzL2Rvd25yZXYueG1sUEsFBgAAAAAEAAQA+QAAAJADAAAAAA==&#10;" strokecolor="#4f81bd" strokeweight="31e-5mm">
              <v:stroke joinstyle="miter"/>
            </v:line>
            <v:rect id="Rectangle 85" o:spid="_x0000_s1056" style="position:absolute;left:18008;top:21247;width:1188;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yCsUA&#10;AADcAAAADwAAAGRycy9kb3ducmV2LnhtbESPW2sCMRSE3wv+h3CEvtVkbbvoulFKQRDaPngBXw+b&#10;sxfcnKybqOu/bwoFH4eZ+YbJV4NtxZV63zjWkEwUCOLCmYYrDYf9+mUGwgdkg61j0nAnD6vl6CnH&#10;zLgbb+m6C5WIEPYZaqhD6DIpfVGTRT9xHXH0StdbDFH2lTQ93iLctnKqVCotNhwXauzos6bitLtY&#10;DZi+mfNP+fq9/7qkOK8GtX4/Kq2fx8PHAkSgITzC/+2N0TBNEv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PIKxQAAANwAAAAPAAAAAAAAAAAAAAAAAJgCAABkcnMv&#10;ZG93bnJldi54bWxQSwUGAAAAAAQABAD1AAAAigMAAAAA&#10;" stroked="f"/>
            <v:rect id="Rectangle 86" o:spid="_x0000_s1057" style="position:absolute;left:18078;top:21247;width:921;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87" o:spid="_x0000_s1058" style="position:absolute;left:36576;top:21958;width:1187;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bJ5sQA&#10;AADcAAAADwAAAGRycy9kb3ducmV2LnhtbESPT4vCMBTE7wt+h/AEb2viny1ajSKCILh7WBW8Pppn&#10;W2xeahO1fvuNIOxxmJnfMPNlaytxp8aXjjUM+goEceZMybmG42HzOQHhA7LByjFpeJKH5aLzMcfU&#10;uAf/0n0fchEh7FPUUIRQp1L6rCCLvu9q4uidXWMxRNnk0jT4iHBbyaFSibRYclwosKZ1Qdllf7Ma&#10;MBmb68959H3Y3RKc5q3afJ2U1r1uu5qBCNSG//C7vTUahoMR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myebEAAAA3AAAAA8AAAAAAAAAAAAAAAAAmAIAAGRycy9k&#10;b3ducmV2LnhtbFBLBQYAAAAABAAEAPUAAACJAwAAAAA=&#10;" stroked="f"/>
            <v:rect id="Rectangle 88" o:spid="_x0000_s1059" style="position:absolute;left:36645;top:21958;width:921;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103EF5" w:rsidRDefault="00103EF5" w:rsidP="00A229BD">
                    <w:r>
                      <w:rPr>
                        <w:rFonts w:ascii="Arial" w:hAnsi="Arial" w:cs="Arial"/>
                        <w:color w:val="000000"/>
                        <w:sz w:val="26"/>
                        <w:szCs w:val="26"/>
                      </w:rPr>
                      <w:t>1</w:t>
                    </w:r>
                  </w:p>
                </w:txbxContent>
              </v:textbox>
            </v:rect>
            <v:shape id="Freeform 89" o:spid="_x0000_s1060" style="position:absolute;left:5816;top:476;width:46031;height:4184;visibility:visible;mso-wrap-style:square;v-text-anchor:top" coordsize="7249,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FsVsQA&#10;AADcAAAADwAAAGRycy9kb3ducmV2LnhtbESPQYvCMBSE7wv+h/AEb2uq4rpbjSKCoHjaKu71bfNs&#10;i81LadJa/70RBI/DzHzDLFadKUVLtSssKxgNIxDEqdUFZwpOx+3nNwjnkTWWlknBnRyslr2PBcba&#10;3viX2sRnIkDYxagg976KpXRpTgbd0FbEwbvY2qAPss6krvEW4KaU4yj6kgYLDgs5VrTJKb0mjVFw&#10;Tma23U/Oenqomp//ppgcr/s/pQb9bj0H4anz7/CrvdMKxqMp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bFbEAAAA3AAAAA8AAAAAAAAAAAAAAAAAmAIAAGRycy9k&#10;b3ducmV2LnhtbFBLBQYAAAAABAAEAPUAAACJAwAAAAA=&#10;" path="m7249,659l7249,,,,,659e" filled="f" strokecolor="#4f81bd" strokeweight="31e-5mm">
              <v:stroke joinstyle="miter"/>
              <v:path arrowok="t" o:connecttype="custom" o:connectlocs="4603115,418465;4603115,0;0,0;0,418465" o:connectangles="0,0,0,0"/>
            </v:shape>
            <v:shape id="Freeform 90" o:spid="_x0000_s1061" style="position:absolute;left:10229;top:10185;width:45333;height:20853;visibility:visible;mso-wrap-style:square;v-text-anchor:top" coordsize="7139,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XgMUA&#10;AADcAAAADwAAAGRycy9kb3ducmV2LnhtbESPwWrDMBBE74X8g9hAbo0cG0ziRgkloZBDKdTJIcfF&#10;2tqm0spYqu3666tCocdhZt4w++NkjRio961jBZt1AoK4crrlWsHt+vK4BeEDskbjmBR8k4fjYfGw&#10;x0K7kd9pKEMtIoR9gQqaELpCSl81ZNGvXUccvQ/XWwxR9rXUPY4Rbo1MkySXFluOCw12dGqo+iy/&#10;rALjhrMe8/vO3Axlr9u3bJhnVmq1nJ6fQASawn/4r33RCtJNDr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deAxQAAANwAAAAPAAAAAAAAAAAAAAAAAJgCAABkcnMv&#10;ZG93bnJldi54bWxQSwUGAAAAAAQABAD1AAAAigMAAAAA&#10;" path="m,2388r,896l7139,3284,7139,e" filled="f" strokeweight="31e-5mm">
              <v:stroke joinstyle="bevel"/>
              <v:path arrowok="t" o:connecttype="custom" o:connectlocs="0,1516380;0,2085340;4533265,2085340;4533265,0" o:connectangles="0,0,0,0"/>
            </v:shape>
            <v:rect id="Rectangle 91" o:spid="_x0000_s1062" style="position:absolute;left:55422;top:11449;width:2940;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QO8IA&#10;AADcAAAADwAAAGRycy9kb3ducmV2LnhtbESPzYoCMRCE7wu+Q2jB25pxDq7M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tA7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92" o:spid="_x0000_s1063" style="position:absolute;left:9950;top:17767;width:3010;height:1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Jbl8IA&#10;AADcAAAADwAAAGRycy9kb3ducmV2LnhtbERPz2vCMBS+C/sfwht406Q6y9aZyhgIg+nBKuz6aJ5t&#10;WfPSNbHt/ntzGOz48f3e7ibbioF63zjWkCwVCOLSmYYrDZfzfvEMwgdkg61j0vBLHnb5w2yLmXEj&#10;n2goQiViCPsMNdQhdJmUvqzJol+6jjhyV9dbDBH2lTQ9jjHctnKlVCotNhwbauzovabyu7hZDZg+&#10;mZ/jdX04f95SfKkmtd98Ka3nj9PbK4hAU/gX/7k/jIZVEtfG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luXwgAAANwAAAAPAAAAAAAAAAAAAAAAAJgCAABkcnMvZG93&#10;bnJldi54bWxQSwUGAAAAAAQABAD1AAAAhwMAAAAA&#10;" stroked="f"/>
            <v:rect id="Rectangle 93" o:spid="_x0000_s1064" style="position:absolute;left:10020;top:17767;width:2940;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94" o:spid="_x0000_s1065" style="position:absolute;left:30689;top:5842;width:1194;height:1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idLMIA&#10;AADcAAAADwAAAGRycy9kb3ducmV2LnhtbERPz2vCMBS+D/wfwhO8zcS6ldkZyxgUBnMHdeD10Tzb&#10;sualNmnt/ntzGOz48f3e5pNtxUi9bxxrWC0VCOLSmYYrDd+n4vEFhA/IBlvHpOGXPOS72cMWM+Nu&#10;fKDxGCoRQ9hnqKEOocuk9GVNFv3SdcSRu7jeYoiwr6Tp8RbDbSsTpVJpseHYUGNH7zWVP8fBasD0&#10;yVy/Luv96XNIcVNNqng+K60X8+ntFUSgKfyL/9wfRkOSxPnxTDw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mJ0swgAAANwAAAAPAAAAAAAAAAAAAAAAAJgCAABkcnMvZG93&#10;bnJldi54bWxQSwUGAAAAAAQABAD1AAAAhwMAAAAA&#10;" stroked="f"/>
            <v:rect id="Rectangle 95" o:spid="_x0000_s1066" style="position:absolute;left:30759;top:5842;width:921;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96" o:spid="_x0000_s1067" style="position:absolute;left:46456;top:20142;width:908;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mwMUA&#10;AADcAAAADwAAAGRycy9kb3ducmV2LnhtbESPT2vCQBTE70K/w/IKveluUw01zSqlIBTUg7Hg9ZF9&#10;+UOzb9Psqum3dwsFj8PM/IbJ16PtxIUG3zrW8DxTIIhLZ1quNXwdN9NXED4gG+wck4Zf8rBePUxy&#10;zIy78oEuRahFhLDPUEMTQp9J6cuGLPqZ64mjV7nBYohyqKUZ8BrhtpOJUqm02HJcaLCnj4bK7+Js&#10;NWA6Nz/76mV33J5TXNaj2ixOSuunx/H9DUSgMdzD/+1PoyFJEv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BqbAxQAAANwAAAAPAAAAAAAAAAAAAAAAAJgCAABkcnMv&#10;ZG93bnJldi54bWxQSwUGAAAAAAQABAD1AAAAigMAAAAA&#10;" stroked="f"/>
            <v:rect id="Rectangle 97" o:spid="_x0000_s1068" style="position:absolute;left:46526;top:20142;width:648;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103EF5" w:rsidRDefault="00103EF5" w:rsidP="00A229BD">
                    <w:r>
                      <w:rPr>
                        <w:rFonts w:ascii="Arial" w:hAnsi="Arial" w:cs="Arial"/>
                        <w:color w:val="000000"/>
                        <w:sz w:val="26"/>
                        <w:szCs w:val="26"/>
                      </w:rPr>
                      <w:t>*</w:t>
                    </w:r>
                  </w:p>
                </w:txbxContent>
              </v:textbox>
            </v:rect>
            <v:rect id="Rectangle 98" o:spid="_x0000_s1069" style="position:absolute;left:30689;top:1892;width:1194;height:1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bL8UA&#10;AADcAAAADwAAAGRycy9kb3ducmV2LnhtbESPT2sCMRTE74V+h/AK3mrSrS66bpRSEITqoVrw+ti8&#10;/UM3L9tN1O23N4LgcZiZ3zD5arCtOFPvG8ca3sYKBHHhTMOVhp/D+nUGwgdkg61j0vBPHlbL56cc&#10;M+Mu/E3nfahEhLDPUEMdQpdJ6YuaLPqx64ijV7reYoiyr6Tp8RLhtpWJUqm02HBcqLGjz5qK3/3J&#10;asB0Yv525fv28HVKcV4Naj09Kq1HL8PHAkSgITzC9/bGaEiSCdzOx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5svxQAAANwAAAAPAAAAAAAAAAAAAAAAAJgCAABkcnMv&#10;ZG93bnJldi54bWxQSwUGAAAAAAQABAD1AAAAigMAAAAA&#10;" stroked="f"/>
            <v:rect id="Rectangle 99" o:spid="_x0000_s1070" style="position:absolute;left:30759;top:1892;width:921;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100" o:spid="_x0000_s1071" style="position:absolute;left:41827;top:4660;width:914;height:18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2gw8QA&#10;AADcAAAADwAAAGRycy9kb3ducmV2LnhtbESPQWvCQBSE7wX/w/IEb3XX2IaauooIgtD2YCx4fWSf&#10;SWj2bcyuGv99VxA8DjPzDTNf9rYRF+p87VjDZKxAEBfO1Fxq+N1vXj9A+IBssHFMGm7kYbkYvMwx&#10;M+7KO7rkoRQRwj5DDVUIbSalLyqy6MeuJY7e0XUWQ5RdKU2H1wi3jUyUSqXFmuNChS2tKyr+8rPV&#10;gOmbOf0cp9/7r3OKs7JXm/eD0no07FefIAL14Rl+tLdGQ5KkcD8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9oMPEAAAA3AAAAA8AAAAAAAAAAAAAAAAAmAIAAGRycy9k&#10;b3ducmV2LnhtbFBLBQYAAAAABAAEAPUAAACJAwAAAAA=&#10;" stroked="f"/>
            <v:rect id="Rectangle 101" o:spid="_x0000_s1072" style="position:absolute;left:41903;top:4660;width:648;height:345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w:t>
                    </w:r>
                  </w:p>
                </w:txbxContent>
              </v:textbox>
            </v:rect>
            <v:rect id="Rectangle 102" o:spid="_x0000_s1073" style="position:absolute;left:20180;top:1422;width:1194;height:1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KsIA&#10;AADcAAAADwAAAGRycy9kb3ducmV2LnhtbERPz2vCMBS+D/wfwhO8zcS6ldkZyxgUBnMHdeD10Tzb&#10;sualNmnt/ntzGOz48f3e5pNtxUi9bxxrWC0VCOLSmYYrDd+n4vEFhA/IBlvHpOGXPOS72cMWM+Nu&#10;fKDxGCoRQ9hnqKEOocuk9GVNFv3SdcSRu7jeYoiwr6Tp8RbDbSsTpVJpseHYUGNH7zWVP8fBasD0&#10;yVy/Luv96XNIcVNNqng+K60X8+ntFUSgKfyL/9wfRkOSxLXxTDw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pEqwgAAANwAAAAPAAAAAAAAAAAAAAAAAJgCAABkcnMvZG93&#10;bnJldi54bWxQSwUGAAAAAAQABAD1AAAAhwMAAAAA&#10;" stroked="f"/>
            <v:rect id="Rectangle 103" o:spid="_x0000_s1074" style="position:absolute;left:20250;top:1422;width:920;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104" o:spid="_x0000_s1075" style="position:absolute;left:8197;top:26460;width:921;height:345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L74A&#10;AADcAAAADwAAAGRycy9kb3ducmV2LnhtbERPy4rCMBTdC/5DuMLsNLUD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SFC++AAAA3AAAAA8AAAAAAAAAAAAAAAAAmAIAAGRycy9kb3ducmV2&#10;LnhtbFBLBQYAAAAABAAEAPUAAACDAwAAAAA=&#10;" filled="f" stroked="f">
              <v:textbox style="mso-fit-shape-to-text:t" inset="0,0,0,0">
                <w:txbxContent>
                  <w:p w:rsidR="00103EF5" w:rsidRDefault="00103EF5" w:rsidP="00A229BD">
                    <w:r>
                      <w:rPr>
                        <w:rFonts w:ascii="Arial" w:hAnsi="Arial" w:cs="Arial"/>
                        <w:color w:val="000000"/>
                        <w:sz w:val="26"/>
                        <w:szCs w:val="26"/>
                      </w:rPr>
                      <w:t>1</w:t>
                    </w:r>
                  </w:p>
                </w:txbxContent>
              </v:textbox>
            </v:rect>
            <v:rect id="Rectangle 105" o:spid="_x0000_s1076" style="position:absolute;left:1263;top:1187;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103EF5" w:rsidRDefault="00103EF5" w:rsidP="00A229BD"/>
                </w:txbxContent>
              </v:textbox>
            </v:rect>
            <v:rect id="Rectangle 106" o:spid="_x0000_s1077" style="position:absolute;left:14922;top:13823;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103EF5" w:rsidRDefault="00103EF5" w:rsidP="00A229BD"/>
                </w:txbxContent>
              </v:textbox>
            </v:rect>
            <v:rect id="Rectangle 107" o:spid="_x0000_s1078" style="position:absolute;left:28587;top:26460;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103EF5" w:rsidRDefault="00103EF5" w:rsidP="00A229BD"/>
                </w:txbxContent>
              </v:textbox>
            </v:rect>
            <w10:wrap type="none"/>
            <w10:anchorlock/>
          </v:group>
        </w:pict>
      </w:r>
      <w:r w:rsidR="00A229BD" w:rsidRPr="00446C78">
        <w:rPr>
          <w:rFonts w:ascii="Times New Roman" w:hAnsi="Times New Roman" w:cs="Times New Roman"/>
          <w:color w:val="000000" w:themeColor="text1"/>
          <w:sz w:val="36"/>
          <w:szCs w:val="36"/>
          <w:u w:val="single"/>
        </w:rPr>
        <w:br w:type="page"/>
      </w:r>
    </w:p>
    <w:p w:rsidR="006122A3" w:rsidRPr="00446C78" w:rsidRDefault="006122A3" w:rsidP="006122A3">
      <w:pPr>
        <w:pStyle w:val="NoSpacing"/>
        <w:spacing w:line="360" w:lineRule="auto"/>
        <w:jc w:val="both"/>
        <w:rPr>
          <w:rFonts w:ascii="Times New Roman" w:hAnsi="Times New Roman" w:cs="Times New Roman"/>
          <w:color w:val="1F497D" w:themeColor="text2"/>
          <w:sz w:val="36"/>
          <w:szCs w:val="36"/>
          <w:u w:val="single"/>
        </w:rPr>
      </w:pPr>
      <w:r w:rsidRPr="00446C78">
        <w:rPr>
          <w:rFonts w:ascii="Times New Roman" w:hAnsi="Times New Roman" w:cs="Times New Roman"/>
          <w:color w:val="1F497D" w:themeColor="text2"/>
          <w:sz w:val="36"/>
          <w:szCs w:val="36"/>
          <w:u w:val="single"/>
        </w:rPr>
        <w:lastRenderedPageBreak/>
        <w:t>Class diagram:</w:t>
      </w:r>
    </w:p>
    <w:p w:rsidR="006122A3" w:rsidRPr="00446C78" w:rsidRDefault="006122A3" w:rsidP="006122A3">
      <w:pPr>
        <w:pStyle w:val="NoSpacing"/>
        <w:spacing w:line="360" w:lineRule="auto"/>
        <w:jc w:val="both"/>
        <w:rPr>
          <w:rFonts w:ascii="Times New Roman" w:hAnsi="Times New Roman" w:cs="Times New Roman"/>
          <w:color w:val="000000" w:themeColor="text1"/>
          <w:sz w:val="36"/>
          <w:szCs w:val="36"/>
          <w:u w:val="single"/>
        </w:rPr>
      </w:pPr>
    </w:p>
    <w:p w:rsidR="006122A3" w:rsidRPr="00446C78" w:rsidRDefault="006122A3" w:rsidP="00B753F5">
      <w:pPr>
        <w:pStyle w:val="NoSpacing"/>
        <w:spacing w:line="360" w:lineRule="auto"/>
        <w:jc w:val="both"/>
        <w:rPr>
          <w:rFonts w:ascii="Times New Roman" w:hAnsi="Times New Roman" w:cs="Times New Roman"/>
          <w:color w:val="000000" w:themeColor="text1"/>
          <w:sz w:val="36"/>
          <w:szCs w:val="36"/>
          <w:u w:val="single"/>
        </w:rPr>
      </w:pPr>
      <w:r w:rsidRPr="00446C78">
        <w:rPr>
          <w:rFonts w:ascii="Times New Roman" w:hAnsi="Times New Roman" w:cs="Times New Roman"/>
          <w:noProof/>
          <w:color w:val="000000" w:themeColor="text1"/>
          <w:sz w:val="36"/>
          <w:szCs w:val="36"/>
          <w:u w:val="single"/>
          <w:lang w:val="en-IN" w:eastAsia="en-IN"/>
        </w:rPr>
        <w:drawing>
          <wp:inline distT="0" distB="0" distL="0" distR="0">
            <wp:extent cx="6270681" cy="4401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6270681" cy="4401670"/>
                    </a:xfrm>
                    <a:prstGeom prst="rect">
                      <a:avLst/>
                    </a:prstGeom>
                    <a:noFill/>
                    <a:ln w="9525">
                      <a:noFill/>
                      <a:miter lim="800000"/>
                      <a:headEnd/>
                      <a:tailEnd/>
                    </a:ln>
                  </pic:spPr>
                </pic:pic>
              </a:graphicData>
            </a:graphic>
          </wp:inline>
        </w:drawing>
      </w:r>
    </w:p>
    <w:p w:rsidR="00A229BD" w:rsidRPr="00446C78" w:rsidRDefault="00A229BD" w:rsidP="00265288">
      <w:pPr>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br w:type="page"/>
      </w:r>
    </w:p>
    <w:p w:rsidR="00A229BD" w:rsidRPr="00446C78" w:rsidRDefault="00265288" w:rsidP="00265288">
      <w:pPr>
        <w:pStyle w:val="NoSpacing"/>
        <w:spacing w:line="360" w:lineRule="auto"/>
        <w:ind w:left="720"/>
        <w:jc w:val="both"/>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lastRenderedPageBreak/>
        <w:t>Object diagram:</w:t>
      </w:r>
    </w:p>
    <w:p w:rsidR="00A229BD" w:rsidRPr="00446C78" w:rsidRDefault="00A229BD"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535439" w:rsidP="00A229BD">
      <w:pPr>
        <w:pStyle w:val="NoSpacing"/>
        <w:spacing w:line="360" w:lineRule="auto"/>
        <w:jc w:val="both"/>
        <w:rPr>
          <w:rFonts w:ascii="Times New Roman" w:hAnsi="Times New Roman" w:cs="Times New Roman"/>
          <w:color w:val="000000" w:themeColor="text1"/>
          <w:sz w:val="36"/>
          <w:szCs w:val="36"/>
          <w:u w:val="single"/>
        </w:rPr>
      </w:pPr>
      <w:r>
        <w:rPr>
          <w:rFonts w:ascii="Times New Roman" w:hAnsi="Times New Roman" w:cs="Times New Roman"/>
          <w:noProof/>
          <w:color w:val="000000" w:themeColor="text1"/>
          <w:sz w:val="36"/>
          <w:szCs w:val="36"/>
          <w:u w:val="single"/>
          <w:lang w:val="en-IN" w:eastAsia="en-IN" w:bidi="mr-IN"/>
        </w:rPr>
      </w:r>
      <w:r>
        <w:rPr>
          <w:rFonts w:ascii="Times New Roman" w:hAnsi="Times New Roman" w:cs="Times New Roman"/>
          <w:noProof/>
          <w:color w:val="000000" w:themeColor="text1"/>
          <w:sz w:val="36"/>
          <w:szCs w:val="36"/>
          <w:u w:val="single"/>
          <w:lang w:val="en-IN" w:eastAsia="en-IN" w:bidi="mr-IN"/>
        </w:rPr>
        <w:pict>
          <v:group id="Canvas 195" o:spid="_x0000_s1079" editas="canvas" style="width:480.7pt;height:332.2pt;mso-position-horizontal-relative:char;mso-position-vertical-relative:line" coordsize="61048,42189">
            <v:shape id="_x0000_s1080" type="#_x0000_t75" style="position:absolute;width:61048;height:42189;visibility:visible">
              <v:fill o:detectmouseclick="t"/>
              <v:path o:connecttype="none"/>
            </v:shape>
            <v:rect id="Rectangle 196" o:spid="_x0000_s1081" style="position:absolute;left:2622;top:133;width:12103;height:59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hCVMUA&#10;AADcAAAADwAAAGRycy9kb3ducmV2LnhtbESPT2sCMRTE7wW/Q3iCt5pU3aXdbhQRBMH2UC30+ti8&#10;/UM3L+sm6vrtTaHgcZiZ3zD5arCtuFDvG8caXqYKBHHhTMOVhu/j9vkVhA/IBlvHpOFGHlbL0VOO&#10;mXFX/qLLIVQiQthnqKEOocuk9EVNFv3UdcTRK11vMUTZV9L0eI1w28qZUqm02HBcqLGjTU3F7+Fs&#10;NWC6MKfPcv5x3J9TfKsGtU1+lNaT8bB+BxFoCI/wf3tnNMyTB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EJUxQAAANwAAAAPAAAAAAAAAAAAAAAAAJgCAABkcnMv&#10;ZG93bnJldi54bWxQSwUGAAAAAAQABAD1AAAAigMAAAAA&#10;" stroked="f"/>
            <v:rect id="Rectangle 197" o:spid="_x0000_s1082" style="position:absolute;left:2622;top:133;width:12103;height:59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PdvMUA&#10;AADcAAAADwAAAGRycy9kb3ducmV2LnhtbESPQWvCQBSE7wX/w/IEb3XT1kaJ2Yi0FKq3WAWPj+xr&#10;kjb7NmRXE/31XUHocZiZb5h0NZhGnKlztWUFT9MIBHFhdc2lgv3Xx+MChPPIGhvLpOBCDlbZ6CHF&#10;RNueczrvfCkChF2CCirv20RKV1Rk0E1tSxy8b9sZ9EF2pdQd9gFuGvkcRbE0WHNYqLClt4qK393J&#10;KMBtf/Dz+j3G7ea4/uFr3swuuVKT8bBegvA0+P/wvf2pFby8xnA7E4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928xQAAANwAAAAPAAAAAAAAAAAAAAAAAJgCAABkcnMv&#10;ZG93bnJldi54bWxQSwUGAAAAAAQABAD1AAAAigMAAAAA&#10;" filled="f" strokeweight="8e-5mm">
              <v:stroke joinstyle="bevel"/>
            </v:rect>
            <v:rect id="Rectangle 198" o:spid="_x0000_s1083" style="position:absolute;left:5784;top:2216;width:5652;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VmZsIA&#10;AADcAAAADwAAAGRycy9kb3ducmV2LnhtbESP3WoCMRSE7wu+QziCdzWrUp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WZm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S:supplier</w:t>
                    </w:r>
                  </w:p>
                </w:txbxContent>
              </v:textbox>
            </v:rect>
            <v:rect id="Rectangle 199" o:spid="_x0000_s1084" style="position:absolute;left:2622;top:6064;width:12103;height:61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tysIA&#10;AADcAAAADwAAAGRycy9kb3ducmV2LnhtbERPz2vCMBS+C/sfwhvspsnmWrbOKDIoDJwHq7Dro3m2&#10;Zc1LbWJb//vlMPD48f1ebSbbioF63zjW8LxQIIhLZxquNJyO+fwNhA/IBlvHpOFGHjbrh9kKM+NG&#10;PtBQhErEEPYZaqhD6DIpfVmTRb9wHXHkzq63GCLsK2l6HGO4beWLUqm02HBsqLGjz5rK3+JqNWD6&#10;ai778/L7uLum+F5NKk9+lNZPj9P2A0SgKdzF/+4vo2GZxL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e3KwgAAANwAAAAPAAAAAAAAAAAAAAAAAJgCAABkcnMvZG93&#10;bnJldi54bWxQSwUGAAAAAAQABAD1AAAAhwMAAAAA&#10;" stroked="f"/>
            <v:rect id="Rectangle 200" o:spid="_x0000_s1085" style="position:absolute;left:2622;top:6064;width:12103;height:61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JzsUA&#10;AADcAAAADwAAAGRycy9kb3ducmV2LnhtbESPT2vCQBTE74LfYXlCb7pprf/SbEQUoXqLVfD4yL4m&#10;abNvQ3ZrYj99t1DocZiZ3zDJuje1uFHrKssKHicRCOLc6ooLBee3/XgJwnlkjbVlUnAnB+t0OEgw&#10;1rbjjG4nX4gAYRejgtL7JpbS5SUZdBPbEAfv3bYGfZBtIXWLXYCbWj5F0VwarDgslNjQtqT88/Rl&#10;FOCxu/hFtZvj8XDdfPB3Vj/fM6UeRv3mBYSn3v+H/9qvWsF0toLfM+EI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EnOxQAAANwAAAAPAAAAAAAAAAAAAAAAAJgCAABkcnMv&#10;ZG93bnJldi54bWxQSwUGAAAAAAQABAD1AAAAigMAAAAA&#10;" filled="f" strokeweight="8e-5mm">
              <v:stroke joinstyle="bevel"/>
            </v:rect>
            <v:group id="Group 205" o:spid="_x0000_s1086" style="position:absolute;left:2825;top:6267;width:11272;height:7391" coordorigin="445,987" coordsize="1775,1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rect id="Rectangle 201" o:spid="_x0000_s1087" style="position:absolute;left:932;top:987;width:818;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yRNMEA&#10;AADcAAAADwAAAGRycy9kb3ducmV2LnhtbESPzYoCMRCE7wu+Q2jB25pRQW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MkTT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s_id=101</w:t>
                      </w:r>
                    </w:p>
                  </w:txbxContent>
                </v:textbox>
              </v:rect>
              <v:rect id="Rectangle 202" o:spid="_x0000_s1088" style="position:absolute;left:688;top:1220;width:1340;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PQ8EA&#10;AADcAAAADwAAAGRycy9kb3ducmV2LnhtbESP3YrCMBSE7xd8h3AWvFvTrSB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eD0P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s_name=raghu</w:t>
                      </w:r>
                    </w:p>
                  </w:txbxContent>
                </v:textbox>
              </v:rect>
              <v:rect id="Rectangle 203" o:spid="_x0000_s1089" style="position:absolute;left:604;top:1454;width:148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Kq2MEA&#10;AADcAAAADwAAAGRycy9kb3ducmV2LnhtbESPzYoCMRCE7wu+Q2jB25pRQWTWKCIIKl4c9wGaSc8P&#10;Jp0hic749kZY2GNRVV9R6+1gjXiSD61jBbNpBoK4dLrlWsHv7fC9AhEiskbjmBS8KMB2M/paY65d&#10;z1d6FrEWCcIhRwVNjF0uZSgbshimriNOXuW8xZikr6X22Ce4NXKeZUtpseW00GBH+4bKe/GwCuSt&#10;OPSrwvjMnefVxZyO14qcUpPxsPsBEWmI/+G/9lErWCwX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Sqtj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s_address=pune</w:t>
                      </w:r>
                    </w:p>
                  </w:txbxContent>
                </v:textbox>
              </v:rect>
              <v:rect id="Rectangle 204" o:spid="_x0000_s1090" style="position:absolute;left:445;top:1687;width:177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yrMIA&#10;AADcAAAADwAAAGRycy9kb3ducmV2LnhtbESPzYoCMRCE74LvEFrwphl1EZk1igiCLl4c9wGaSc8P&#10;Jp0hyTqzb28WhD0WVfUVtd0P1ogn+dA6VrCYZyCIS6dbrhV830+zDYgQkTUax6TglwLsd+PRFnPt&#10;er7Rs4i1SBAOOSpoYuxyKUPZkMUwdx1x8irnLcYkfS21xz7BrZHLLFtLiy2nhQY7OjZUPoofq0De&#10;i1O/KYzP3NeyuprL+VaRU2o6GQ6fICIN8T/8bp+1gtX6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zKs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s_phn_no=7733224</w:t>
                      </w:r>
                    </w:p>
                  </w:txbxContent>
                </v:textbox>
              </v:rect>
            </v:group>
            <v:rect id="Rectangle 206" o:spid="_x0000_s1091" style="position:absolute;left:19564;top:11722;width:13716;height:5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I6cUA&#10;AADcAAAADwAAAGRycy9kb3ducmV2LnhtbESPzWrDMBCE74W8g9hAbo3UuDGNE8WUgCHQ9pAf6HWx&#10;NraptXItOXHfvioUchxm5htmk4+2FVfqfeNYw9NcgSAunWm40nA+FY8vIHxANtg6Jg0/5CHfTh42&#10;mBl34wNdj6ESEcI+Qw11CF0mpS9rsujnriOO3sX1FkOUfSVNj7cIt61cKJVKiw3HhRo72tVUfh0H&#10;qwHTZ/P9cUneT29DiqtqVMXyU2k9m46vaxCBxnAP/7f3RkOSLuHv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IjpxQAAANwAAAAPAAAAAAAAAAAAAAAAAJgCAABkcnMv&#10;ZG93bnJldi54bWxQSwUGAAAAAAQABAD1AAAAigMAAAAA&#10;" stroked="f"/>
            <v:rect id="Rectangle 207" o:spid="_x0000_s1092" style="position:absolute;left:19564;top:11722;width:13716;height:5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XAcQA&#10;AADcAAAADwAAAGRycy9kb3ducmV2LnhtbESPQWvCQBSE7wX/w/IEb3WjlVhSVxFLQb1FLfT4yD6T&#10;aPZtyG5N9Ne7guBxmJlvmNmiM5W4UONKywpGwwgEcWZ1ybmCw/7n/ROE88gaK8uk4EoOFvPe2wwT&#10;bVtO6bLzuQgQdgkqKLyvEyldVpBBN7Q1cfCOtjHog2xyqRtsA9xUchxFsTRYclgosKZVQdl5928U&#10;4Lb99dPyO8bt5m954ltaTa6pUoN+t/wC4anzr/CzvdYKPuIYHmfC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fFwHEAAAA3AAAAA8AAAAAAAAAAAAAAAAAmAIAAGRycy9k&#10;b3ducmV2LnhtbFBLBQYAAAAABAAEAPUAAACJAwAAAAA=&#10;" filled="f" strokeweight="8e-5mm">
              <v:stroke joinstyle="bevel"/>
            </v:rect>
            <v:rect id="Rectangle 208" o:spid="_x0000_s1093" style="position:absolute;left:23736;top:13671;width:5296;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A:agency</w:t>
                    </w:r>
                  </w:p>
                </w:txbxContent>
              </v:textbox>
            </v:rect>
            <v:rect id="Rectangle 209" o:spid="_x0000_s1094" style="position:absolute;left:19564;top:16910;width:13716;height:5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8EA&#10;AADcAAAADwAAAGRycy9kb3ducmV2LnhtbERPTYvCMBC9C/6HMII3TdS1uF2jiCAIqwersNehGduy&#10;zaQ2Ueu/N4eFPT7e93Ld2Vo8qPWVYw2TsQJBnDtTcaHhct6NFiB8QDZYOyYNL/KwXvV7S0yNe/KJ&#10;HlkoRAxhn6KGMoQmldLnJVn0Y9cQR+7qWoshwraQpsVnDLe1nCqVSIsVx4YSG9qWlP9md6sBkw9z&#10;O15nh/P3PcHPolO7+Y/SejjoNl8gAnXhX/zn3hsNsyS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1lJ3fBAAAA3AAAAA8AAAAAAAAAAAAAAAAAmAIAAGRycy9kb3du&#10;cmV2LnhtbFBLBQYAAAAABAAEAPUAAACGAwAAAAA=&#10;" stroked="f"/>
            <v:rect id="Rectangle 210" o:spid="_x0000_s1095" style="position:absolute;left:19564;top:16910;width:13716;height:5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Dc8UA&#10;AADcAAAADwAAAGRycy9kb3ducmV2LnhtbESPT2vCQBTE74V+h+UVvNVNq6SaugnSIlhv8Q94fGRf&#10;k7TZtyG7muin7wpCj8PM/IZZZINpxJk6V1tW8DKOQBAXVtdcKtjvVs8zEM4ja2wsk4ILOcjSx4cF&#10;Jtr2nNN560sRIOwSVFB53yZSuqIig25sW+LgfdvOoA+yK6XusA9w08jXKIqlwZrDQoUtfVRU/G5P&#10;RgFu+oN/qz9j3Hwdlz98zZvpJVdq9DQs30F4Gvx/+N5eawWTeA63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INzxQAAANwAAAAPAAAAAAAAAAAAAAAAAJgCAABkcnMv&#10;ZG93bnJldi54bWxQSwUGAAAAAAQABAD1AAAAigMAAAAA&#10;" filled="f" strokeweight="8e-5mm">
              <v:stroke joinstyle="bevel"/>
            </v:rect>
            <v:group id="Group 214" o:spid="_x0000_s1096" style="position:absolute;left:20980;top:17722;width:10636;height:5912" coordorigin="3304,2791" coordsize="1675,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rect id="Rectangle 211" o:spid="_x0000_s1097" style="position:absolute;left:3515;top:2791;width:1307;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a_name=nikita</w:t>
                      </w:r>
                    </w:p>
                  </w:txbxContent>
                </v:textbox>
              </v:rect>
              <v:rect id="Rectangle 212" o:spid="_x0000_s1098" style="position:absolute;left:3399;top:3024;width:1496;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a_address=pune</w:t>
                      </w:r>
                    </w:p>
                  </w:txbxContent>
                </v:textbox>
              </v:rect>
              <v:rect id="Rectangle 213" o:spid="_x0000_s1099" style="position:absolute;left:3304;top:3258;width:167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a_phn_no=903344</w:t>
                      </w:r>
                    </w:p>
                  </w:txbxContent>
                </v:textbox>
              </v:rect>
            </v:group>
            <v:rect id="Rectangle 215" o:spid="_x0000_s1100" style="position:absolute;left:44373;top:806;width:14053;height:5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r8UA&#10;AADcAAAADwAAAGRycy9kb3ducmV2LnhtbESPT2sCMRTE74LfITyht5pU7VbXjVIKQsH20LXg9bF5&#10;+4duXtZN1O23b4SCx2FmfsNk28G24kK9bxxreJoqEMSFMw1XGr4Pu8clCB+QDbaOScMvedhuxqMM&#10;U+Ou/EWXPFQiQtinqKEOoUul9EVNFv3UdcTRK11vMUTZV9L0eI1w28qZUom02HBcqLGjt5qKn/xs&#10;NWCyMKfPcv5x2J8TXFWD2j0fldYPk+F1DSLQEO7h//a70TB/Wc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8buvxQAAANwAAAAPAAAAAAAAAAAAAAAAAJgCAABkcnMv&#10;ZG93bnJldi54bWxQSwUGAAAAAAQABAD1AAAAigMAAAAA&#10;" stroked="f"/>
            <v:rect id="Rectangle 216" o:spid="_x0000_s1101" style="position:absolute;left:44373;top:806;width:14053;height:5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fq8UA&#10;AADcAAAADwAAAGRycy9kb3ducmV2LnhtbESPQWvCQBSE74X+h+UVeqsbrUaJ2YhYCq232AoeH9nX&#10;JDX7NmS3Jvrr3YLgcZiZb5h0NZhGnKhztWUF41EEgriwuuZSwffX+8sChPPIGhvLpOBMDlbZ40OK&#10;ibY953Ta+VIECLsEFVTet4mUrqjIoBvZljh4P7Yz6IPsSqk77APcNHISRbE0WHNYqLClTUXFcfdn&#10;FOC23/t5/Rbj9vOw/uVL3kzPuVLPT8N6CcLT4O/hW/tDK3idz+D/TDg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FB+rxQAAANwAAAAPAAAAAAAAAAAAAAAAAJgCAABkcnMv&#10;ZG93bnJldi54bWxQSwUGAAAAAAQABAD1AAAAigMAAAAA&#10;" filled="f" strokeweight="8e-5mm">
              <v:stroke joinstyle="bevel"/>
            </v:rect>
            <v:rect id="Rectangle 217" o:spid="_x0000_s1102" style="position:absolute;left:47605;top:2832;width:7487;height:294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fncIA&#10;AADcAAAADwAAAGRycy9kb3ducmV2LnhtbESPzYoCMRCE74LvEFrYm2ZUc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J+d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N:newspaper</w:t>
                    </w:r>
                  </w:p>
                </w:txbxContent>
              </v:textbox>
            </v:rect>
            <v:rect id="Rectangle 218" o:spid="_x0000_s1103" style="position:absolute;left:44373;top:6127;width:14053;height:6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l2MUA&#10;AADcAAAADwAAAGRycy9kb3ducmV2LnhtbESPQWvCQBSE7wX/w/KE3upu1UaNbqQUhELtobHg9ZF9&#10;JqHZtzG70fjvu0Khx2FmvmE228E24kKdrx1reJ4oEMSFMzWXGr4Pu6clCB+QDTaOScONPGyz0cMG&#10;U+Ou/EWXPJQiQtinqKEKoU2l9EVFFv3EtcTRO7nOYoiyK6Xp8BrhtpFTpRJpsea4UGFLbxUVP3lv&#10;NWAyN+fP02x/+OgTXJWD2r0cldaP4+F1DSLQEP7Df+13o2G2WMD9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yXYxQAAANwAAAAPAAAAAAAAAAAAAAAAAJgCAABkcnMv&#10;ZG93bnJldi54bWxQSwUGAAAAAAQABAD1AAAAigMAAAAA&#10;" stroked="f"/>
            <v:rect id="Rectangle 219" o:spid="_x0000_s1104" style="position:absolute;left:44373;top:6127;width:14053;height:6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wNcAA&#10;AADcAAAADwAAAGRycy9kb3ducmV2LnhtbERPTYvCMBC9C/6HMMLeNNUVlWoUUYRdb3UVPA7N2Fab&#10;SWmirf56cxD2+Hjfi1VrSvGg2hWWFQwHEQji1OqCMwXHv11/BsJ5ZI2lZVLwJAerZbezwFjbhhN6&#10;HHwmQgi7GBXk3lexlC7NyaAb2Io4cBdbG/QB1pnUNTYh3JRyFEUTabDg0JBjRZuc0tvhbhTgvjn5&#10;abGd4P73vL7yKynHz0Spr167noPw1Pp/8cf9oxV8T8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WwNcAAAADcAAAADwAAAAAAAAAAAAAAAACYAgAAZHJzL2Rvd25y&#10;ZXYueG1sUEsFBgAAAAAEAAQA9QAAAIUDAAAAAA==&#10;" filled="f" strokeweight="8e-5mm">
              <v:stroke joinstyle="bevel"/>
            </v:rect>
            <v:group id="Group 223" o:spid="_x0000_s1105" style="position:absolute;left:45923;top:7010;width:10636;height:5912" coordorigin="7232,1104" coordsize="1675,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Rectangle 220" o:spid="_x0000_s1106" style="position:absolute;left:7444;top:1104;width:1307;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SVb4A&#10;AADcAAAADwAAAGRycy9kb3ducmV2LnhtbERPy4rCMBTdD/gP4QruxlSF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gM0lW+AAAA3AAAAA8AAAAAAAAAAAAAAAAAmAIAAGRycy9kb3ducmV2&#10;LnhtbFBLBQYAAAAABAAEAPUAAACDAwAAAAA=&#10;" filled="f" stroked="f">
                <v:textbox style="mso-fit-shape-to-text:t" inset="0,0,0,0">
                  <w:txbxContent>
                    <w:p w:rsidR="00103EF5" w:rsidRDefault="00103EF5">
                      <w:r>
                        <w:rPr>
                          <w:rFonts w:ascii="Arial" w:hAnsi="Arial" w:cs="Arial"/>
                          <w:color w:val="000000"/>
                          <w:sz w:val="20"/>
                          <w:szCs w:val="20"/>
                        </w:rPr>
                        <w:t>a_name=nikita</w:t>
                      </w:r>
                    </w:p>
                  </w:txbxContent>
                </v:textbox>
              </v:rect>
              <v:rect id="Rectangle 221" o:spid="_x0000_s1107" style="position:absolute;left:7327;top:1337;width:1496;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B3zsEA&#10;AADcAAAADwAAAGRycy9kb3ducmV2LnhtbESP3YrCMBSE7xd8h3AE79ZUh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Ad87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a_address=pune</w:t>
                      </w:r>
                    </w:p>
                  </w:txbxContent>
                </v:textbox>
              </v:rect>
              <v:rect id="Rectangle 222" o:spid="_x0000_s1108" style="position:absolute;left:7232;top:1571;width:167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pucIA&#10;AADcAAAADwAAAGRycy9kb3ducmV2LnhtbESP3WoCMRSE7wu+QziCdzXbFcq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kum5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a_phn_no=903344</w:t>
                      </w:r>
                    </w:p>
                  </w:txbxContent>
                </v:textbox>
              </v:rect>
            </v:group>
            <v:rect id="Rectangle 224" o:spid="_x0000_s1109" style="position:absolute;left:203;top:25330;width:13716;height:5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T/MUA&#10;AADcAAAADwAAAGRycy9kb3ducmV2LnhtbESPT2sCMRTE74V+h/AKvXWTdu2iq1FKQRC0h2rB62Pz&#10;9g9uXrabqOu3N4LgcZiZ3zCzxWBbcaLeN441vCcKBHHhTMOVhr/d8m0Mwgdkg61j0nAhD4v589MM&#10;c+PO/EunbahEhLDPUUMdQpdL6YuaLPrEdcTRK11vMUTZV9L0eI5w28oPpTJpseG4UGNH3zUVh+3R&#10;asBsZP5/ynSzWx8znFSDWn7uldavL8PXFESgITzC9/bKaEjHK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zVP8xQAAANwAAAAPAAAAAAAAAAAAAAAAAJgCAABkcnMv&#10;ZG93bnJldi54bWxQSwUGAAAAAAQABAD1AAAAigMAAAAA&#10;" stroked="f"/>
            <v:rect id="Rectangle 225" o:spid="_x0000_s1110" style="position:absolute;left:203;top:25330;width:13716;height:5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SIcUA&#10;AADcAAAADwAAAGRycy9kb3ducmV2LnhtbESPQWvCQBSE74X+h+UVems2FZtKdBWpCG1usQoeH9ln&#10;kjb7NmRXk/TXdwXB4zAz3zCL1WAacaHO1ZYVvEYxCOLC6ppLBfvv7csMhPPIGhvLpGAkB6vl48MC&#10;U217zumy86UIEHYpKqi8b1MpXVGRQRfZljh4J9sZ9EF2pdQd9gFuGjmJ40QarDksVNjSR0XF7+5s&#10;FGDWH/x7vUkw+zquf/gvb6ZjrtTz07Ceg/A0+Hv41v7UCiZvCVzPh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tIhxQAAANwAAAAPAAAAAAAAAAAAAAAAAJgCAABkcnMv&#10;ZG93bnJldi54bWxQSwUGAAAAAAQABAD1AAAAigMAAAAA&#10;" filled="f" strokeweight="8e-5mm">
              <v:stroke joinstyle="bevel"/>
            </v:rect>
            <v:rect id="Rectangle 226" o:spid="_x0000_s1111" style="position:absolute;left:3695;top:27279;width:649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C:customer</w:t>
                    </w:r>
                  </w:p>
                </w:txbxContent>
              </v:textbox>
            </v:rect>
            <v:rect id="Rectangle 227" o:spid="_x0000_s1112" style="position:absolute;left:203;top:30518;width:13716;height:5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iV8IA&#10;AADcAAAADwAAAGRycy9kb3ducmV2LnhtbERPz2vCMBS+C/sfwht4s8m6WbbOKDIQhM2DrbDro3m2&#10;Zc1LbVLt/vvlMPD48f1ebSbbiSsNvnWs4SlRIIgrZ1quNZzK3eIVhA/IBjvHpOGXPGzWD7MV5sbd&#10;+EjXItQihrDPUUMTQp9L6auGLPrE9cSRO7vBYohwqKUZ8BbDbSdTpTJpseXY0GBPHw1VP8VoNWD2&#10;Yi6H8/NX+Tlm+FZParf8VlrPH6ftO4hAU7iL/917oyFdxrX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OJXwgAAANwAAAAPAAAAAAAAAAAAAAAAAJgCAABkcnMvZG93&#10;bnJldi54bWxQSwUGAAAAAAQABAD1AAAAhwMAAAAA&#10;" stroked="f"/>
            <v:rect id="Rectangle 228" o:spid="_x0000_s1113" style="position:absolute;left:203;top:30518;width:13716;height:5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1GU8QA&#10;AADcAAAADwAAAGRycy9kb3ducmV2LnhtbESPQWvCQBSE7wX/w/IEb3WjWK3RVUQpVG/RFnp8ZJ9J&#10;NPs2ZLcm+utdQfA4zMw3zHzZmlJcqHaFZQWDfgSCOLW64EzBz+Hr/ROE88gaS8uk4EoOlovO2xxj&#10;bRtO6LL3mQgQdjEqyL2vYildmpNB17cVcfCOtjbog6wzqWtsAtyUchhFY2mw4LCQY0XrnNLz/t8o&#10;wF3z6yfFZoy77d/qxLekHF0TpXrddjUD4an1r/Cz/a0VDD+m8Dg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RlPEAAAA3AAAAA8AAAAAAAAAAAAAAAAAmAIAAGRycy9k&#10;b3ducmV2LnhtbFBLBQYAAAAABAAEAPUAAACJAwAAAAA=&#10;" filled="f" strokeweight="8e-5mm">
              <v:stroke joinstyle="bevel"/>
            </v:rect>
            <v:group id="Group 233" o:spid="_x0000_s1114" style="position:absolute;left:1612;top:30581;width:10560;height:7398" coordorigin="254,4816" coordsize="1663,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29" o:spid="_x0000_s1115" style="position:absolute;left:678;top:4816;width:818;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c_id=101</w:t>
                      </w:r>
                    </w:p>
                  </w:txbxContent>
                </v:textbox>
              </v:rect>
              <v:rect id="Rectangle 230" o:spid="_x0000_s1116" style="position:absolute;left:339;top:5050;width:1552;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c_name=aradhya</w:t>
                      </w:r>
                    </w:p>
                  </w:txbxContent>
                </v:textbox>
              </v:rect>
              <v:rect id="Rectangle 231" o:spid="_x0000_s1117" style="position:absolute;left:349;top:5283;width:148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c_address=pune</w:t>
                      </w:r>
                    </w:p>
                  </w:txbxContent>
                </v:textbox>
              </v:rect>
              <v:rect id="Rectangle 232" o:spid="_x0000_s1118" style="position:absolute;left:254;top:5517;width:1663;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103EF5" w:rsidRDefault="00103EF5">
                      <w:r>
                        <w:rPr>
                          <w:rFonts w:ascii="Arial" w:hAnsi="Arial" w:cs="Arial"/>
                          <w:color w:val="000000"/>
                          <w:sz w:val="20"/>
                          <w:szCs w:val="20"/>
                        </w:rPr>
                        <w:t>c_phn_no=894844</w:t>
                      </w:r>
                    </w:p>
                  </w:txbxContent>
                </v:textbox>
              </v:rect>
            </v:group>
            <v:rect id="Rectangle 234" o:spid="_x0000_s1119" style="position:absolute;left:41484;top:25330;width:13716;height:5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HdMUA&#10;AADcAAAADwAAAGRycy9kb3ducmV2LnhtbESPT2vCQBTE70K/w/IKvelutYYaXaUIgYL1UC30+sg+&#10;k9Ds2zS7+eO37xYEj8PM/IbZ7EZbi55aXznW8DxTIIhzZyouNHyds+krCB+QDdaOScOVPOy2D5MN&#10;psYN/En9KRQiQtinqKEMoUml9HlJFv3MNcTRu7jWYoiyLaRpcYhwW8u5Uom0WHFcKLGhfUn5z6mz&#10;GjB5Mb/Hy+LjfOgSXBWjypbfSuunx/FtDSLQGO7hW/vdaJgnS/g/E4+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Yd0xQAAANwAAAAPAAAAAAAAAAAAAAAAAJgCAABkcnMv&#10;ZG93bnJldi54bWxQSwUGAAAAAAQABAD1AAAAigMAAAAA&#10;" stroked="f"/>
            <v:rect id="Rectangle 235" o:spid="_x0000_s1120" style="position:absolute;left:41484;top:25330;width:13716;height:5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nMUA&#10;AADcAAAADwAAAGRycy9kb3ducmV2LnhtbESPT2vCQBTE7wW/w/IEb3WjlG2JriItheottgWPj+wz&#10;iWbfhuw2f/z0bqHQ4zAzv2HW28HWoqPWV441LOYJCOLcmYoLDV+f748vIHxANlg7Jg0jedhuJg9r&#10;TI3rOaPuGAoRIexT1FCG0KRS+rwki37uGuLonV1rMUTZFtK02Ee4reUySZS0WHFcKLGh15Ly6/HH&#10;asBD/x2eqzeFh/1pd+FbVj+Nmdaz6bBbgQg0hP/wX/vDaFgqBb9n4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hicxQAAANwAAAAPAAAAAAAAAAAAAAAAAJgCAABkcnMv&#10;ZG93bnJldi54bWxQSwUGAAAAAAQABAD1AAAAigMAAAAA&#10;" filled="f" strokeweight="8e-5mm">
              <v:stroke joinstyle="bevel"/>
            </v:rect>
            <v:rect id="Rectangle 236" o:spid="_x0000_s1121" style="position:absolute;left:46932;top:27279;width:2756;height:29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B:bill</w:t>
                    </w:r>
                  </w:p>
                </w:txbxContent>
              </v:textbox>
            </v:rect>
            <v:rect id="Rectangle 237" o:spid="_x0000_s1122" style="position:absolute;left:41484;top:30518;width:13716;height:5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6sIA&#10;AADcAAAADwAAAGRycy9kb3ducmV2LnhtbERPz2vCMBS+D/Y/hDfYbU3mXNFqlDEoDHQHreD10Tzb&#10;YvPSNbF2/705CB4/vt/L9WhbMVDvG8ca3hMFgrh0puFKw6HI32YgfEA22DomDf/kYb16flpiZtyV&#10;dzTsQyViCPsMNdQhdJmUvqzJok9cRxy5k+sthgj7SpoerzHctnKiVCotNhwbauzou6byvL9YDZhO&#10;zd/v6WNbbC4pzqtR5Z9HpfXry/i1ABFoDA/x3f1jNEzSuDaei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CjqwgAAANwAAAAPAAAAAAAAAAAAAAAAAJgCAABkcnMvZG93&#10;bnJldi54bWxQSwUGAAAAAAQABAD1AAAAhwMAAAAA&#10;" stroked="f"/>
            <v:rect id="Rectangle 238" o:spid="_x0000_s1123" style="position:absolute;left:41484;top:30518;width:13716;height:5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M7sUA&#10;AADcAAAADwAAAGRycy9kb3ducmV2LnhtbESPQWvCQBSE74X+h+UJ3pqNImlNXUOoCNZbbAseH9nX&#10;JJp9G7Krif313ULB4zAz3zCrbDStuFLvGssKZlEMgri0uuFKwefH9ukFhPPIGlvLpOBGDrL148MK&#10;U20HLuh68JUIEHYpKqi971IpXVmTQRfZjjh437Y36IPsK6l7HALctHIex4k02HBYqLGjt5rK8+Fi&#10;FOB++PLPzSbB/fsxP/FP0S5uhVLTyZi/gvA0+nv4v73TCubJEv7O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zuxQAAANwAAAAPAAAAAAAAAAAAAAAAAJgCAABkcnMv&#10;ZG93bnJldi54bWxQSwUGAAAAAAQABAD1AAAAigMAAAAA&#10;" filled="f" strokeweight="8e-5mm">
              <v:stroke joinstyle="bevel"/>
            </v:rect>
            <v:group id="Group 241" o:spid="_x0000_s1124" style="position:absolute;left:44310;top:32073;width:7804;height:4426" coordorigin="6978,5051" coordsize="122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rect id="Rectangle 239" o:spid="_x0000_s1125" style="position:absolute;left:7200;top:5051;width:785;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b_no=32</w:t>
                      </w:r>
                    </w:p>
                  </w:txbxContent>
                </v:textbox>
              </v:rect>
              <v:rect id="Rectangle 240" o:spid="_x0000_s1126" style="position:absolute;left:6978;top:5284;width:1229;height:4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103EF5" w:rsidRDefault="00103EF5">
                      <w:r>
                        <w:rPr>
                          <w:rFonts w:ascii="Arial" w:hAnsi="Arial" w:cs="Arial"/>
                          <w:color w:val="000000"/>
                          <w:sz w:val="20"/>
                          <w:szCs w:val="20"/>
                        </w:rPr>
                        <w:t>b_amt=50000</w:t>
                      </w:r>
                    </w:p>
                  </w:txbxContent>
                </v:textbox>
              </v:rect>
            </v:group>
            <v:line id="Line 242" o:spid="_x0000_s1127" style="position:absolute;visibility:visible" from="13919,30854" to="41484,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BEwMcAAADcAAAADwAAAGRycy9kb3ducmV2LnhtbESPW2sCMRSE3wv9D+EUfCmarSteVqMU&#10;QdqnihfEx+PmuFncnKybVNd/3xQKfRxm5htmtmhtJW7U+NKxgrdeAoI4d7rkQsF+t+qOQfiArLFy&#10;TAoe5GExf36aYabdnTd024ZCRAj7DBWYEOpMSp8bsuh7riaO3tk1FkOUTSF1g/cIt5XsJ8lQWiw5&#10;LhisaWkov2y/rQJ9TF+/Nh96MLkeTpd0sFsfzWOtVOelfZ+CCNSG//Bf+1Mr6I9S+D0Tj4C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QETAxwAAANwAAAAPAAAAAAAA&#10;AAAAAAAAAKECAABkcnMvZG93bnJldi54bWxQSwUGAAAAAAQABAD5AAAAlQMAAAAA&#10;" strokeweight="31e-5mm">
              <v:stroke joinstyle="bevel"/>
            </v:line>
            <v:line id="Line 243" o:spid="_x0000_s1128" style="position:absolute;flip:y;visibility:visible" from="14859,6464" to="44373,7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oEMQAAADcAAAADwAAAGRycy9kb3ducmV2LnhtbESPT2sCMRTE7wW/Q3hCbzVbKXZZjVK2&#10;tXpqqX/uj81zs7h5CZtUVz+9EQo9DjPzG2a26G0rTtSFxrGC51EGgrhyuuFawW67fMpBhIissXVM&#10;Ci4UYDEfPMyw0O7MP3TaxFokCIcCFZgYfSFlqAxZDCPniZN3cJ3FmGRXS93hOcFtK8dZNpEWG04L&#10;Bj2Vhqrj5tcqwPhZXnXev8uv8nudf6y82S+9Uo/D/m0KIlIf/8N/7bVWMH59gfuZd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P6gQxAAAANwAAAAPAAAAAAAAAAAA&#10;AAAAAKECAABkcnMvZG93bnJldi54bWxQSwUGAAAAAAQABAD5AAAAkgMAAAAA&#10;" strokeweight="31e-5mm">
              <v:stroke joinstyle="bevel"/>
            </v:line>
            <v:line id="Line 244" o:spid="_x0000_s1129" style="position:absolute;visibility:visible" from="9213,12261" to="19564,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5L8YAAADcAAAADwAAAGRycy9kb3ducmV2LnhtbESPW2sCMRSE3wX/QziFvohmvdetUUqh&#10;tE+KF8TH081xs7g52W5SXf99UxB8HGbmG2a+bGwpLlT7wrGCfi8BQZw5XXCuYL/76L6A8AFZY+mY&#10;FNzIw3LRbs0x1e7KG7psQy4ihH2KCkwIVSqlzwxZ9D1XEUfv5GqLIco6l7rGa4TbUg6SZCItFhwX&#10;DFb0big7b3+tAn0cdlabTz2a/Ry+z8PRbn00t7VSz0/N2yuIQE14hO/tL61gMB3D/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leS/GAAAA3AAAAA8AAAAAAAAA&#10;AAAAAAAAoQIAAGRycy9kb3ducmV2LnhtbFBLBQYAAAAABAAEAPkAAACUAwAAAAA=&#10;" strokeweight="31e-5mm">
              <v:stroke joinstyle="bevel"/>
            </v:line>
            <v:line id="Line 245" o:spid="_x0000_s1130" style="position:absolute;flip:y;visibility:visible" from="33280,9296" to="44373,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GT/MMAAADcAAAADwAAAGRycy9kb3ducmV2LnhtbESPQWsCMRSE70L/Q3iF3jRbD3ZZjVJW&#10;bT0ptfX+2Dw3i5uXsEl19dc3gtDjMDPfMLNFb1txpi40jhW8jjIQxJXTDdcKfr7XwxxEiMgaW8ek&#10;4EoBFvOnwQwL7S78Red9rEWCcChQgYnRF1KGypDFMHKeOHlH11mMSXa11B1eEty2cpxlE2mx4bRg&#10;0FNpqDrtf60CjB/lTef9Um7L3SZffXpzWHulXp779ymISH38Dz/aG61g/DaB+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k/zDAAAA3AAAAA8AAAAAAAAAAAAA&#10;AAAAoQIAAGRycy9kb3ducmV2LnhtbFBLBQYAAAAABAAEAPkAAACRAwAAAAA=&#10;" strokeweight="31e-5mm">
              <v:stroke joinstyle="bevel"/>
            </v:line>
            <v:line id="Line 246" o:spid="_x0000_s1131" style="position:absolute;flip:y;visibility:visible" from="7061,20281" to="19500,2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02Z8QAAADcAAAADwAAAGRycy9kb3ducmV2LnhtbESPwW7CMBBE75X6D9ZW6q04cChRwCAU&#10;oOUEalruq3gbR43XVuxCytdjJKQeRzPzRjNfDrYTJ+pD61jBeJSBIK6dbrlR8PW5fclBhIissXNM&#10;Cv4owHLx+DDHQrszf9Cpio1IEA4FKjAx+kLKUBuyGEbOEyfv2/UWY5J9I3WP5wS3nZxk2au02HJa&#10;MOipNFT/VL9WAca38qLzYS335WGXb969OW69Us9Pw2oGItIQ/8P39k4rmEyncDuTj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7TZnxAAAANwAAAAPAAAAAAAAAAAA&#10;AAAAAKECAABkcnMvZG93bnJldi54bWxQSwUGAAAAAAQABAD5AAAAkgMAAAAA&#10;" strokeweight="31e-5mm">
              <v:stroke joinstyle="bevel"/>
            </v:line>
            <v:line id="Line 247" o:spid="_x0000_s1132" style="position:absolute;visibility:visible" from="33280,20008" to="41484,28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zKsYAAADcAAAADwAAAGRycy9kb3ducmV2LnhtbESPT2sCMRTE70K/Q3iFXkSzVam6GqUU&#10;ip4q/kE8PjfPzeLmZbuJun57IxR6HGbmN8x03thSXKn2hWMF790EBHHmdMG5gt32uzMC4QOyxtIx&#10;KbiTh/nspTXFVLsbr+m6CbmIEPYpKjAhVKmUPjNk0XddRRy9k6sthijrXOoabxFuS9lLkg9pseC4&#10;YLCiL0PZeXOxCvSh3/5ZL/Rg/Ls/nvuD7epg7iul3l6bzwmIQE34D/+1l1pBbziG55l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ocyrGAAAA3AAAAA8AAAAAAAAA&#10;AAAAAAAAoQIAAGRycy9kb3ducmV2LnhtbFBLBQYAAAAABAAEAPkAAACUAwAAAAA=&#10;" strokeweight="31e-5mm">
              <v:stroke joinstyle="bevel"/>
            </v:line>
            <v:shape id="Freeform 248" o:spid="_x0000_s1133" style="position:absolute;left:12236;top:12261;width:45117;height:29109;visibility:visible;mso-wrap-style:square;v-text-anchor:top" coordsize="7105,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SBwsMA&#10;AADcAAAADwAAAGRycy9kb3ducmV2LnhtbERPy4rCMBTdD/gP4QqzGcZUFyIdo/hARoou1HF0eWmu&#10;bbG5qU3U+vdmIbg8nPdw3JhS3Kh2hWUF3U4Egji1uuBMwd9u8T0A4TyyxtIyKXiQg/Go9THEWNs7&#10;b+i29ZkIIexiVJB7X8VSujQng65jK+LAnWxt0AdYZ1LXeA/hppS9KOpLgwWHhhwrmuWUnrdXo2D6&#10;lfyXh2S/v+DxelqtHc5/k75Sn+1m8gPCU+Pf4pd7qRX0BmF+OBOOgB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SBwsMAAADcAAAADwAAAAAAAAAAAAAAAACYAgAAZHJzL2Rv&#10;d25yZXYueG1sUEsFBgAAAAAEAAQA9QAAAIgDAAAAAA==&#10;" path="m,3820r,764l7105,4584,7105,e" filled="f" strokeweight="31e-5mm">
              <v:stroke joinstyle="bevel"/>
              <v:path arrowok="t" o:connecttype="custom" o:connectlocs="0,2425700;0,2910840;4511675,2910840;4511675,0" o:connectangles="0,0,0,0"/>
            </v:shape>
            <v:rect id="Rectangle 249" o:spid="_x0000_s1134" style="position:absolute;left:13309;top:36518;width:49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103EF5" w:rsidRDefault="00103EF5">
                    <w:r>
                      <w:rPr>
                        <w:rFonts w:ascii="Arial" w:hAnsi="Arial" w:cs="Arial"/>
                        <w:color w:val="000000"/>
                        <w:sz w:val="14"/>
                        <w:szCs w:val="14"/>
                      </w:rPr>
                      <w:t>1</w:t>
                    </w:r>
                  </w:p>
                </w:txbxContent>
              </v:textbox>
            </v:rect>
            <v:rect id="Rectangle 250" o:spid="_x0000_s1135" style="position:absolute;left:57689;top:13608;width:1340;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rsidR="00103EF5" w:rsidRDefault="00103EF5">
                    <w:r>
                      <w:rPr>
                        <w:rFonts w:ascii="Arial" w:hAnsi="Arial" w:cs="Arial"/>
                        <w:color w:val="000000"/>
                        <w:sz w:val="14"/>
                        <w:szCs w:val="14"/>
                      </w:rPr>
                      <w:t>1..*</w:t>
                    </w:r>
                  </w:p>
                </w:txbxContent>
              </v:textbox>
            </v:rect>
            <v:rect id="Rectangle 251" o:spid="_x0000_s1136" style="position:absolute;left:33953;top:13004;width:2959;height:1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cYcQA&#10;AADcAAAADwAAAGRycy9kb3ducmV2LnhtbESPT4vCMBTE7wt+h/AEb2viny1ajSKCILh7WBW8Pppn&#10;W2xeahO1fvuNIOxxmJnfMPNlaytxp8aXjjUM+goEceZMybmG42HzOQHhA7LByjFpeJKH5aLzMcfU&#10;uAf/0n0fchEh7FPUUIRQp1L6rCCLvu9q4uidXWMxRNnk0jT4iHBbyaFSibRYclwosKZ1Qdllf7Ma&#10;MBmb68959H3Y3RKc5q3afJ2U1r1uu5qBCNSG//C7vTUahpMR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sXGHEAAAA3AAAAA8AAAAAAAAAAAAAAAAAmAIAAGRycy9k&#10;b3ducmV2LnhtbFBLBQYAAAAABAAEAPUAAACJAwAAAAA=&#10;" stroked="f"/>
            <v:rect id="Rectangle 252" o:spid="_x0000_s1137" style="position:absolute;left:35166;top:13271;width:49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by8IA&#10;AADcAAAADwAAAGRycy9kb3ducmV2LnhtbESP3WoCMRSE7wu+QziCdzXbR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tvLwgAAANwAAAAPAAAAAAAAAAAAAAAAAJgCAABkcnMvZG93&#10;bnJldi54bWxQSwUGAAAAAAQABAD1AAAAhwMAAAAA&#10;" filled="f" stroked="f">
              <v:textbox style="mso-fit-shape-to-text:t" inset="0,0,0,0">
                <w:txbxContent>
                  <w:p w:rsidR="00103EF5" w:rsidRDefault="00103EF5">
                    <w:r>
                      <w:rPr>
                        <w:rFonts w:ascii="Arial" w:hAnsi="Arial" w:cs="Arial"/>
                        <w:color w:val="000000"/>
                        <w:sz w:val="14"/>
                        <w:szCs w:val="14"/>
                      </w:rPr>
                      <w:t>1</w:t>
                    </w:r>
                  </w:p>
                </w:txbxContent>
              </v:textbox>
            </v:rect>
            <v:rect id="Rectangle 253" o:spid="_x0000_s1138" style="position:absolute;left:40474;top:7950;width:2960;height:1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lhjsQA&#10;AADcAAAADwAAAGRycy9kb3ducmV2LnhtbESPW4vCMBSE34X9D+Es7Jsm3opWoyyCsLD64AV8PTTH&#10;tticdJuo3X9vBMHHYWa+YebL1lbiRo0vHWvo9xQI4syZknMNx8O6OwHhA7LByjFp+CcPy8VHZ46p&#10;cXfe0W0fchEh7FPUUIRQp1L6rCCLvudq4uidXWMxRNnk0jR4j3BbyYFSibRYclwosKZVQdllf7Ua&#10;MBmZv+15uDn8XhOc5q1aj09K66/P9nsGIlAb3uFX+8doGEzG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YY7EAAAA3AAAAA8AAAAAAAAAAAAAAAAAmAIAAGRycy9k&#10;b3ducmV2LnhtbFBLBQYAAAAABAAEAPUAAACJAwAAAAA=&#10;" stroked="f"/>
            <v:rect id="Rectangle 254" o:spid="_x0000_s1139" style="position:absolute;left:41751;top:8216;width:349;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J8EA&#10;AADcAAAADwAAAGRycy9kb3ducmV2LnhtbESP3YrCMBSE7wXfIZwF7zTdXkjpGmVZEFS8se4DHJrT&#10;HzY5KUm09e2NIOzlMDPfMJvdZI24kw+9YwWfqwwEce10z62C3+t+WYAIEVmjcUwKHhRgt53PNlhq&#10;N/KF7lVsRYJwKFFBF+NQShnqjiyGlRuIk9c4bzEm6VupPY4Jbo3Ms2wtLfacFjoc6Kej+q+6WQXy&#10;Wu3HojI+c6e8OZvj4dKQU2rxMX1/gYg0xf/wu33QCvJi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I4CfBAAAA3AAAAA8AAAAAAAAAAAAAAAAAmAIAAGRycy9kb3du&#10;cmV2LnhtbFBLBQYAAAAABAAEAPUAAACGAwAAAAA=&#10;" filled="f" stroked="f">
              <v:textbox style="mso-fit-shape-to-text:t" inset="0,0,0,0">
                <w:txbxContent>
                  <w:p w:rsidR="00103EF5" w:rsidRDefault="00103EF5">
                    <w:r>
                      <w:rPr>
                        <w:rFonts w:ascii="Arial" w:hAnsi="Arial" w:cs="Arial"/>
                        <w:color w:val="000000"/>
                        <w:sz w:val="14"/>
                        <w:szCs w:val="14"/>
                      </w:rPr>
                      <w:t>*</w:t>
                    </w:r>
                  </w:p>
                </w:txbxContent>
              </v:textbox>
            </v:rect>
            <v:rect id="Rectangle 255" o:spid="_x0000_s1140" style="position:absolute;left:16541;top:13741;width:2959;height:15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daYsQA&#10;AADcAAAADwAAAGRycy9kb3ducmV2LnhtbESPQWsCMRSE7wX/Q3hCbzXR2lVXo4ggCLaHquD1sXnu&#10;Lm5e1k3U9d8bodDjMDPfMLNFaytxo8aXjjX0ewoEceZMybmGw379MQbhA7LByjFpeJCHxbzzNsPU&#10;uDv/0m0XchEh7FPUUIRQp1L6rCCLvudq4uidXGMxRNnk0jR4j3BbyYFSibRYclwosKZVQdl5d7Ua&#10;MBmay8/p83u/vSY4yVu1/joqrd+77XIKIlAb/sN/7Y3RMBiP4HU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XWmLEAAAA3AAAAA8AAAAAAAAAAAAAAAAAmAIAAGRycy9k&#10;b3ducmV2LnhtbFBLBQYAAAAABAAEAPUAAACJAwAAAAA=&#10;" stroked="f"/>
            <v:rect id="Rectangle 256" o:spid="_x0000_s1141" style="position:absolute;left:17748;top:14014;width:49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103EF5" w:rsidRDefault="00103EF5">
                    <w:r>
                      <w:rPr>
                        <w:rFonts w:ascii="Arial" w:hAnsi="Arial" w:cs="Arial"/>
                        <w:color w:val="000000"/>
                        <w:sz w:val="14"/>
                        <w:szCs w:val="14"/>
                      </w:rPr>
                      <w:t>1</w:t>
                    </w:r>
                  </w:p>
                </w:txbxContent>
              </v:textbox>
            </v:rect>
            <v:rect id="Rectangle 257" o:spid="_x0000_s1142" style="position:absolute;left:6724;top:13004;width:2959;height:1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ri8QA&#10;AADcAAAADwAAAGRycy9kb3ducmV2LnhtbESPT4vCMBTE7wt+h/AEb2viny1ajbIsCILuYVXw+mie&#10;bbF5qU3U+u2NIOxxmJnfMPNlaytxo8aXjjUM+goEceZMybmGw371OQHhA7LByjFpeJCH5aLzMcfU&#10;uDv/0W0XchEh7FPUUIRQp1L6rCCLvu9q4uidXGMxRNnk0jR4j3BbyaFSibRYclwosKafgrLz7mo1&#10;YDI2l9/TaLvfXBOc5q1afR2V1r1u+z0DEagN/+F3e200DCdT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Ea4vEAAAA3AAAAA8AAAAAAAAAAAAAAAAAmAIAAGRycy9k&#10;b3ducmV2LnhtbFBLBQYAAAAABAAEAPUAAACJAwAAAAA=&#10;" stroked="f"/>
            <v:rect id="Rectangle 258" o:spid="_x0000_s1143" style="position:absolute;left:7461;top:13271;width:134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103EF5" w:rsidRDefault="00103EF5">
                    <w:r>
                      <w:rPr>
                        <w:rFonts w:ascii="Arial" w:hAnsi="Arial" w:cs="Arial"/>
                        <w:color w:val="000000"/>
                        <w:sz w:val="14"/>
                        <w:szCs w:val="14"/>
                      </w:rPr>
                      <w:t>1..*</w:t>
                    </w:r>
                  </w:p>
                </w:txbxContent>
              </v:textbox>
            </v:rect>
            <v:rect id="Rectangle 259" o:spid="_x0000_s1144" style="position:absolute;left:15062;top:5187;width:2959;height:1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xUMQA&#10;AADcAAAADwAAAGRycy9kb3ducmV2LnhtbESPT4vCMBTE7wt+h/AEb2viny1ajbIsCILuYVXw+mie&#10;bbF5qU3U+u2NIOxxmJnfMPNlaytxo8aXjjUM+goEceZMybmGw371OQHhA7LByjFpeJCH5aLzMcfU&#10;uDv/0W0XchEh7FPUUIRQp1L6rCCLvu9q4uidXGMxRNnk0jR4j3BbyaFSibRYclwosKafgrLz7mo1&#10;YDI2l9/TaLvfXBOc5q1afR2V1r1u+z0DEagN/+F3e200DKcD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8VDEAAAA3AAAAA8AAAAAAAAAAAAAAAAAmAIAAGRycy9k&#10;b3ducmV2LnhtbFBLBQYAAAAABAAEAPUAAACJAwAAAAA=&#10;" stroked="f"/>
            <v:rect id="Rectangle 260" o:spid="_x0000_s1145" style="position:absolute;left:16268;top:5454;width:496;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rsidR="00103EF5" w:rsidRDefault="00103EF5">
                    <w:r>
                      <w:rPr>
                        <w:rFonts w:ascii="Arial" w:hAnsi="Arial" w:cs="Arial"/>
                        <w:color w:val="000000"/>
                        <w:sz w:val="14"/>
                        <w:szCs w:val="14"/>
                      </w:rPr>
                      <w:t>1</w:t>
                    </w:r>
                  </w:p>
                </w:txbxContent>
              </v:textbox>
            </v:rect>
            <v:rect id="Rectangle 261" o:spid="_x0000_s1146" style="position:absolute;left:40474;top:4445;width:2960;height:1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KvMQA&#10;AADcAAAADwAAAGRycy9kb3ducmV2LnhtbESPT4vCMBTE7wt+h/AEb2viny1ajSKCILh7WBW8Pppn&#10;W2xeahO1fvuNIOxxmJnfMPNlaytxp8aXjjUM+goEceZMybmG42HzOQHhA7LByjFpeJKH5aLzMcfU&#10;uAf/0n0fchEh7FPUUIRQp1L6rCCLvu9q4uidXWMxRNnk0jT4iHBbyaFSibRYclwosKZ1Qdllf7Ma&#10;MBmb68959H3Y3RKc5q3afJ2U1r1uu5qBCNSG//C7vTUahtMR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yrzEAAAA3AAAAA8AAAAAAAAAAAAAAAAAmAIAAGRycy9k&#10;b3ducmV2LnhtbFBLBQYAAAAABAAEAPUAAACJAwAAAAA=&#10;" stroked="f"/>
            <v:rect id="Rectangle 262" o:spid="_x0000_s1147" style="position:absolute;left:41751;top:4648;width:349;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FsIA&#10;AADcAAAADwAAAGRycy9kb3ducmV2LnhtbESP3WoCMRSE7wu+QziCdzXrI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00WwgAAANwAAAAPAAAAAAAAAAAAAAAAAJgCAABkcnMvZG93&#10;bnJldi54bWxQSwUGAAAAAAQABAD1AAAAhwMAAAAA&#10;" filled="f" stroked="f">
              <v:textbox style="mso-fit-shape-to-text:t" inset="0,0,0,0">
                <w:txbxContent>
                  <w:p w:rsidR="00103EF5" w:rsidRDefault="00103EF5">
                    <w:r>
                      <w:rPr>
                        <w:rFonts w:ascii="Arial" w:hAnsi="Arial" w:cs="Arial"/>
                        <w:color w:val="000000"/>
                        <w:sz w:val="14"/>
                        <w:szCs w:val="14"/>
                      </w:rPr>
                      <w:t>*</w:t>
                    </w:r>
                  </w:p>
                </w:txbxContent>
              </v:textbox>
            </v:rect>
            <v:rect id="Rectangle 263" o:spid="_x0000_s1148" style="position:absolute;left:15665;top:18796;width:2959;height:1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3U8QA&#10;AADcAAAADwAAAGRycy9kb3ducmV2LnhtbESPW4vCMBSE34X9D+Es7Jsm3opWoyyCsLD64AV8PTTH&#10;tticdJuo3X9vBMHHYWa+YebL1lbiRo0vHWvo9xQI4syZknMNx8O6OwHhA7LByjFp+CcPy8VHZ46p&#10;cXfe0W0fchEh7FPUUIRQp1L6rCCLvudq4uidXWMxRNnk0jR4j3BbyYFSibRYclwosKZVQdllf7Ua&#10;MBmZv+15uDn8XhOc5q1aj09K66/P9nsGIlAb3uFX+8doGEz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Q91PEAAAA3AAAAA8AAAAAAAAAAAAAAAAAmAIAAGRycy9k&#10;b3ducmV2LnhtbFBLBQYAAAAABAAEAPUAAACJAwAAAAA=&#10;" stroked="f"/>
            <v:rect id="Rectangle 264" o:spid="_x0000_s1149" style="position:absolute;left:16878;top:18999;width:495;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103EF5" w:rsidRDefault="00103EF5">
                    <w:r>
                      <w:rPr>
                        <w:rFonts w:ascii="Arial" w:hAnsi="Arial" w:cs="Arial"/>
                        <w:color w:val="000000"/>
                        <w:sz w:val="14"/>
                        <w:szCs w:val="14"/>
                      </w:rPr>
                      <w:t>1</w:t>
                    </w:r>
                  </w:p>
                </w:txbxContent>
              </v:textbox>
            </v:rect>
            <v:rect id="Rectangle 265" o:spid="_x0000_s1150" style="position:absolute;left:3765;top:23577;width:2959;height:1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Mv8UA&#10;AADcAAAADwAAAGRycy9kb3ducmV2LnhtbESPT2sCMRTE74LfITyht5po2627NYoIQqHtoWvB62Pz&#10;9g/dvKybqOu3N4WCx2FmfsMs14NtxZl63zjWMJsqEMSFMw1XGn72u8cFCB+QDbaOScOVPKxX49ES&#10;M+Mu/E3nPFQiQthnqKEOocuk9EVNFv3UdcTRK11vMUTZV9L0eIlw28q5Uom02HBcqLGjbU3Fb36y&#10;GjB5Nsev8ulz/3FKMK0GtXs5KK0fJsPmDUSgIdzD/+13o2GevsL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sy/xQAAANwAAAAPAAAAAAAAAAAAAAAAAJgCAABkcnMv&#10;ZG93bnJldi54bWxQSwUGAAAAAAQABAD1AAAAigMAAAAA&#10;" stroked="f"/>
            <v:rect id="Rectangle 266" o:spid="_x0000_s1151" style="position:absolute;left:4502;top:23780;width:1340;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rsidR="00103EF5" w:rsidRDefault="00103EF5">
                    <w:r>
                      <w:rPr>
                        <w:rFonts w:ascii="Arial" w:hAnsi="Arial" w:cs="Arial"/>
                        <w:color w:val="000000"/>
                        <w:sz w:val="14"/>
                        <w:szCs w:val="14"/>
                      </w:rPr>
                      <w:t>1..*</w:t>
                    </w:r>
                  </w:p>
                </w:txbxContent>
              </v:textbox>
            </v:rect>
            <v:rect id="Rectangle 267" o:spid="_x0000_s1152" style="position:absolute;left:14185;top:29038;width:2960;height:1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39VsUA&#10;AADcAAAADwAAAGRycy9kb3ducmV2LnhtbESPT2vCQBTE74V+h+UVvNXdag1N6iaIIAjVg3+g10f2&#10;mYRm36bZVeO3dwsFj8PM/IaZF4NtxYV63zjW8DZWIIhLZxquNBwPq9cPED4gG2wdk4YbeSjy56c5&#10;ZsZdeUeXfahEhLDPUEMdQpdJ6cuaLPqx64ijd3K9xRBlX0nT4zXCbSsnSiXSYsNxocaOljWVP/uz&#10;1YDJu/ndnqabw9c5wbQa1Gr2rbQevQyLTxCBhvAI/7fXRsMk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f1WxQAAANwAAAAPAAAAAAAAAAAAAAAAAJgCAABkcnMv&#10;ZG93bnJldi54bWxQSwUGAAAAAAQABAD1AAAAigMAAAAA&#10;" stroked="f"/>
            <v:rect id="Rectangle 268" o:spid="_x0000_s1153" style="position:absolute;left:15398;top:29241;width:496;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D74A&#10;AADcAAAADwAAAGRycy9kb3ducmV2LnhtbERPy2oCMRTdC/5DuEJ3mmih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f0Q++AAAA3AAAAA8AAAAAAAAAAAAAAAAAmAIAAGRycy9kb3ducmV2&#10;LnhtbFBLBQYAAAAABAAEAPUAAACDAwAAAAA=&#10;" filled="f" stroked="f">
              <v:textbox style="mso-fit-shape-to-text:t" inset="0,0,0,0">
                <w:txbxContent>
                  <w:p w:rsidR="00103EF5" w:rsidRDefault="00103EF5">
                    <w:r>
                      <w:rPr>
                        <w:rFonts w:ascii="Arial" w:hAnsi="Arial" w:cs="Arial"/>
                        <w:color w:val="000000"/>
                        <w:sz w:val="14"/>
                        <w:szCs w:val="14"/>
                      </w:rPr>
                      <w:t>1</w:t>
                    </w:r>
                  </w:p>
                </w:txbxContent>
              </v:textbox>
            </v:rect>
            <v:rect id="Rectangle 269" o:spid="_x0000_s1154" style="position:absolute;left:37382;top:29038;width:2959;height:1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BrSsUA&#10;AADcAAAADwAAAGRycy9kb3ducmV2LnhtbESPQWvCQBSE70L/w/IKvemuVUONrlIKgYJ6aFLo9ZF9&#10;JqHZt2l2jem/dwsFj8PMfMNs96NtxUC9bxxrmM8UCOLSmYYrDZ9FNn0B4QOywdYxafglD/vdw2SL&#10;qXFX/qAhD5WIEPYpaqhD6FIpfVmTRT9zHXH0zq63GKLsK2l6vEa4beWzUom02HBcqLGjt5rK7/xi&#10;NWCyND+n8+JYHC4JrqtRZasvpfXT4/i6ARFoDPfwf/vdaFioOfydi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GtKxQAAANwAAAAPAAAAAAAAAAAAAAAAAJgCAABkcnMv&#10;ZG93bnJldi54bWxQSwUGAAAAAAQABAD1AAAAigMAAAAA&#10;" stroked="f"/>
            <v:rect id="Rectangle 270" o:spid="_x0000_s1155" style="position:absolute;left:38595;top:29241;width:495;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48IA&#10;AADcAAAADwAAAGRycy9kb3ducmV2LnhtbESP3WoCMRSE74W+QziF3mnSF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erjwgAAANwAAAAPAAAAAAAAAAAAAAAAAJgCAABkcnMvZG93&#10;bnJldi54bWxQSwUGAAAAAAQABAD1AAAAhwMAAAAA&#10;" filled="f" stroked="f">
              <v:textbox style="mso-fit-shape-to-text:t" inset="0,0,0,0">
                <w:txbxContent>
                  <w:p w:rsidR="00103EF5" w:rsidRDefault="00103EF5">
                    <w:r>
                      <w:rPr>
                        <w:rFonts w:ascii="Arial" w:hAnsi="Arial" w:cs="Arial"/>
                        <w:color w:val="000000"/>
                        <w:sz w:val="14"/>
                        <w:szCs w:val="14"/>
                      </w:rPr>
                      <w:t>1</w:t>
                    </w:r>
                  </w:p>
                </w:txbxContent>
              </v:textbox>
            </v:rect>
            <v:rect id="Rectangle 271" o:spid="_x0000_s1156" style="position:absolute;left:33953;top:18796;width:2959;height:14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5QpsQA&#10;AADcAAAADwAAAGRycy9kb3ducmV2LnhtbESPQWvCQBSE7wX/w/IEb3XXxoaaukoRBEF7MBa8PrLP&#10;JDT7NmZXjf/eLRQ8DjPzDTNf9rYRV+p87VjDZKxAEBfO1Fxq+DmsXz9A+IBssHFMGu7kYbkYvMwx&#10;M+7Ge7rmoRQRwj5DDVUIbSalLyqy6MeuJY7eyXUWQ5RdKU2Htwi3jXxTKpUWa44LFba0qqj4zS9W&#10;A6ZTc/4+JbvD9pLirOzV+v2otB4N+69PEIH68Az/tzdGQ6IS+Ds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eUKbEAAAA3AAAAA8AAAAAAAAAAAAAAAAAmAIAAGRycy9k&#10;b3ducmV2LnhtbFBLBQYAAAAABAAEAPUAAACJAwAAAAA=&#10;" stroked="f"/>
            <v:rect id="Rectangle 272" o:spid="_x0000_s1157" style="position:absolute;left:35166;top:18999;width:495;height:244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XDMIA&#10;AADcAAAADwAAAGRycy9kb3ducmV2LnhtbESP3WoCMRSE74W+QziF3mmil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NcMwgAAANwAAAAPAAAAAAAAAAAAAAAAAJgCAABkcnMvZG93&#10;bnJldi54bWxQSwUGAAAAAAQABAD1AAAAhwMAAAAA&#10;" filled="f" stroked="f">
              <v:textbox style="mso-fit-shape-to-text:t" inset="0,0,0,0">
                <w:txbxContent>
                  <w:p w:rsidR="00103EF5" w:rsidRDefault="00103EF5">
                    <w:r>
                      <w:rPr>
                        <w:rFonts w:ascii="Arial" w:hAnsi="Arial" w:cs="Arial"/>
                        <w:color w:val="000000"/>
                        <w:sz w:val="14"/>
                        <w:szCs w:val="14"/>
                      </w:rPr>
                      <w:t>1</w:t>
                    </w:r>
                  </w:p>
                </w:txbxContent>
              </v:textbox>
            </v:rect>
            <v:rect id="Rectangle 273" o:spid="_x0000_s1158" style="position:absolute;left:38862;top:23444;width:2959;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tScUA&#10;AADcAAAADwAAAGRycy9kb3ducmV2LnhtbESPzWrDMBCE74W8g9hAbo3UuDGNE8WUgCHQ9pAf6HWx&#10;NraptXItOXHfvioUchxm5htmk4+2FVfqfeNYw9NcgSAunWm40nA+FY8vIHxANtg6Jg0/5CHfTh42&#10;mBl34wNdj6ESEcI+Qw11CF0mpS9rsujnriOO3sX1FkOUfSVNj7cIt61cKJVKiw3HhRo72tVUfh0H&#10;qwHTZ/P9cUneT29DiqtqVMXyU2k9m46vaxCBxnAP/7f3RkOil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21JxQAAANwAAAAPAAAAAAAAAAAAAAAAAJgCAABkcnMv&#10;ZG93bnJldi54bWxQSwUGAAAAAAQABAD1AAAAigMAAAAA&#10;" stroked="f"/>
            <v:rect id="Rectangle 274" o:spid="_x0000_s1159" style="position:absolute;left:40138;top:23780;width:349;height:244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s4MEA&#10;AADcAAAADwAAAGRycy9kb3ducmV2LnhtbESP3WoCMRSE74W+QzhC7zTRg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67ODBAAAA3AAAAA8AAAAAAAAAAAAAAAAAmAIAAGRycy9kb3du&#10;cmV2LnhtbFBLBQYAAAAABAAEAPUAAACGAwAAAAA=&#10;" filled="f" stroked="f">
              <v:textbox style="mso-fit-shape-to-text:t" inset="0,0,0,0">
                <w:txbxContent>
                  <w:p w:rsidR="00103EF5" w:rsidRDefault="00103EF5">
                    <w:r>
                      <w:rPr>
                        <w:rFonts w:ascii="Arial" w:hAnsi="Arial" w:cs="Arial"/>
                        <w:color w:val="000000"/>
                        <w:sz w:val="14"/>
                        <w:szCs w:val="14"/>
                      </w:rPr>
                      <w:t>*</w:t>
                    </w:r>
                  </w:p>
                </w:txbxContent>
              </v:textbox>
            </v:rect>
            <v:rect id="Rectangle 275" o:spid="_x0000_s1160" style="position:absolute;left:1276;top:806;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Je8IA&#10;AADcAAAADwAAAGRycy9kb3ducmV2LnhtbESP3WoCMRSE74W+QziF3mmiBS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kl7wgAAANwAAAAPAAAAAAAAAAAAAAAAAJgCAABkcnMvZG93&#10;bnJldi54bWxQSwUGAAAAAAQABAD1AAAAhwMAAAAA&#10;" filled="f" stroked="f">
              <v:textbox style="mso-fit-shape-to-text:t" inset="0,0,0,0">
                <w:txbxContent>
                  <w:p w:rsidR="00103EF5" w:rsidRDefault="00103EF5"/>
                </w:txbxContent>
              </v:textbox>
            </v:rect>
            <v:rect id="Rectangle 276" o:spid="_x0000_s1161" style="position:absolute;left:15665;top:19132;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dCb4A&#10;AADcAAAADwAAAGRycy9kb3ducmV2LnhtbERPy2oCMRTdC/5DuEJ3mmih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p3Qm+AAAA3AAAAA8AAAAAAAAAAAAAAAAAmAIAAGRycy9kb3ducmV2&#10;LnhtbFBLBQYAAAAABAAEAPUAAACDAwAAAAA=&#10;" filled="f" stroked="f">
              <v:textbox style="mso-fit-shape-to-text:t" inset="0,0,0,0">
                <w:txbxContent>
                  <w:p w:rsidR="00103EF5" w:rsidRDefault="00103EF5"/>
                </w:txbxContent>
              </v:textbox>
            </v:rect>
            <v:rect id="Rectangle 277" o:spid="_x0000_s1162" style="position:absolute;left:30054;top:37395;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4ksIA&#10;AADcAAAADwAAAGRycy9kb3ducmV2LnhtbESP3WoCMRSE74W+QzgF7zSpBb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XiSwgAAANwAAAAPAAAAAAAAAAAAAAAAAJgCAABkcnMvZG93&#10;bnJldi54bWxQSwUGAAAAAAQABAD1AAAAhwMAAAAA&#10;" filled="f" stroked="f">
              <v:textbox style="mso-fit-shape-to-text:t" inset="0,0,0,0">
                <w:txbxContent>
                  <w:p w:rsidR="00103EF5" w:rsidRDefault="00103EF5"/>
                </w:txbxContent>
              </v:textbox>
            </v:rect>
            <w10:wrap type="none"/>
            <w10:anchorlock/>
          </v:group>
        </w:pict>
      </w:r>
    </w:p>
    <w:p w:rsidR="00B753F5" w:rsidRPr="00446C78" w:rsidRDefault="00B753F5">
      <w:pPr>
        <w:jc w:val="both"/>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br w:type="page"/>
      </w:r>
    </w:p>
    <w:p w:rsidR="00265288"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lastRenderedPageBreak/>
        <w:t>Use case:</w:t>
      </w: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535439" w:rsidP="00A229BD">
      <w:pPr>
        <w:pStyle w:val="NoSpacing"/>
        <w:spacing w:line="360" w:lineRule="auto"/>
        <w:jc w:val="both"/>
        <w:rPr>
          <w:rFonts w:ascii="Times New Roman" w:hAnsi="Times New Roman" w:cs="Times New Roman"/>
          <w:color w:val="000000" w:themeColor="text1"/>
          <w:sz w:val="36"/>
          <w:szCs w:val="36"/>
          <w:u w:val="single"/>
        </w:rPr>
      </w:pPr>
      <w:r>
        <w:rPr>
          <w:b/>
          <w:noProof/>
          <w:color w:val="FFFFFF" w:themeColor="background1"/>
          <w:sz w:val="36"/>
          <w:szCs w:val="36"/>
          <w:u w:val="single"/>
          <w:lang w:val="en-IN" w:eastAsia="en-IN" w:bidi="mr-IN"/>
        </w:rPr>
      </w:r>
      <w:r>
        <w:rPr>
          <w:b/>
          <w:noProof/>
          <w:color w:val="FFFFFF" w:themeColor="background1"/>
          <w:sz w:val="36"/>
          <w:szCs w:val="36"/>
          <w:u w:val="single"/>
          <w:lang w:val="en-IN" w:eastAsia="en-IN" w:bidi="mr-IN"/>
        </w:rPr>
        <w:pict>
          <v:group id="Canvas 278" o:spid="_x0000_s1163" editas="canvas" style="width:467.7pt;height:410.6pt;mso-position-horizontal-relative:char;mso-position-vertical-relative:line" coordsize="59397,52146">
            <v:shape id="_x0000_s1164" type="#_x0000_t75" style="position:absolute;width:59397;height:52146;visibility:visible">
              <v:fill o:detectmouseclick="t"/>
              <v:path o:connecttype="none"/>
            </v:shape>
            <v:rect id="Rectangle 280" o:spid="_x0000_s1165" style="position:absolute;left:8159;width:50470;height:52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mycMA&#10;AADdAAAADwAAAGRycy9kb3ducmV2LnhtbERPTYvCMBC9L+x/CLOwN03XiKzVKIsorAcRXUGPQzO2&#10;xWZSm6j13xtB2Ns83ueMp62txJUaXzrW8NVNQBBnzpSca9j9LTrfIHxANlg5Jg138jCdvL+NMTXu&#10;xhu6bkMuYgj7FDUUIdSplD4ryKLvupo4ckfXWAwRNrk0Dd5iuK1kL0kG0mLJsaHAmmYFZaftxWpY&#10;83m1nx8vapgtFyvjSqeW6qD150f7MwIRqA3/4pf718T5SvXh+U08QU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CmycMAAADdAAAADwAAAAAAAAAAAAAAAACYAgAAZHJzL2Rv&#10;d25yZXYueG1sUEsFBgAAAAAEAAQA9QAAAIgDAAAAAA==&#10;" strokecolor="maroon" strokeweight="36e-5mm"/>
            <v:rect id="Rectangle 281" o:spid="_x0000_s1166" style="position:absolute;left:52603;top:146;width:4070;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0mMAA&#10;AADdAAAADwAAAGRycy9kb3ducmV2LnhtbERP24rCMBB9F/yHMIJvmqoo0jWKCIIuvlj3A4ZmesFk&#10;UpKs7f79ZmHBtzmc6+wOgzXiRT60jhUs5hkI4tLplmsFX4/zbAsiRGSNxjEp+KEAh/14tMNcu57v&#10;9CpiLVIIhxwVNDF2uZShbMhimLuOOHGV8xZjgr6W2mOfwq2RyyzbSIstp4YGOzo1VD6Lb6tAPopz&#10;vy2Mz9znsrqZ6+VekVNqOhmOHyAiDfEt/ndfdJq/Wq3h7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0mMAAAADdAAAADwAAAAAAAAAAAAAAAACYAgAAZHJzL2Rvd25y&#10;ZXYueG1sUEsFBgAAAAAEAAQA9QAAAIUDAAAAAA==&#10;" filled="f" stroked="f">
              <v:textbox style="mso-fit-shape-to-text:t" inset="0,0,0,0">
                <w:txbxContent>
                  <w:p w:rsidR="00103EF5" w:rsidRDefault="00103EF5" w:rsidP="00B753F5">
                    <w:r w:rsidRPr="00880311">
                      <w:rPr>
                        <w:rFonts w:ascii="Tahoma" w:hAnsi="Tahoma" w:cs="Tahoma"/>
                        <w:color w:val="000000"/>
                        <w:sz w:val="20"/>
                        <w:szCs w:val="20"/>
                      </w:rPr>
                      <w:t>System</w:t>
                    </w:r>
                  </w:p>
                </w:txbxContent>
              </v:textbox>
            </v:rect>
            <v:oval id="Oval 282" o:spid="_x0000_s1167" style="position:absolute;left:3892;top:11525;width:1270;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6PcMA&#10;AADdAAAADwAAAGRycy9kb3ducmV2LnhtbERP32vCMBB+F/Y/hBv4pukmyOiMIg5BFCarTvDtaM62&#10;rLnUJNruvzeC4Nt9fD9vMutMLa7kfGVZwdswAUGcW11xoWC/Ww4+QPiArLG2TAr+ycNs+tKbYKpt&#10;yz90zUIhYgj7FBWUITSplD4vyaAf2oY4cifrDIYIXSG1wzaGm1q+J8lYGqw4NpTY0KKk/C+7GAXm&#10;d9HyYR/Wx7P7Spbb3fc225BS/ddu/gkiUBee4od7peP80WgM92/iC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L6PcMAAADdAAAADwAAAAAAAAAAAAAAAACYAgAAZHJzL2Rv&#10;d25yZXYueG1sUEsFBgAAAAAEAAQA9QAAAIgDAAAAAA==&#10;" strokecolor="maroon" strokeweight="36e-5mm"/>
            <v:line id="Line 283" o:spid="_x0000_s1168" style="position:absolute;visibility:visible" from="4527,12877" to="4533,14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Gf8QAAADdAAAADwAAAGRycy9kb3ducmV2LnhtbERPTWsCMRC9C/6HMEJvmqhQdWsUEVvs&#10;Udtqj+Nm3F3cTNZNqmt/fVMQvM3jfc503thSXKj2hWMN/Z4CQZw6U3Cm4fPjtTsG4QOywdIxabiR&#10;h/ms3ZpiYtyVN3TZhkzEEPYJashDqBIpfZqTRd9zFXHkjq62GCKsM2lqvMZwW8qBUs/SYsGxIceK&#10;ljmlp+2P1fC9sBu1M2/rw9fe3X7L1US9nydaP3WaxQuIQE14iO/utYnzh8MR/H8TT5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EZ/xAAAAN0AAAAPAAAAAAAAAAAA&#10;AAAAAKECAABkcnMvZG93bnJldi54bWxQSwUGAAAAAAQABAD5AAAAkgMAAAAA&#10;" strokecolor="maroon" strokeweight="36e-5mm"/>
            <v:line id="Line 284" o:spid="_x0000_s1169" style="position:absolute;visibility:visible" from="3810,13354" to="5321,13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DccAAADdAAAADwAAAGRycy9kb3ducmV2LnhtbESPT0/DMAzF75P2HSJP4rYmMAltZdk0&#10;IUDjuH/A0TSmrWic0oSt49Pjw6TdbL3n936eL3vfqCN1sQ5s4TYzoIiL4GouLex3z+MpqJiQHTaB&#10;ycKZIiwXw8EccxdOvKHjNpVKQjjmaKFKqc21jkVFHmMWWmLRvkLnMcnaldp1eJJw3+g7Y+61x5ql&#10;ocKWHisqvre/3sLHym/Mm3tZfx7ew/mveZqZ15+ZtTejfvUAKlGfrubL9doJ/mQiuPKNjKA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b9INxwAAAN0AAAAPAAAAAAAA&#10;AAAAAAAAAKECAABkcnMvZG93bnJldi54bWxQSwUGAAAAAAQABAD5AAAAlQMAAAAA&#10;" strokecolor="maroon" strokeweight="36e-5mm"/>
            <v:line id="Line 285" o:spid="_x0000_s1170" style="position:absolute;flip:x;visibility:visible" from="3575,14230" to="4527,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6/PcAAAADdAAAADwAAAGRycy9kb3ducmV2LnhtbERPTYvCMBC9C/6HMII3m7qCaDWKCorX&#10;qtDr0IxtsZnUJqvVX28WFrzN433Oct2ZWjyodZVlBeMoBkGcW11xoeBy3o9mIJxH1lhbJgUvcrBe&#10;9XtLTLR9ckqPky9ECGGXoILS+yaR0uUlGXSRbYgDd7WtQR9gW0jd4jOEm1r+xPFUGqw4NJTY0K6k&#10;/Hb6NQoyt8XsfnDn6SvN6mKzS9/m1ik1HHSbBQhPnf+K/91HHeZPJnP4+yac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H+vz3AAAAA3QAAAA8AAAAAAAAAAAAAAAAA&#10;oQIAAGRycy9kb3ducmV2LnhtbFBLBQYAAAAABAAEAPkAAACOAwAAAAA=&#10;" strokecolor="maroon" strokeweight="36e-5mm"/>
            <v:line id="Line 286" o:spid="_x0000_s1171" style="position:absolute;visibility:visible" from="4527,14230" to="5556,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tdsYAAADdAAAADwAAAGRycy9kb3ducmV2LnhtbESPT2/CMAzF70h8h8hI3EYymNAoBIQm&#10;NrEj7O/RNF5brXG6JoPCp58Pk7jZes/v/bxYdb5WR2pjFdjC7ciAIs6Dq7iw8PryeHMPKiZkh3Vg&#10;snCmCKtlv7fAzIUT7+i4T4WSEI4ZWihTajKtY16SxzgKDbFoX6H1mGRtC+1aPEm4r/XYmKn2WLE0&#10;lNjQQ0n59/7XW/hc+515d0/bw9tHOF/qzcw8/8ysHQ669RxUoi5dzf/XWyf4kzvhl29kBL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frXbGAAAA3QAAAA8AAAAAAAAA&#10;AAAAAAAAoQIAAGRycy9kb3ducmV2LnhtbFBLBQYAAAAABAAEAPkAAACUAwAAAAA=&#10;" strokecolor="maroon" strokeweight="36e-5mm"/>
            <v:rect id="Rectangle 287" o:spid="_x0000_s1172" style="position:absolute;left:463;top:16535;width:7290;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3B5sAA&#10;AADdAAAADwAAAGRycy9kb3ducmV2LnhtbERP24rCMBB9F/yHMIJvmnphkWoUEQR38cXqBwzN9ILJ&#10;pCTRdv9+s7Cwb3M419kdBmvEm3xoHStYzDMQxKXTLdcKHvfzbAMiRGSNxjEp+KYAh/14tMNcu55v&#10;9C5iLVIIhxwVNDF2uZShbMhimLuOOHGV8xZjgr6W2mOfwq2Ryyz7kBZbTg0NdnRqqHwWL6tA3otz&#10;vymMz9zXsrqaz8utIqfUdDIctyAiDfFf/Oe+6DR/tV7A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3B5sAAAADdAAAADwAAAAAAAAAAAAAAAACYAgAAZHJzL2Rvd25y&#10;ZXYueG1sUEsFBgAAAAAEAAQA9QAAAIUDAAAAAA==&#10;" filled="f" stroked="f">
              <v:textbox style="mso-fit-shape-to-text:t" inset="0,0,0,0">
                <w:txbxContent>
                  <w:p w:rsidR="00103EF5" w:rsidRPr="00880311" w:rsidRDefault="00103EF5" w:rsidP="00B753F5">
                    <w:pPr>
                      <w:rPr>
                        <w:sz w:val="20"/>
                        <w:szCs w:val="20"/>
                      </w:rPr>
                    </w:pPr>
                    <w:r w:rsidRPr="00880311">
                      <w:rPr>
                        <w:rFonts w:ascii="Tahoma" w:hAnsi="Tahoma" w:cs="Tahoma"/>
                        <w:b/>
                        <w:bCs/>
                        <w:color w:val="000000"/>
                        <w:sz w:val="20"/>
                        <w:szCs w:val="20"/>
                      </w:rPr>
                      <w:t>User/agent</w:t>
                    </w:r>
                  </w:p>
                </w:txbxContent>
              </v:textbox>
            </v:rect>
            <v:oval id="Oval 288" o:spid="_x0000_s1173" style="position:absolute;left:25095;top:3181;width:9449;height:34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Q8QA&#10;AADdAAAADwAAAGRycy9kb3ducmV2LnhtbERP32vCMBB+F/Y/hBvszaZzIqMzynAIMkGxusHejubW&#10;ljWXmmS2/vdGEHy7j+/nTee9acSJnK8tK3hOUhDEhdU1lwoO++XwFYQPyBoby6TgTB7ms4fBFDNt&#10;O97RKQ+liCHsM1RQhdBmUvqiIoM+sS1x5H6tMxgidKXUDrsYbho5StOJNFhzbKiwpUVFxV/+bxSY&#10;r0XH34fw+XN0H+lyu99s8zUp9fTYv7+BCNSHu/jmXuk4/2U8gus38QQ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j0PEAAAA3QAAAA8AAAAAAAAAAAAAAAAAmAIAAGRycy9k&#10;b3ducmV2LnhtbFBLBQYAAAAABAAEAPUAAACJAwAAAAA=&#10;" strokecolor="maroon" strokeweight="36e-5mm"/>
            <v:rect id="Rectangle 289" o:spid="_x0000_s1174" style="position:absolute;left:28346;top:3917;width:3511;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6CsAA&#10;AADdAAAADwAAAGRycy9kb3ducmV2LnhtbERP24rCMBB9F/yHMIJvmnpBpGsUEQRdfLHuBwzN9ILJ&#10;pCRZ2/37zcKCb3M419kdBmvEi3xoHStYzDMQxKXTLdcKvh7n2RZEiMgajWNS8EMBDvvxaIe5dj3f&#10;6VXEWqQQDjkqaGLscilD2ZDFMHcdceIq5y3GBH0ttcc+hVsjl1m2kRZbTg0NdnRqqHwW31aBfBTn&#10;flsYn7nPZXUz18u9IqfUdDIcP0BEGuJb/O++6DR/tV7B3zfpB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P6CsAAAADdAAAADwAAAAAAAAAAAAAAAACYAgAAZHJzL2Rvd25y&#10;ZXYueG1sUEsFBgAAAAAEAAQA9QAAAIUDAAAAAA==&#10;" filled="f" stroked="f">
              <v:textbox style="mso-fit-shape-to-text:t" inset="0,0,0,0">
                <w:txbxContent>
                  <w:p w:rsidR="00103EF5" w:rsidRDefault="00103EF5" w:rsidP="00B753F5">
                    <w:r w:rsidRPr="00880311">
                      <w:rPr>
                        <w:rFonts w:ascii="Tahoma" w:hAnsi="Tahoma" w:cs="Tahoma"/>
                        <w:b/>
                        <w:bCs/>
                        <w:color w:val="000000"/>
                        <w:sz w:val="20"/>
                        <w:szCs w:val="20"/>
                      </w:rPr>
                      <w:t>Login</w:t>
                    </w:r>
                  </w:p>
                </w:txbxContent>
              </v:textbox>
            </v:rect>
            <v:oval id="Oval 290" o:spid="_x0000_s1175" style="position:absolute;left:46056;top:3181;width:10363;height:51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4ssIA&#10;AADcAAAADwAAAGRycy9kb3ducmV2LnhtbERPXWvCMBR9H+w/hDvwbaZzIKMaRRyCTFDWquDbpbm2&#10;xeamJtHWf788DHw8nO/pvDeNuJPztWUFH8MEBHFhdc2lgn2+ev8C4QOyxsYyKXiQh/ns9WWKqbYd&#10;/9I9C6WIIexTVFCF0KZS+qIig35oW+LIna0zGCJ0pdQOuxhuGjlKkrE0WHNsqLClZUXFJbsZBeaw&#10;7Pi4Dz+nq/tOVrt8u8s2pNTgrV9MQATqw1P8715rBZ+jOD+eiUd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iywgAAANwAAAAPAAAAAAAAAAAAAAAAAJgCAABkcnMvZG93&#10;bnJldi54bWxQSwUGAAAAAAQABAD1AAAAhwMAAAAA&#10;" strokecolor="maroon" strokeweight="36e-5mm"/>
            <v:rect id="Rectangle 291" o:spid="_x0000_s1176" style="position:absolute;left:48914;top:4451;width:6451;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rsidR="00103EF5" w:rsidRDefault="00103EF5" w:rsidP="00B753F5">
                    <w:r w:rsidRPr="00880311">
                      <w:rPr>
                        <w:rFonts w:ascii="Tahoma" w:hAnsi="Tahoma" w:cs="Tahoma"/>
                        <w:b/>
                        <w:bCs/>
                        <w:color w:val="000000"/>
                        <w:sz w:val="20"/>
                        <w:szCs w:val="20"/>
                      </w:rPr>
                      <w:t>Validation</w:t>
                    </w:r>
                  </w:p>
                </w:txbxContent>
              </v:textbox>
            </v:rect>
            <v:line id="Line 292" o:spid="_x0000_s1177" style="position:absolute;visibility:visible" from="34143,4406" to="45262,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w6h8QAAADcAAAADwAAAGRycy9kb3ducmV2LnhtbESPX2uDMBTF3wf7DuEO+jajFkZxTaUM&#10;hhsUSlsLfbyYO5WaG2cytd9+GQz6eDh/fpx1PptOjDS41rKCJIpBEFdWt1wrKE/vzysQziNr7CyT&#10;ghs5yDePD2vMtJ34QOPR1yKMsMtQQeN9n0npqoYMusj2xMH7soNBH+RQSz3gFMZNJ9M4fpEGWw6E&#10;Bnt6a6i6Hn9M4JbWcpHoC+2+537/mZyL/SFRavE0b19BeJr9Pfzf/tAKlmkKf2fC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DqHxAAAANwAAAAPAAAAAAAAAAAA&#10;AAAAAKECAABkcnMvZG93bnJldi54bWxQSwUGAAAAAAQABAD5AAAAkgMAAAAA&#10;" strokecolor="maroon" strokeweight="36e-5mm">
              <v:stroke dashstyle="1 1"/>
            </v:line>
            <v:shape id="Freeform 293" o:spid="_x0000_s1178" style="position:absolute;left:45262;top:4451;width:794;height:559;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9tgcUA&#10;AADcAAAADwAAAGRycy9kb3ducmV2LnhtbESPT2vCQBTE74LfYXmCF9FNDahEVymtLUq9+Ae8PrLP&#10;JJp9G7Krid++KxR6HGbmN8xi1ZpSPKh2hWUFb6MIBHFqdcGZgtPxazgD4TyyxtIyKXiSg9Wy21lg&#10;om3De3ocfCYChF2CCnLvq0RKl+Zk0I1sRRy8i60N+iDrTOoamwA3pRxH0UQaLDgs5FjRR07p7XA3&#10;CrZmOlhP7n7Hp2u8/f5sps8z/ijV77XvcxCeWv8f/mtvtIJ4HMPrTD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22BxQAAANwAAAAPAAAAAAAAAAAAAAAAAJgCAABkcnMv&#10;ZG93bnJldi54bWxQSwUGAAAAAAQABAD1AAAAigMAAAAA&#10;" path="m,88l125,50,,e" filled="f" strokecolor="maroon" strokeweight="36e-5mm">
              <v:path arrowok="t" o:connecttype="custom" o:connectlocs="0,55880;79375,31750;0,0" o:connectangles="0,0,0"/>
            </v:shape>
            <v:rect id="Rectangle 294" o:spid="_x0000_s1179" style="position:absolute;left:37953;top:1828;width:6725;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0u98IA&#10;AADcAAAADwAAAGRycy9kb3ducmV2LnhtbESP3WoCMRSE7wXfIRzBO8260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S73wgAAANwAAAAPAAAAAAAAAAAAAAAAAJgCAABkcnMvZG93&#10;bnJldi54bWxQSwUGAAAAAAQABAD1AAAAhwMAAAAA&#10;" filled="f" stroked="f">
              <v:textbox style="mso-fit-shape-to-text:t" inset="0,0,0,0">
                <w:txbxContent>
                  <w:p w:rsidR="00103EF5" w:rsidRDefault="00103EF5" w:rsidP="00B753F5">
                    <w:r>
                      <w:rPr>
                        <w:rFonts w:ascii="Tahoma" w:hAnsi="Tahoma" w:cs="Tahoma"/>
                        <w:color w:val="000000"/>
                        <w:sz w:val="14"/>
                        <w:szCs w:val="14"/>
                      </w:rPr>
                      <w:t>&lt;&lt;</w:t>
                    </w:r>
                    <w:r w:rsidRPr="00880311">
                      <w:rPr>
                        <w:rFonts w:ascii="Tahoma" w:hAnsi="Tahoma" w:cs="Tahoma"/>
                        <w:color w:val="000000"/>
                        <w:sz w:val="20"/>
                        <w:szCs w:val="20"/>
                      </w:rPr>
                      <w:t>Include</w:t>
                    </w:r>
                    <w:r>
                      <w:rPr>
                        <w:rFonts w:ascii="Tahoma" w:hAnsi="Tahoma" w:cs="Tahoma"/>
                        <w:color w:val="000000"/>
                        <w:sz w:val="14"/>
                        <w:szCs w:val="14"/>
                      </w:rPr>
                      <w:t>&gt;&gt;</w:t>
                    </w:r>
                  </w:p>
                </w:txbxContent>
              </v:textbox>
            </v:rect>
            <v:oval id="Oval 295" o:spid="_x0000_s1180" style="position:absolute;left:22231;top:7239;width:19285;height:6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FXcUA&#10;AADcAAAADwAAAGRycy9kb3ducmV2LnhtbESPQWvCQBSE70L/w/IK3nSjgpTUVcQiiIVKoxW8PbLP&#10;JJh9m+5uTfrvXUHwOMzMN8xs0ZlaXMn5yrKC0TABQZxbXXGh4LBfD95A+ICssbZMCv7Jw2L+0pth&#10;qm3L33TNQiEihH2KCsoQmlRKn5dk0A9tQxy9s3UGQ5SukNphG+GmluMkmUqDFceFEhtalZRfsj+j&#10;wPysWj4ewvb06z6S9W7/tcs+San+a7d8BxGoC8/wo73RCibj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sVdxQAAANwAAAAPAAAAAAAAAAAAAAAAAJgCAABkcnMv&#10;ZG93bnJldi54bWxQSwUGAAAAAAQABAD1AAAAigMAAAAA&#10;" strokecolor="maroon" strokeweight="36e-5mm"/>
            <v:rect id="Rectangle 296" o:spid="_x0000_s1181" style="position:absolute;left:25806;top:8318;width:12147;height:5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103EF5" w:rsidRPr="00880311" w:rsidRDefault="00103EF5" w:rsidP="00B753F5">
                    <w:pPr>
                      <w:rPr>
                        <w:rFonts w:ascii="Tahoma" w:hAnsi="Tahoma" w:cs="Tahoma"/>
                        <w:b/>
                        <w:bCs/>
                        <w:color w:val="000000"/>
                        <w:sz w:val="18"/>
                        <w:szCs w:val="18"/>
                      </w:rPr>
                    </w:pPr>
                    <w:r w:rsidRPr="00880311">
                      <w:rPr>
                        <w:rFonts w:ascii="Tahoma" w:hAnsi="Tahoma" w:cs="Tahoma"/>
                        <w:b/>
                        <w:bCs/>
                        <w:color w:val="000000"/>
                        <w:sz w:val="18"/>
                        <w:szCs w:val="18"/>
                      </w:rPr>
                      <w:t xml:space="preserve">Add/remove/update </w:t>
                    </w:r>
                  </w:p>
                  <w:p w:rsidR="00103EF5" w:rsidRPr="00880311" w:rsidRDefault="00103EF5" w:rsidP="00B753F5">
                    <w:pPr>
                      <w:rPr>
                        <w:sz w:val="18"/>
                        <w:szCs w:val="18"/>
                      </w:rPr>
                    </w:pPr>
                    <w:r w:rsidRPr="00880311">
                      <w:rPr>
                        <w:rFonts w:ascii="Tahoma" w:hAnsi="Tahoma" w:cs="Tahoma"/>
                        <w:b/>
                        <w:bCs/>
                        <w:color w:val="000000"/>
                        <w:sz w:val="18"/>
                        <w:szCs w:val="18"/>
                      </w:rPr>
                      <w:t>Supplier</w:t>
                    </w:r>
                  </w:p>
                </w:txbxContent>
              </v:textbox>
            </v:rect>
            <v:oval id="Oval 297" o:spid="_x0000_s1182" style="position:absolute;left:22548;top:13989;width:19698;height:63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0tMIA&#10;AADcAAAADwAAAGRycy9kb3ducmV2LnhtbERPXWvCMBR9H+w/hDvwbaZzIKMaRRyCTFDWquDbpbm2&#10;xeamJtHWf788DHw8nO/pvDeNuJPztWUFH8MEBHFhdc2lgn2+ev8C4QOyxsYyKXiQh/ns9WWKqbYd&#10;/9I9C6WIIexTVFCF0KZS+qIig35oW+LIna0zGCJ0pdQOuxhuGjlKkrE0WHNsqLClZUXFJbsZBeaw&#10;7Pi4Dz+nq/tOVrt8u8s2pNTgrV9MQATqw1P8715rBZ+juDaeiUd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GfS0wgAAANwAAAAPAAAAAAAAAAAAAAAAAJgCAABkcnMvZG93&#10;bnJldi54bWxQSwUGAAAAAAQABAD1AAAAhwMAAAAA&#10;" strokecolor="maroon" strokeweight="36e-5mm"/>
            <v:rect id="Rectangle 298" o:spid="_x0000_s1183" style="position:absolute;left:26682;top:15341;width:18580;height:4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BphcYA&#10;AADcAAAADwAAAGRycy9kb3ducmV2LnhtbESPQWvCQBSE74X+h+UVvJS6MULR6CaUguBBKMYe2tsj&#10;+8xGs29DdjWxv94tFHocZuYbZl2MthVX6n3jWMFsmoAgrpxuuFbwedi8LED4gKyxdUwKbuShyB8f&#10;1phpN/CermWoRYSwz1CBCaHLpPSVIYt+6jri6B1dbzFE2ddS9zhEuG1lmiSv0mLDccFgR++GqnN5&#10;sQo2H18N8Y/cPy8XgztV6Xdpdp1Sk6fxbQUi0Bj+w3/trVYwT5fweyYe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BphcYAAADcAAAADwAAAAAAAAAAAAAAAACYAgAAZHJz&#10;L2Rvd25yZXYueG1sUEsFBgAAAAAEAAQA9QAAAIsDAAAAAA==&#10;" filled="f" stroked="f">
              <v:textbox style="mso-fit-shape-to-text:t" inset="0,0,0,0">
                <w:txbxContent>
                  <w:p w:rsidR="00103EF5" w:rsidRPr="00880311" w:rsidRDefault="00103EF5" w:rsidP="00B753F5">
                    <w:pPr>
                      <w:rPr>
                        <w:rFonts w:ascii="Tahoma" w:hAnsi="Tahoma" w:cs="Tahoma"/>
                        <w:b/>
                        <w:bCs/>
                        <w:color w:val="000000"/>
                        <w:sz w:val="20"/>
                        <w:szCs w:val="20"/>
                      </w:rPr>
                    </w:pPr>
                    <w:r w:rsidRPr="00880311">
                      <w:rPr>
                        <w:rFonts w:ascii="Tahoma" w:hAnsi="Tahoma" w:cs="Tahoma"/>
                        <w:b/>
                        <w:bCs/>
                        <w:color w:val="000000"/>
                        <w:sz w:val="20"/>
                        <w:szCs w:val="20"/>
                      </w:rPr>
                      <w:t>Add/remove/update newspaper data</w:t>
                    </w:r>
                  </w:p>
                </w:txbxContent>
              </v:textbox>
            </v:rect>
            <v:oval id="Oval 299" o:spid="_x0000_s1184" style="position:absolute;left:22548;top:20904;width:17056;height:60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b8MA&#10;AADcAAAADwAAAGRycy9kb3ducmV2LnhtbERPXWvCMBR9F/Yfwh34pukmDOmaynAIY4JiqwPfLs21&#10;LWtuuiTa7t8vDwMfD+c7W42mEzdyvrWs4GmegCCurG65VnAsN7MlCB+QNXaWScEveVjlD5MMU20H&#10;PtCtCLWIIexTVNCE0KdS+qohg35ue+LIXawzGCJ0tdQOhxhuOvmcJC/SYMuxocGe1g1V38XVKDCn&#10;9cBfx/B5/nHvyWZf7vbFlpSaPo5vryACjeEu/nd/aAWLR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b8MAAADcAAAADwAAAAAAAAAAAAAAAACYAgAAZHJzL2Rv&#10;d25yZXYueG1sUEsFBgAAAAAEAAQA9QAAAIgDAAAAAA==&#10;" strokecolor="maroon" strokeweight="36e-5mm"/>
            <v:rect id="Rectangle 300" o:spid="_x0000_s1185" style="position:absolute;left:25095;top:22536;width:15233;height:59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103EF5" w:rsidRPr="00880311" w:rsidRDefault="00103EF5" w:rsidP="00B753F5">
                    <w:pPr>
                      <w:rPr>
                        <w:sz w:val="20"/>
                        <w:szCs w:val="20"/>
                      </w:rPr>
                    </w:pPr>
                    <w:r w:rsidRPr="00880311">
                      <w:rPr>
                        <w:rFonts w:ascii="Tahoma" w:hAnsi="Tahoma" w:cs="Tahoma"/>
                        <w:b/>
                        <w:bCs/>
                        <w:color w:val="000000"/>
                        <w:sz w:val="20"/>
                        <w:szCs w:val="20"/>
                      </w:rPr>
                      <w:t>Add/remove/update customer</w:t>
                    </w:r>
                  </w:p>
                </w:txbxContent>
              </v:textbox>
            </v:rect>
            <v:oval id="Oval 301" o:spid="_x0000_s1186" style="position:absolute;left:25882;top:27901;width:11113;height:51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Vg8YA&#10;AADcAAAADwAAAGRycy9kb3ducmV2LnhtbESP3WrCQBSE7wu+w3KE3tWNCqVEN0EUobRQafwB7w7Z&#10;YxLMno27W5O+fbdQ6OUwM98wy3wwrbiT841lBdNJAoK4tLrhSsFhv316AeEDssbWMin4Jg95NnpY&#10;Yqptz590L0IlIoR9igrqELpUSl/WZNBPbEccvYt1BkOUrpLaYR/hppWzJHmWBhuOCzV2tK6pvBZf&#10;RoE5rns+HcLb+eY2yXa3/9gV76TU43hYLUAEGsJ/+K/9qhXM5zP4PROP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hVg8YAAADcAAAADwAAAAAAAAAAAAAAAACYAgAAZHJz&#10;L2Rvd25yZXYueG1sUEsFBgAAAAAEAAQA9QAAAIsDAAAAAA==&#10;" strokecolor="maroon" strokeweight="36e-5mm"/>
            <v:rect id="Rectangle 302" o:spid="_x0000_s1187" style="position:absolute;left:26682;top:29254;width:10249;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xcEA&#10;AADcAAAADwAAAGRycy9kb3ducmV2LnhtbESP3YrCMBSE74V9h3CEvdNUC4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hcXBAAAA3AAAAA8AAAAAAAAAAAAAAAAAmAIAAGRycy9kb3du&#10;cmV2LnhtbFBLBQYAAAAABAAEAPUAAACGAwAAAAA=&#10;" filled="f" stroked="f">
              <v:textbox style="mso-fit-shape-to-text:t" inset="0,0,0,0">
                <w:txbxContent>
                  <w:p w:rsidR="00103EF5" w:rsidRPr="00880311" w:rsidRDefault="00103EF5" w:rsidP="00B753F5">
                    <w:pPr>
                      <w:rPr>
                        <w:sz w:val="20"/>
                        <w:szCs w:val="20"/>
                      </w:rPr>
                    </w:pPr>
                    <w:r w:rsidRPr="00880311">
                      <w:rPr>
                        <w:rFonts w:ascii="Tahoma" w:hAnsi="Tahoma" w:cs="Tahoma"/>
                        <w:b/>
                        <w:bCs/>
                        <w:color w:val="000000"/>
                        <w:sz w:val="20"/>
                        <w:szCs w:val="20"/>
                      </w:rPr>
                      <w:t>Delivery reports</w:t>
                    </w:r>
                  </w:p>
                </w:txbxContent>
              </v:textbox>
            </v:rect>
            <v:oval id="Oval 303" o:spid="_x0000_s1188" style="position:absolute;left:25609;top:35299;width:11811;height:5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obMYA&#10;AADcAAAADwAAAGRycy9kb3ducmV2LnhtbESP3WrCQBSE7wu+w3IE7+rGWopEVxFFEAuVxh/w7pA9&#10;JsHs2XR3NenbdwuFXg4z8w0zW3SmFg9yvrKsYDRMQBDnVldcKDgeNs8TED4ga6wtk4Jv8rCY955m&#10;mGrb8ic9slCICGGfooIyhCaV0uclGfRD2xBH72qdwRClK6R22Ea4qeVLkrxJgxXHhRIbWpWU37K7&#10;UWBOq5bPx7C7fLl1stkfPvbZOyk16HfLKYhAXfgP/7W3WsF4/Aq/Z+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1obMYAAADcAAAADwAAAAAAAAAAAAAAAACYAgAAZHJz&#10;L2Rvd25yZXYueG1sUEsFBgAAAAAEAAQA9QAAAIsDAAAAAA==&#10;" strokecolor="maroon" strokeweight="36e-5mm"/>
            <v:rect id="Rectangle 304" o:spid="_x0000_s1189" style="position:absolute;left:28346;top:37077;width:8179;height:4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103EF5" w:rsidRPr="00880311" w:rsidRDefault="00103EF5" w:rsidP="00B753F5">
                    <w:pPr>
                      <w:rPr>
                        <w:sz w:val="20"/>
                        <w:szCs w:val="20"/>
                      </w:rPr>
                    </w:pPr>
                    <w:r w:rsidRPr="00880311">
                      <w:rPr>
                        <w:rFonts w:ascii="Tahoma" w:hAnsi="Tahoma" w:cs="Tahoma"/>
                        <w:b/>
                        <w:bCs/>
                        <w:color w:val="000000"/>
                        <w:sz w:val="20"/>
                        <w:szCs w:val="20"/>
                      </w:rPr>
                      <w:t>Calculate bill</w:t>
                    </w:r>
                  </w:p>
                </w:txbxContent>
              </v:textbox>
            </v:rect>
            <v:oval id="Oval 305" o:spid="_x0000_s1190" style="position:absolute;left:26409;top:41579;width:12700;height:5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TgMUA&#10;AADcAAAADwAAAGRycy9kb3ducmV2LnhtbESPQWvCQBSE70L/w/IK3nTTCiKpm1AsgigoRlvo7ZF9&#10;TUKzb+PuauK/7xYKPQ4z8w2zzAfTihs531hW8DRNQBCXVjdcKTif1pMFCB+QNbaWScGdPOTZw2iJ&#10;qbY9H+lWhEpECPsUFdQhdKmUvqzJoJ/ajjh6X9YZDFG6SmqHfYSbVj4nyVwabDgu1NjRqqbyu7ga&#10;BeZ91fPHOWw/L+4tWR9O+0OxI6XGj8PrC4hAQ/gP/7U3WsFsNof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1OAxQAAANwAAAAPAAAAAAAAAAAAAAAAAJgCAABkcnMv&#10;ZG93bnJldi54bWxQSwUGAAAAAAQABAD1AAAAigMAAAAA&#10;" strokecolor="maroon" strokeweight="36e-5mm"/>
            <v:rect id="Rectangle 306" o:spid="_x0000_s1191" style="position:absolute;left:27241;top:42926;width:10852;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DxsIA&#10;AADcAAAADwAAAGRycy9kb3ducmV2LnhtbESPzYoCMRCE74LvEFrwphkVVGaNIoKgixfHfYBm0vOD&#10;SWdIss7s228WFjwWVfUVtTsM1ogX+dA6VrCYZyCIS6dbrhV8Pc6zLYgQkTUax6TghwIc9uPRDnPt&#10;er7Tq4i1SBAOOSpoYuxyKUPZkMUwdx1x8irnLcYkfS21xz7BrZHLLFtLiy2nhQY7OjVUPotvq0A+&#10;inO/LYzP3Oeyupnr5V6RU2o6GY4fICIN8R3+b1+0gtVqA3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oPGwgAAANwAAAAPAAAAAAAAAAAAAAAAAJgCAABkcnMvZG93&#10;bnJldi54bWxQSwUGAAAAAAQABAD1AAAAhwMAAAAA&#10;" filled="f" stroked="f">
              <v:textbox style="mso-fit-shape-to-text:t" inset="0,0,0,0">
                <w:txbxContent>
                  <w:p w:rsidR="00103EF5" w:rsidRPr="004B38EC" w:rsidRDefault="00103EF5" w:rsidP="00B753F5">
                    <w:pPr>
                      <w:rPr>
                        <w:rFonts w:ascii="Tahoma" w:hAnsi="Tahoma" w:cs="Tahoma"/>
                        <w:b/>
                        <w:bCs/>
                        <w:color w:val="000000"/>
                        <w:sz w:val="20"/>
                        <w:szCs w:val="20"/>
                      </w:rPr>
                    </w:pPr>
                    <w:r>
                      <w:rPr>
                        <w:rFonts w:ascii="Tahoma" w:hAnsi="Tahoma" w:cs="Tahoma"/>
                        <w:b/>
                        <w:bCs/>
                        <w:color w:val="000000"/>
                        <w:sz w:val="20"/>
                        <w:szCs w:val="20"/>
                      </w:rPr>
                      <w:t>Generate reports</w:t>
                    </w:r>
                  </w:p>
                </w:txbxContent>
              </v:textbox>
            </v:rect>
            <v:oval id="Oval 307" o:spid="_x0000_s1192" style="position:absolute;left:47009;top:19570;width:10306;height:65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iacMA&#10;AADcAAAADwAAAGRycy9kb3ducmV2LnhtbERPXWvCMBR9F/Yfwh34pukmDOmaynAIY4JiqwPfLs21&#10;LWtuuiTa7t8vDwMfD+c7W42mEzdyvrWs4GmegCCurG65VnAsN7MlCB+QNXaWScEveVjlD5MMU20H&#10;PtCtCLWIIexTVNCE0KdS+qohg35ue+LIXawzGCJ0tdQOhxhuOvmcJC/SYMuxocGe1g1V38XVKDCn&#10;9cBfx/B5/nHvyWZf7vbFlpSaPo5vryACjeEu/nd/aAWLRVwb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BiacMAAADcAAAADwAAAAAAAAAAAAAAAACYAgAAZHJzL2Rv&#10;d25yZXYueG1sUEsFBgAAAAAEAAQA9QAAAIgDAAAAAA==&#10;" strokecolor="maroon" strokeweight="36e-5mm"/>
            <v:rect id="Rectangle 308" o:spid="_x0000_s1193" style="position:absolute;left:48107;top:22085;width:8941;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yL8IA&#10;AADcAAAADwAAAGRycy9kb3ducmV2LnhtbESPzYoCMRCE7wu+Q2jB25pRYX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bIvwgAAANwAAAAPAAAAAAAAAAAAAAAAAJgCAABkcnMvZG93&#10;bnJldi54bWxQSwUGAAAAAAQABAD1AAAAhwMAAAAA&#10;" filled="f" stroked="f">
              <v:textbox style="mso-fit-shape-to-text:t" inset="0,0,0,0">
                <w:txbxContent>
                  <w:p w:rsidR="00103EF5" w:rsidRDefault="00103EF5" w:rsidP="00B753F5">
                    <w:r w:rsidRPr="00880311">
                      <w:rPr>
                        <w:rFonts w:ascii="Tahoma" w:hAnsi="Tahoma" w:cs="Tahoma"/>
                        <w:b/>
                        <w:bCs/>
                        <w:color w:val="000000"/>
                        <w:sz w:val="20"/>
                        <w:szCs w:val="20"/>
                      </w:rPr>
                      <w:t>Requirements</w:t>
                    </w:r>
                  </w:p>
                </w:txbxContent>
              </v:textbox>
            </v:rect>
            <v:oval id="Oval 309" o:spid="_x0000_s1194" style="position:absolute;left:46869;top:32289;width:9449;height:47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dEsMA&#10;AADcAAAADwAAAGRycy9kb3ducmV2LnhtbERPW2vCMBR+F/wP4Qh709Q5hlRjGRVBNphYL7C3Q3PW&#10;ljUnXZLZ7t8vDwMfP777OhtMK27kfGNZwXyWgCAurW64UnA+7aZLED4ga2wtk4Jf8pBtxqM1ptr2&#10;fKRbESoRQ9inqKAOoUul9GVNBv3MdsSR+7TOYIjQVVI77GO4aeVjkjxLgw3Hhho7ymsqv4ofo8Bc&#10;8p6v5/D68e22ye5wej8Ub6TUw2R4WYEINIS7+N+91woWT3F+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AdEsMAAADcAAAADwAAAAAAAAAAAAAAAACYAgAAZHJzL2Rv&#10;d25yZXYueG1sUEsFBgAAAAAEAAQA9QAAAIgDAAAAAA==&#10;" strokecolor="maroon" strokeweight="36e-5mm"/>
            <v:rect id="Rectangle 310" o:spid="_x0000_s1195" style="position:absolute;left:48107;top:33559;width:5302;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NVMIA&#10;AADcAAAADwAAAGRycy9kb3ducmV2LnhtbESPzYoCMRCE74LvEFrwphl/WGQ0igiCu3hx9AGaSc8P&#10;Jp0hic7s228WFvZYVNVX1O4wWCPe5EPrWMFinoEgLp1uuVbwuJ9nGxAhIms0jknBNwU47MejHeba&#10;9XyjdxFrkSAcclTQxNjlUoayIYth7jri5FXOW4xJ+lpqj32CWyOXWfYhLbacFhrs6NRQ+SxeVoG8&#10;F+d+Uxifua9ldTWfl1tFTqnpZDhuQUQa4n/4r33RClbrB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c1UwgAAANwAAAAPAAAAAAAAAAAAAAAAAJgCAABkcnMvZG93&#10;bnJldi54bWxQSwUGAAAAAAQABAD1AAAAhwMAAAAA&#10;" filled="f" stroked="f">
              <v:textbox style="mso-fit-shape-to-text:t" inset="0,0,0,0">
                <w:txbxContent>
                  <w:p w:rsidR="00103EF5" w:rsidRPr="00880311" w:rsidRDefault="00103EF5" w:rsidP="00B753F5">
                    <w:pPr>
                      <w:rPr>
                        <w:sz w:val="20"/>
                        <w:szCs w:val="20"/>
                      </w:rPr>
                    </w:pPr>
                    <w:r w:rsidRPr="00880311">
                      <w:rPr>
                        <w:rFonts w:ascii="Tahoma" w:hAnsi="Tahoma" w:cs="Tahoma"/>
                        <w:b/>
                        <w:bCs/>
                        <w:color w:val="000000"/>
                        <w:sz w:val="20"/>
                        <w:szCs w:val="20"/>
                      </w:rPr>
                      <w:t>Set date</w:t>
                    </w:r>
                  </w:p>
                </w:txbxContent>
              </v:textbox>
            </v:rect>
            <v:line id="Line 311" o:spid="_x0000_s1196" style="position:absolute;flip:y;visibility:visible" from="39604,23609" to="47009,23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BPcQAAADcAAAADwAAAGRycy9kb3ducmV2LnhtbESP0WrCQBRE3wX/YblC38xGrbZEVxFB&#10;KRQFYz/gNntNotm7IbtN0r/vFgQfh5k5w6w2valES40rLSuYRDEI4szqknMFX5f9+B2E88gaK8uk&#10;4JccbNbDwQoTbTs+U5v6XAQIuwQVFN7XiZQuK8igi2xNHLyrbQz6IJtc6ga7ADeVnMbxQhosOSwU&#10;WNOuoOye/hgFh+yqqbtvj/PPuPKHE7+16e1bqZdRv12C8NT7Z/jR/tAKZq9T+D8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tIE9xAAAANwAAAAPAAAAAAAAAAAA&#10;AAAAAKECAABkcnMvZG93bnJldi54bWxQSwUGAAAAAAQABAD5AAAAkgMAAAAA&#10;" strokecolor="maroon" strokeweight="36e-5mm">
              <v:stroke dashstyle="1 1"/>
            </v:line>
            <v:shape id="Freeform 312" o:spid="_x0000_s1197" style="position:absolute;left:46215;top:23368;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IIcYA&#10;AADcAAAADwAAAGRycy9kb3ducmV2LnhtbESPW2vCQBSE34X+h+UUfBHdaIpKdJXijUr74gV8PWRP&#10;k7TZsyG7mvjvu0LBx2FmvmHmy9aU4ka1KywrGA4iEMSp1QVnCs6nbX8KwnlkjaVlUnAnB8vFS2eO&#10;ibYNH+h29JkIEHYJKsi9rxIpXZqTQTewFXHwvm1t0AdZZ1LX2AS4KeUoisbSYMFhIceKVjmlv8er&#10;UbA3k95mfPVffP6J97t1M7lf8FOp7mv7PgPhqfXP8H/7QyuI32J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CIIcYAAADcAAAADwAAAAAAAAAAAAAAAACYAgAAZHJz&#10;L2Rvd25yZXYueG1sUEsFBgAAAAAEAAQA9QAAAIsDAAAAAA==&#10;" path="m13,88l125,38,,e" filled="f" strokecolor="maroon" strokeweight="36e-5mm">
              <v:path arrowok="t" o:connecttype="custom" o:connectlocs="8255,55880;79375,24130;0,0" o:connectangles="0,0,0"/>
            </v:shape>
            <v:rect id="Rectangle 313" o:spid="_x0000_s1198" style="position:absolute;left:40328;top:20904;width:6725;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uzMIA&#10;AADcAAAADwAAAGRycy9kb3ducmV2LnhtbESPzYoCMRCE74LvEFrYm2b8YZFZo4ggqHhx3AdoJj0/&#10;mHSGJOvMvv1GEPZYVNVX1GY3WCOe5EPrWMF8loEgLp1uuVbwfT9O1yBCRNZoHJOCXwqw245HG8y1&#10;6/lGzyLWIkE45KigibHLpQxlQxbDzHXEyauctxiT9LXUHvsEt0YusuxTWmw5LTTY0aGh8lH8WAXy&#10;Xhz7dWF85i6L6mrOp1tFTqmPybD/AhFpiP/hd/ukFSxX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m7MwgAAANwAAAAPAAAAAAAAAAAAAAAAAJgCAABkcnMvZG93&#10;bnJldi54bWxQSwUGAAAAAAQABAD1AAAAhwMAAAAA&#10;" filled="f" stroked="f">
              <v:textbox style="mso-fit-shape-to-text:t" inset="0,0,0,0">
                <w:txbxContent>
                  <w:p w:rsidR="00103EF5" w:rsidRDefault="00103EF5" w:rsidP="00B753F5">
                    <w:r>
                      <w:rPr>
                        <w:rFonts w:ascii="Tahoma" w:hAnsi="Tahoma" w:cs="Tahoma"/>
                        <w:color w:val="000000"/>
                        <w:sz w:val="14"/>
                        <w:szCs w:val="14"/>
                      </w:rPr>
                      <w:t>&lt;&lt;</w:t>
                    </w:r>
                    <w:r w:rsidRPr="00880311">
                      <w:rPr>
                        <w:rFonts w:ascii="Tahoma" w:hAnsi="Tahoma" w:cs="Tahoma"/>
                        <w:color w:val="000000"/>
                        <w:sz w:val="20"/>
                        <w:szCs w:val="20"/>
                      </w:rPr>
                      <w:t>Include</w:t>
                    </w:r>
                    <w:r>
                      <w:rPr>
                        <w:rFonts w:ascii="Tahoma" w:hAnsi="Tahoma" w:cs="Tahoma"/>
                        <w:color w:val="000000"/>
                        <w:sz w:val="14"/>
                        <w:szCs w:val="14"/>
                      </w:rPr>
                      <w:t>&gt;&gt;</w:t>
                    </w:r>
                  </w:p>
                </w:txbxContent>
              </v:textbox>
            </v:rect>
            <v:line id="Line 314" o:spid="_x0000_s1199" style="position:absolute;flip:x;visibility:visible" from="51060,26162" to="51454,3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ZScUAAADcAAAADwAAAGRycy9kb3ducmV2LnhtbESP0WrCQBRE3wv+w3IF35qNWm2JbkQK&#10;FaFUMPYDbrPXJCZ7N2TXJP37bqHQx2FmzjDb3Wga0VPnKssK5lEMgji3uuJCwefl7fEFhPPIGhvL&#10;pOCbHOzSycMWE20HPlOf+UIECLsEFZTet4mULi/JoItsSxy8q+0M+iC7QuoOhwA3jVzE8VoarDgs&#10;lNjSa0l5nd2NgkN+1TTU+4/Ve9z4w4mf++z2pdRsOu43IDyN/j/81z5qBcunF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0ZScUAAADcAAAADwAAAAAAAAAA&#10;AAAAAAChAgAAZHJzL2Rvd25yZXYueG1sUEsFBgAAAAAEAAQA+QAAAJMDAAAAAA==&#10;" strokecolor="maroon" strokeweight="36e-5mm">
              <v:stroke dashstyle="1 1"/>
            </v:line>
            <v:shape id="Freeform 315" o:spid="_x0000_s1200" style="position:absolute;left:50901;top:31496;width:553;height:793;visibility:visible;mso-wrap-style:square;v-text-anchor:top" coordsize="8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IVsUA&#10;AADcAAAADwAAAGRycy9kb3ducmV2LnhtbESPS2vCQBSF9wX/w3CF7pqJbZESHSVYCkK7qA+Iy0vm&#10;monJ3AmZUeO/7whCl4fz+Djz5WBbcaHe144VTJIUBHHpdM2Vgv3u6+UDhA/IGlvHpOBGHpaL0dMc&#10;M+2uvKHLNlQijrDPUIEJocuk9KUhiz5xHXH0jq63GKLsK6l7vMZx28rXNJ1KizVHgsGOVobKZnu2&#10;EbLp6p/i5H71YX07fZ/NLm+KT6Wex0M+AxFoCP/hR3utFby9T+F+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2UhWxQAAANwAAAAPAAAAAAAAAAAAAAAAAJgCAABkcnMv&#10;ZG93bnJldi54bWxQSwUGAAAAAAQABAD1AAAAigMAAAAA&#10;" path="m,l25,125,87,12e" filled="f" strokecolor="maroon" strokeweight="36e-5mm">
              <v:path arrowok="t" o:connecttype="custom" o:connectlocs="0,0;15875,79375;55245,7620" o:connectangles="0,0,0"/>
            </v:shape>
            <v:rect id="Rectangle 316" o:spid="_x0000_s1201" style="position:absolute;left:43599;top:27901;width:6724;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wu8IA&#10;AADcAAAADwAAAGRycy9kb3ducmV2LnhtbESP3WoCMRSE7wu+QziCdzWrFp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PC7wgAAANwAAAAPAAAAAAAAAAAAAAAAAJgCAABkcnMvZG93&#10;bnJldi54bWxQSwUGAAAAAAQABAD1AAAAhwMAAAAA&#10;" filled="f" stroked="f">
              <v:textbox style="mso-fit-shape-to-text:t" inset="0,0,0,0">
                <w:txbxContent>
                  <w:p w:rsidR="00103EF5" w:rsidRDefault="00103EF5" w:rsidP="00B753F5">
                    <w:r>
                      <w:rPr>
                        <w:rFonts w:ascii="Tahoma" w:hAnsi="Tahoma" w:cs="Tahoma"/>
                        <w:color w:val="000000"/>
                        <w:sz w:val="14"/>
                        <w:szCs w:val="14"/>
                      </w:rPr>
                      <w:t>&lt;&lt;</w:t>
                    </w:r>
                    <w:r w:rsidRPr="005A31E0">
                      <w:rPr>
                        <w:rFonts w:ascii="Tahoma" w:hAnsi="Tahoma" w:cs="Tahoma"/>
                        <w:color w:val="000000"/>
                        <w:sz w:val="20"/>
                        <w:szCs w:val="20"/>
                      </w:rPr>
                      <w:t>Include</w:t>
                    </w:r>
                    <w:r>
                      <w:rPr>
                        <w:rFonts w:ascii="Tahoma" w:hAnsi="Tahoma" w:cs="Tahoma"/>
                        <w:color w:val="000000"/>
                        <w:sz w:val="14"/>
                        <w:szCs w:val="14"/>
                      </w:rPr>
                      <w:t>&gt;&gt;</w:t>
                    </w:r>
                  </w:p>
                </w:txbxContent>
              </v:textbox>
            </v:rect>
            <v:line id="Line 317" o:spid="_x0000_s1202" style="position:absolute;flip:y;visibility:visible" from="7626,6038" to="25806,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Fwr0AAADcAAAADwAAAGRycy9kb3ducmV2LnhtbERPSwrCMBDdC94hjOBOUz+IVKOooLit&#10;Ct0OzdgWm0ltolZPbxaCy8f7L9etqcSTGldaVjAaRiCIM6tLzhVczvvBHITzyBory6TgTQ7Wq25n&#10;ibG2L07oefK5CCHsYlRQeF/HUrqsIINuaGviwF1tY9AH2ORSN/gK4aaS4yiaSYMlh4YCa9oVlN1O&#10;D6MgdVtM7wd3nr2TtMo3u+Rjbq1S/V67WYDw1Pq/+Oc+agWTaVgbzoQjIF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0MxcK9AAAA3AAAAA8AAAAAAAAAAAAAAAAAoQIA&#10;AGRycy9kb3ducmV2LnhtbFBLBQYAAAAABAAEAPkAAACLAwAAAAA=&#10;" strokecolor="maroon" strokeweight="36e-5mm"/>
            <v:line id="Line 318" o:spid="_x0000_s1203" style="position:absolute;flip:y;visibility:visible" from="7626,11525" to="23348,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gWcEAAADcAAAADwAAAGRycy9kb3ducmV2LnhtbESPQYvCMBSE74L/IbwFb5quimg1igou&#10;XqtCr4/m2Rabl9pErfvrjSB4HGbmG2axak0l7tS40rKC30EEgjizuuRcwem4609BOI+ssbJMCp7k&#10;YLXsdhYYa/vghO4Hn4sAYRejgsL7OpbSZQUZdANbEwfvbBuDPsgml7rBR4CbSg6jaCINlhwWCqxp&#10;W1B2OdyMgtRtML3+uePkmaRVvt4m/+bSKtX7addzEJ5a/w1/2nutYDSewf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QGBZwQAAANwAAAAPAAAAAAAAAAAAAAAA&#10;AKECAABkcnMvZG93bnJldi54bWxQSwUGAAAAAAQABAD5AAAAjwMAAAAA&#10;" strokecolor="maroon" strokeweight="36e-5mm"/>
            <v:line id="Line 319" o:spid="_x0000_s1204" style="position:absolute;visibility:visible" from="7626,14624" to="22548,16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i/AMMAAADcAAAADwAAAGRycy9kb3ducmV2LnhtbERPyW7CMBC9V+IfrEHqDey2oiohDkJV&#10;i+AIlOU4xNMkajxOYwOhX48PSD0+vT2ddrYWZ2p95VjD01CBIM6dqbjQ8LX5HLyB8AHZYO2YNFzJ&#10;wzTrPaSYGHfhFZ3XoRAxhH2CGsoQmkRKn5dk0Q9dQxy5b9daDBG2hTQtXmK4reWzUq/SYsWxocSG&#10;3kvKf9Ynq+Ewsyu1M/PFcbt317/6Y6yWv2OtH/vdbAIiUBf+xXf3wmh4GcX58Uw8Aj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4vwDDAAAA3AAAAA8AAAAAAAAAAAAA&#10;AAAAoQIAAGRycy9kb3ducmV2LnhtbFBLBQYAAAAABAAEAPkAAACRAwAAAAA=&#10;" strokecolor="maroon" strokeweight="36e-5mm"/>
            <v:line id="Line 320" o:spid="_x0000_s1205" style="position:absolute;visibility:visible" from="7626,15500" to="23348,22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Qam8YAAADcAAAADwAAAGRycy9kb3ducmV2LnhtbESPQWsCMRSE7wX/Q3hCbzWxRXG3RhFp&#10;RY/aVnt8bp67i5uX7Sbq2l/fFASPw8x8w4ynra3EmRpfOtbQ7ykQxJkzJecaPj/en0YgfEA2WDkm&#10;DVfyMJ10HsaYGnfhNZ03IRcRwj5FDUUIdSqlzwqy6HuuJo7ewTUWQ5RNLk2Dlwi3lXxWaigtlhwX&#10;CqxpXlB23Jyshu+ZXautWSz3Xzt3/a3eErX6SbR+7LazVxCB2nAP39pLo+Fl0If/M/EIyM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0GpvGAAAA3AAAAA8AAAAAAAAA&#10;AAAAAAAAoQIAAGRycy9kb3ducmV2LnhtbFBLBQYAAAAABAAEAPkAAACUAwAAAAA=&#10;" strokecolor="maroon" strokeweight="36e-5mm"/>
            <v:line id="Line 321" o:spid="_x0000_s1206" style="position:absolute;visibility:visible" from="7626,16535" to="25806,30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E7MUAAADcAAAADwAAAGRycy9kb3ducmV2LnhtbESPQWsCMRSE74L/ITyhN020VHRrFBEt&#10;9qhttcfn5rm7uHlZN6mu/fVNQfA4zMw3zGTW2FJcqPaFYw39ngJBnDpTcKbh82PVHYHwAdlg6Zg0&#10;3MjDbNpuTTAx7sobumxDJiKEfYIa8hCqREqf5mTR91xFHL2jqy2GKOtMmhqvEW5LOVBqKC0WHBdy&#10;rGiRU3ra/lgN33O7UTvztj587d3tt1yO1ft5rPVTp5m/ggjUhEf43l4bDc8vA/g/E4+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aE7MUAAADcAAAADwAAAAAAAAAA&#10;AAAAAAChAgAAZHJzL2Rvd25yZXYueG1sUEsFBgAAAAAEAAQA+QAAAJMDAAAAAA==&#10;" strokecolor="maroon" strokeweight="36e-5mm"/>
            <v:line id="Line 322" o:spid="_x0000_s1207" style="position:absolute;visibility:visible" from="7626,17170" to="27882,35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hd8UAAADcAAAADwAAAGRycy9kb3ducmV2LnhtbESPQWsCMRSE74L/ITyhN01UKro1iogt&#10;9qhttcfn5rm7uHlZN6mu/fVNQfA4zMw3zHTe2FJcqPaFYw39ngJBnDpTcKbh8+O1OwbhA7LB0jFp&#10;uJGH+azdmmJi3JU3dNmGTEQI+wQ15CFUiZQ+zcmi77mKOHpHV1sMUdaZNDVeI9yWcqDUSFosOC7k&#10;WNEyp/S0/bEavhd2o3bmbX342rvbb7maqPfzROunTrN4ARGoCY/wvb02GobPQ/g/E4+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ohd8UAAADcAAAADwAAAAAAAAAA&#10;AAAAAAChAgAAZHJzL2Rvd25yZXYueG1sUEsFBgAAAAAEAAQA+QAAAJMDAAAAAA==&#10;" strokecolor="maroon" strokeweight="36e-5mm"/>
            <v:line id="Line 323" o:spid="_x0000_s1208" style="position:absolute;visibility:visible" from="6311,18732" to="27241,42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5A8YAAADcAAAADwAAAGRycy9kb3ducmV2LnhtbESPQWsCMRSE70L/Q3gFb5q01lK3RhHR&#10;okdttT2+bl53l25e1k3U1V9vBMHjMDPfMMNxY0txoNoXjjU8dRUI4tSZgjMNX5/zzhsIH5ANlo5J&#10;w4k8jEcPrSEmxh15RYd1yESEsE9QQx5ClUjp05ws+q6riKP352qLIco6k6bGY4TbUj4r9SotFhwX&#10;cqxomlP6v95bDT8Tu1Jb87H43Xy707mcDdRyN9C6/dhM3kEEasI9fGsvjIZe/wWuZ+IRkK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DuQPGAAAA3AAAAA8AAAAAAAAA&#10;AAAAAAAAoQIAAGRycy9kb3ducmV2LnhtbFBLBQYAAAAABAAEAPkAAACUAwAAAAA=&#10;" strokecolor="maroon" strokeweight="36e-5mm"/>
            <w10:wrap type="none"/>
            <w10:anchorlock/>
          </v:group>
        </w:pict>
      </w: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B753F5">
      <w:pPr>
        <w:jc w:val="both"/>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br w:type="page"/>
      </w: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lastRenderedPageBreak/>
        <w:t>Sequence diagram</w:t>
      </w: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B753F5" w:rsidP="00A229BD">
      <w:pPr>
        <w:pStyle w:val="NoSpacing"/>
        <w:spacing w:line="360" w:lineRule="auto"/>
        <w:jc w:val="both"/>
        <w:rPr>
          <w:rFonts w:ascii="Times New Roman" w:hAnsi="Times New Roman" w:cs="Times New Roman"/>
          <w:color w:val="000000" w:themeColor="text1"/>
          <w:sz w:val="36"/>
          <w:szCs w:val="36"/>
          <w:u w:val="single"/>
        </w:rPr>
      </w:pPr>
    </w:p>
    <w:p w:rsidR="00B753F5" w:rsidRPr="00446C78" w:rsidRDefault="00535439" w:rsidP="00A229BD">
      <w:pPr>
        <w:pStyle w:val="NoSpacing"/>
        <w:spacing w:line="360" w:lineRule="auto"/>
        <w:jc w:val="both"/>
        <w:rPr>
          <w:b/>
          <w:color w:val="FFFFFF" w:themeColor="background1"/>
          <w:sz w:val="36"/>
          <w:szCs w:val="36"/>
          <w:u w:val="single"/>
        </w:rPr>
      </w:pPr>
      <w:r>
        <w:rPr>
          <w:b/>
          <w:noProof/>
          <w:color w:val="FFFFFF" w:themeColor="background1"/>
          <w:sz w:val="36"/>
          <w:szCs w:val="36"/>
          <w:u w:val="single"/>
          <w:lang w:val="en-IN" w:eastAsia="en-IN" w:bidi="mr-IN"/>
        </w:rPr>
      </w:r>
      <w:r>
        <w:rPr>
          <w:b/>
          <w:noProof/>
          <w:color w:val="FFFFFF" w:themeColor="background1"/>
          <w:sz w:val="36"/>
          <w:szCs w:val="36"/>
          <w:u w:val="single"/>
          <w:lang w:val="en-IN" w:eastAsia="en-IN" w:bidi="mr-IN"/>
        </w:rPr>
        <w:pict>
          <v:group id="Canvas 324" o:spid="_x0000_s1209" editas="canvas" style="width:491.3pt;height:389.65pt;mso-position-horizontal-relative:char;mso-position-vertical-relative:line" coordsize="62395,49485">
            <v:shape id="_x0000_s1210" type="#_x0000_t75" style="position:absolute;width:62395;height:49485;visibility:visible">
              <v:fill o:detectmouseclick="t"/>
              <v:path o:connecttype="none"/>
            </v:shape>
            <v:oval id="Oval 326" o:spid="_x0000_s1211" style="position:absolute;left:4667;top:1746;width:1302;height:13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KC8QA&#10;AADdAAAADwAAAGRycy9kb3ducmV2LnhtbERPTWvCQBC9C/6HZYTezEaFYqOrSFvbnhSjoN6G7JiN&#10;zc6G7FbTf98tFHqbx/uc+bKztbhR6yvHCkZJCoK4cLriUsFhvx5OQfiArLF2TAq+ycNy0e/NMdPu&#10;zju65aEUMYR9hgpMCE0mpS8MWfSJa4gjd3GtxRBhW0rd4j2G21qO0/RRWqw4Nhhs6NlQ8Zl/WQUa&#10;7eFyeso3b9V7vtltj1fzen5R6mHQrWYgAnXhX/zn/tBx/mQ6ht9v4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ygvEAAAA3QAAAA8AAAAAAAAAAAAAAAAAmAIAAGRycy9k&#10;b3ducmV2LnhtbFBLBQYAAAAABAAEAPUAAACJAwAAAAA=&#10;" fillcolor="#ffffb9" strokecolor="maroon" strokeweight="33e-5mm"/>
            <v:line id="Line 327" o:spid="_x0000_s1212" style="position:absolute;visibility:visible" from="5359,3155" to="5365,4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mBsQAAADdAAAADwAAAGRycy9kb3ducmV2LnhtbERP3WrCMBS+H/gO4Qx2I5q6DimdUURQ&#10;JmxCqw9wbM7auOakNJnWt18Gg92dj+/3LFaDbcWVem8cK5hNExDEldOGawWn43aSgfABWWPrmBTc&#10;ycNqOXpYYK7djQu6lqEWMYR9jgqaELpcSl81ZNFPXUccuU/XWwwR9rXUPd5iuG3lc5LMpUXDsaHB&#10;jjYNVV/lt1VQ1Pt0/JLtDv7dFOOPs99cthej1NPjsH4FEWgI/+I/95uO89Mshd9v4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1uYGxAAAAN0AAAAPAAAAAAAAAAAA&#10;AAAAAKECAABkcnMvZG93bnJldi54bWxQSwUGAAAAAAQABAD5AAAAkgMAAAAA&#10;" strokecolor="maroon" strokeweight="33e-5mm"/>
            <v:line id="Line 328" o:spid="_x0000_s1213" style="position:absolute;visibility:visible" from="4591,3733" to="6127,3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csQAAADdAAAADwAAAGRycy9kb3ducmV2LnhtbERP3WrCMBS+F/YO4Qy8EU03RUo1yhAc&#10;Gzih6gMcm2MbbU5KE7V7+0UYeHc+vt8zX3a2FjdqvXGs4G2UgCAunDZcKjjs18MUhA/IGmvHpOCX&#10;PCwXL705ZtrdOafbLpQihrDPUEEVQpNJ6YuKLPqRa4gjd3KtxRBhW0rd4j2G21q+J8lUWjQcGyps&#10;aFVRcdldrYK8/B4PJunn1m9MPvg5+tV5fTZK9V+7jxmIQF14iv/dXzrOH6cTeHwTT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P35yxAAAAN0AAAAPAAAAAAAAAAAA&#10;AAAAAKECAABkcnMvZG93bnJldi54bWxQSwUGAAAAAAQABAD5AAAAkgMAAAAA&#10;" strokecolor="maroon" strokeweight="33e-5mm"/>
            <v:line id="Line 329" o:spid="_x0000_s1214" style="position:absolute;flip:x;visibility:visible" from="4362,4648" to="5359,6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DtW8IAAADdAAAADwAAAGRycy9kb3ducmV2LnhtbERPzYrCMBC+C/sOYYS9yJpaUaRrlEUQ&#10;lx6Uqg8wNGNTbCalyWr37Y0geJuP73eW69424kadrx0rmIwTEMSl0zVXCs6n7dcChA/IGhvHpOCf&#10;PKxXH4MlZtrduaDbMVQihrDPUIEJoc2k9KUhi37sWuLIXVxnMUTYVVJ3eI/htpFpksylxZpjg8GW&#10;NobK6/HPKrjIpm5tjoU57PJ8tN+mc9qlSn0O+59vEIH68Ba/3L86zp8uZvD8Jp4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DtW8IAAADdAAAADwAAAAAAAAAAAAAA&#10;AAChAgAAZHJzL2Rvd25yZXYueG1sUEsFBgAAAAAEAAQA+QAAAJADAAAAAA==&#10;" strokecolor="maroon" strokeweight="33e-5mm"/>
            <v:line id="Line 330" o:spid="_x0000_s1215" style="position:absolute;visibility:visible" from="5359,4648" to="6356,6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FFnsQAAADdAAAADwAAAGRycy9kb3ducmV2LnhtbERP3WrCMBS+F/YO4Qy8EU03RUo1yhAc&#10;Gzih6gMcm2MbbU5KE7V7+0UYeHc+vt8zX3a2FjdqvXGs4G2UgCAunDZcKjjs18MUhA/IGmvHpOCX&#10;PCwXL705ZtrdOafbLpQihrDPUEEVQpNJ6YuKLPqRa4gjd3KtxRBhW0rd4j2G21q+J8lUWjQcGyps&#10;aFVRcdldrYK8/B4PJunn1m9MPvg5+tV5fTZK9V+7jxmIQF14iv/dXzrOH6dTeHwTT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oUWexAAAAN0AAAAPAAAAAAAAAAAA&#10;AAAAAKECAABkcnMvZG93bnJldi54bWxQSwUGAAAAAAQABAD5AAAAkgMAAAAA&#10;" strokecolor="maroon" strokeweight="33e-5mm"/>
            <v:rect id="Rectangle 331" o:spid="_x0000_s1216" style="position:absolute;left:1911;top:6559;width:7429;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k8AA&#10;AADdAAAADwAAAGRycy9kb3ducmV2LnhtbERP22oCMRB9F/oPYQq+abYKuqxGKYJgiy+ufsCwmb1g&#10;MlmS6G7/vikUfJvDuc52P1ojnuRD51jBxzwDQVw53XGj4HY9znIQISJrNI5JwQ8F2O/eJlsstBv4&#10;Qs8yNiKFcChQQRtjX0gZqpYshrnriRNXO28xJugbqT0OKdwauciylbTYcWposadDS9W9fFgF8loe&#10;h7w0PnPfi/psvk6XmpxS0/fxcwMi0hhf4n/3Saf5y3wN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Gk8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u w:val="single"/>
                      </w:rPr>
                      <w:t xml:space="preserve"> : User/agent</w:t>
                    </w:r>
                  </w:p>
                </w:txbxContent>
              </v:textbox>
            </v:rect>
            <v:line id="Line 332" o:spid="_x0000_s1217" style="position:absolute;visibility:visible" from="5359,8470" to="5365,47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N1A8cAAADdAAAADwAAAGRycy9kb3ducmV2LnhtbESPQWvCQBCF74L/YRnBm25aQSS6im1R&#10;hHqpFcTbkJ0msdnZNLtNYn9951DobYb35r1vVpveVaqlJpSeDTxME1DEmbcl5wbO77vJAlSIyBYr&#10;z2TgTgE26+Fghan1Hb9Re4q5khAOKRooYqxTrUNWkMMw9TWxaB++cRhlbXJtG+wk3FX6MUnm2mHJ&#10;0lBgTc8FZZ+nb2fAc3U8vBwvt27fvl6/fp62twxzY8ajfrsEFamP/+a/64MV/NlCcOUbGUG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83UDxwAAAN0AAAAPAAAAAAAA&#10;AAAAAAAAAKECAABkcnMvZG93bnJldi54bWxQSwUGAAAAAAQABAD5AAAAlQMAAAAA&#10;" strokeweight="33e-5mm">
              <v:stroke dashstyle="1 1"/>
            </v:line>
            <v:rect id="Rectangle 333" o:spid="_x0000_s1218" style="position:absolute;left:41954;top:2324;width:5436;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IvTsMA&#10;AADdAAAADwAAAGRycy9kb3ducmV2LnhtbESP3YrCMBCF7xd8hzCCd2uqgqvVKCIogiBsFa+HZvqD&#10;zaQ2UevbG0HwboZz5nxn5svWVOJOjSstKxj0IxDEqdUl5wpOx83vBITzyBory6TgSQ6Wi87PHGNt&#10;H/xP98TnIoSwi1FB4X0dS+nSggy6vq2Jg5bZxqAPa5NL3eAjhJtKDqNoLA2WHAgF1rQuKL0kNxO4&#10;6bqlPR3Ot/01O5wufxlW20ypXrddzUB4av3X/Lne6VB/NJnC+5swgl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IvTsMAAADdAAAADwAAAAAAAAAAAAAAAACYAgAAZHJzL2Rv&#10;d25yZXYueG1sUEsFBgAAAAAEAAQA9QAAAIgDAAAAAA==&#10;" fillcolor="#ffffb9" strokecolor="maroon" strokeweight="33e-5mm"/>
            <v:rect id="Rectangle 334" o:spid="_x0000_s1219" style="position:absolute;left:42335;top:2654;width:5023;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IOsQA&#10;AADdAAAADwAAAGRycy9kb3ducmV2LnhtbESP3WoCMRCF74W+Q5hC7zRbC2K3RikFwYo3rn2AYTP7&#10;Q5PJkqTu9u2dC8G7Gc6Zc77Z7Cbv1JVi6gMbeF0UoIjrYHtuDfxc9vM1qJSRLbrAZOCfEuy2T7MN&#10;ljaMfKZrlVslIZxKNNDlPJRap7ojj2kRBmLRmhA9Zlljq23EUcK908uiWGmPPUtDhwN9dVT/Vn/e&#10;gL5U+3FduViE47I5ue/DuaFgzMvz9PkBKtOUH+b79cEK/tu78Ms3MoL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SDrEAAAA3QAAAA8AAAAAAAAAAAAAAAAAmAIAAGRycy9k&#10;b3ducmV2LnhtbFBLBQYAAAAABAAEAPUAAACJAwAAAAA=&#10;" filled="f" stroked="f">
              <v:textbox style="mso-fit-shape-to-text:t" inset="0,0,0,0">
                <w:txbxContent>
                  <w:p w:rsidR="00103EF5" w:rsidRDefault="00103EF5" w:rsidP="00B753F5">
                    <w:r>
                      <w:rPr>
                        <w:rFonts w:ascii="Tahoma" w:hAnsi="Tahoma" w:cs="Tahoma"/>
                        <w:color w:val="000000"/>
                        <w:sz w:val="20"/>
                        <w:szCs w:val="20"/>
                        <w:u w:val="single"/>
                      </w:rPr>
                      <w:t>S.system</w:t>
                    </w:r>
                  </w:p>
                </w:txbxContent>
              </v:textbox>
            </v:rect>
            <v:line id="Line 335" o:spid="_x0000_s1220" style="position:absolute;visibility:visible" from="44710,5645" to="44716,47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BKQ8QAAADdAAAADwAAAGRycy9kb3ducmV2LnhtbERPS2vCQBC+F/wPywi91Y0WRKOr2JYW&#10;QS8+QLwN2WkSm52N2W0S/fWuIHibj+8503lrClFT5XLLCvq9CARxYnXOqYL97vttBMJ5ZI2FZVJw&#10;IQfzWedlirG2DW+o3vpUhBB2MSrIvC9jKV2SkUHXsyVx4H5tZdAHWKVSV9iEcFPIQRQNpcGcQ0OG&#10;JX1mlPxt/40Cy8V6+bU+nJqfenU8Xz8WpwRTpV677WICwlPrn+KHe6nD/PdxH+7fhB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EEpDxAAAAN0AAAAPAAAAAAAAAAAA&#10;AAAAAKECAABkcnMvZG93bnJldi54bWxQSwUGAAAAAAQABAD5AAAAkgMAAAAA&#10;" strokeweight="33e-5mm">
              <v:stroke dashstyle="1 1"/>
            </v:line>
            <v:rect id="Rectangle 336" o:spid="_x0000_s1221" style="position:absolute;left:54203;top:2324;width:6585;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8r4sUA&#10;AADdAAAADwAAAGRycy9kb3ducmV2LnhtbESPS2vDMBCE74H+B7GB3hI5CTStayWUQEPBEMiDnhdr&#10;/cDWyrXkR/59VCj0tsvMzjeb7CfTiIE6V1lWsFpGIIgzqysuFNyun4tXEM4ja2wsk4I7OdjvnmYJ&#10;xtqOfKbh4gsRQtjFqKD0vo2ldFlJBt3StsRBy21n0Ie1K6TucAzhppHrKHqRBisOhBJbOpSU1Zfe&#10;BG52mCil03ef/uSnW73NsTnmSj3Pp493EJ4m/2/+u/7Sof7mbQ2/34QR5O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yvixQAAAN0AAAAPAAAAAAAAAAAAAAAAAJgCAABkcnMv&#10;ZG93bnJldi54bWxQSwUGAAAAAAQABAD1AAAAigMAAAAA&#10;" fillcolor="#ffffb9" strokecolor="maroon" strokeweight="33e-5mm"/>
            <v:rect id="Rectangle 337" o:spid="_x0000_s1222" style="position:absolute;left:54584;top:2654;width:6312;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WTcAA&#10;AADdAAAADwAAAGRycy9kb3ducmV2LnhtbERP24rCMBB9X/Afwgi+rakKi1uNIoKgsi/W/YChmV4w&#10;mZQk2vr3RljYtzmc66y3gzXiQT60jhXMphkI4tLplmsFv9fD5xJEiMgajWNS8KQA283oY425dj1f&#10;6FHEWqQQDjkqaGLscilD2ZDFMHUdceIq5y3GBH0ttcc+hVsj51n2JS22nBoa7GjfUHkr7laBvBaH&#10;flkYn7nzvPoxp+OlIqfUZDzsViAiDfFf/Oc+6jR/8b2A9zfpB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PWTc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u w:val="single"/>
                      </w:rPr>
                      <w:t>D.database</w:t>
                    </w:r>
                  </w:p>
                </w:txbxContent>
              </v:textbox>
            </v:rect>
            <v:line id="Line 338" o:spid="_x0000_s1223" style="position:absolute;visibility:visible" from="57569,5645" to="57575,47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p28UAAADdAAAADwAAAGRycy9kb3ducmV2LnhtbERPTWvCQBC9C/0PyxR6MxutSJu6iloq&#10;gl60hdLbkB2TaHY2zW6T6K93BaG3ebzPmcw6U4qGaldYVjCIYhDEqdUFZwq+Pj/6LyCcR9ZYWiYF&#10;Z3Iwmz70Jpho2/KOmr3PRAhhl6CC3PsqkdKlORl0ka2IA3ewtUEfYJ1JXWMbwk0ph3E8lgYLDg05&#10;VrTMKT3t/4wCy+V2/b79PrarZvPze1nMjylmSj09dvM3EJ46/y++u9c6zH9+HcHtm3CCn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fp28UAAADdAAAADwAAAAAAAAAA&#10;AAAAAAChAgAAZHJzL2Rvd25yZXYueG1sUEsFBgAAAAAEAAQA+QAAAJMDAAAAAA==&#10;" strokeweight="33e-5mm">
              <v:stroke dashstyle="1 1"/>
            </v:line>
            <v:line id="Line 339" o:spid="_x0000_s1224" style="position:absolute;visibility:visible" from="5359,10293" to="44170,10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pNNMQAAADdAAAADwAAAGRycy9kb3ducmV2LnhtbERP3WrCMBS+H+wdwhl4I5o6p2hnlCEo&#10;Djah6gMcm7M22pyUJmp9ezMY7O58fL9ntmhtJa7UeONYwaCfgCDOnTZcKDjsV70JCB+QNVaOScGd&#10;PCzmz08zTLW7cUbXXShEDGGfooIyhDqV0uclWfR9VxNH7sc1FkOETSF1g7cYbiv5miRjadFwbCix&#10;pmVJ+Xl3sQqy4nPYfZust/7LZN3vo1+eViejVOel/XgHEagN/+I/90bH+cPpCH6/iS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qk00xAAAAN0AAAAPAAAAAAAAAAAA&#10;AAAAAKECAABkcnMvZG93bnJldi54bWxQSwUGAAAAAAQABAD5AAAAkgMAAAAA&#10;" strokecolor="maroon" strokeweight="33e-5mm"/>
            <v:shape id="Freeform 340" o:spid="_x0000_s1225" style="position:absolute;left:43408;top:9963;width:762;height:666;visibility:visible;mso-wrap-style:square;v-text-anchor:top" coordsize="12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MA&#10;AADdAAAADwAAAGRycy9kb3ducmV2LnhtbERPS2vCQBC+F/wPywi91U3TNmjqKiIWCl5q9NDjkJ08&#10;aHY27K5J/PddodDbfHzPWW8n04mBnG8tK3heJCCIS6tbrhVczh9PSxA+IGvsLJOCG3nYbmYPa8y1&#10;HflEQxFqEUPY56igCaHPpfRlQwb9wvbEkausMxgidLXUDscYbjqZJkkmDbYcGxrsad9Q+VNcjYLq&#10;kH2X1S09rgaDb8Vr+uWmsVbqcT7t3kEEmsK/+M/9qeP8l1UG9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MMAAADdAAAADwAAAAAAAAAAAAAAAACYAgAAZHJzL2Rv&#10;d25yZXYueG1sUEsFBgAAAAAEAAQA9QAAAIgDAAAAAA==&#10;" path="m,105l120,52,,,,105xe" fillcolor="maroon" strokecolor="maroon" strokeweight="33e-5mm">
              <v:path arrowok="t" o:connecttype="custom" o:connectlocs="0,66675;76200,33020;0,0;0,66675" o:connectangles="0,0,0,0"/>
            </v:shape>
            <v:rect id="Rectangle 341" o:spid="_x0000_s1226" style="position:absolute;left:21971;top:8718;width:5194;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QTsEA&#10;AADdAAAADwAAAGRycy9kb3ducmV2LnhtbERP22oCMRB9L/gPYQTfalaFqqtRpCDY4ourHzBsZi+Y&#10;TJYkdbd/3xQE3+ZwrrPdD9aIB/nQOlYwm2YgiEunW64V3K7H9xWIEJE1Gsek4JcC7Hejty3m2vV8&#10;oUcRa5FCOOSooImxy6UMZUMWw9R1xImrnLcYE/S11B77FG6NnGfZh7TYcmposKPPhsp78WMVyGtx&#10;7FeF8Zn7nldn83W6VOSUmoyHwwZEpCG+xE/3Saf5i/US/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I0E7BAAAA3QAAAA8AAAAAAAAAAAAAAAAAmAIAAGRycy9kb3du&#10;cmV2LnhtbFBLBQYAAAAABAAEAPUAAACGAwAAAAA=&#10;" filled="f" stroked="f">
              <v:textbox style="mso-fit-shape-to-text:t" inset="0,0,0,0">
                <w:txbxContent>
                  <w:p w:rsidR="00103EF5" w:rsidRDefault="00103EF5" w:rsidP="00B753F5">
                    <w:r>
                      <w:rPr>
                        <w:rFonts w:ascii="Tahoma" w:hAnsi="Tahoma" w:cs="Tahoma"/>
                        <w:color w:val="000000"/>
                        <w:sz w:val="20"/>
                        <w:szCs w:val="20"/>
                      </w:rPr>
                      <w:t>1: login()</w:t>
                    </w:r>
                  </w:p>
                </w:txbxContent>
              </v:textbox>
            </v:rect>
            <v:rect id="Rectangle 342" o:spid="_x0000_s1227" style="position:absolute;left:44170;top:10293;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cCMQA&#10;AADdAAAADwAAAGRycy9kb3ducmV2LnhtbESPTWvCQBCG7wX/wzKF3ppNW2htmo2IoBQEoSqeh+zk&#10;g2Rn0+yq6b/vHARvM8z78Uy+mFyvLjSG1rOBlyQFRVx623Jt4HhYP89BhYhssfdMBv4owKKYPeSY&#10;WX/lH7rsY60khEOGBpoYh0zrUDbkMCR+IJZb5UeHUdax1nbEq4S7Xr+m6bt22LI0NDjQqqGy25+d&#10;9Jariba0O523v9Xu2H1U2G8qY54ep+UXqEhTvItv7m8r+G+fgivfyAi6+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HHAjEAAAA3QAAAA8AAAAAAAAAAAAAAAAAmAIAAGRycy9k&#10;b3ducmV2LnhtbFBLBQYAAAAABAAEAPUAAACJAwAAAAA=&#10;" fillcolor="#ffffb9" strokecolor="maroon" strokeweight="33e-5mm"/>
            <v:rect id="Rectangle 343" o:spid="_x0000_s1228" style="position:absolute;left:44170;top:10293;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u5k8UA&#10;AADdAAAADwAAAGRycy9kb3ducmV2LnhtbESP3WrCQBCF7wu+wzJC7+qmLViTugYJtBQEoTF4PWQn&#10;P5idjdlV49u7guDdDOfM+c4s09F04kyDay0reJ9FIIhLq1uuFRS7n7cFCOeRNXaWScGVHKSrycsS&#10;E20v/E/n3NcihLBLUEHjfZ9I6cqGDLqZ7YmDVtnBoA/rUEs94CWEm05+RNFcGmw5EBrsKWuoPOQn&#10;E7hlNtKGtvvT5lhti8NXhd1vpdTrdFx/g/A0+qf5cf2nQ/3POIb7N2EE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7mTxQAAAN0AAAAPAAAAAAAAAAAAAAAAAJgCAABkcnMv&#10;ZG93bnJldi54bWxQSwUGAAAAAAQABAD1AAAAigMAAAAA&#10;" fillcolor="#ffffb9" strokecolor="maroon" strokeweight="33e-5mm"/>
            <v:shape id="Freeform 344" o:spid="_x0000_s1229" style="position:absolute;left:45167;top:11290;width:2299;height:1664;visibility:visible;mso-wrap-style:square;v-text-anchor:top" coordsize="362,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Os8cA&#10;AADdAAAADwAAAGRycy9kb3ducmV2LnhtbESPQWvCQBCF74X+h2UKvdWN0opNXUWUYPXUxmLpbchO&#10;k2B2NmZXjf/eORR6m8e8782b6bx3jTpTF2rPBoaDBBRx4W3NpYGvXfY0ARUissXGMxm4UoD57P5u&#10;iqn1F/6kcx5LJSEcUjRQxdimWoeiIodh4Fti2f36zmEU2ZXadniRcNfoUZKMtcOa5UKFLS0rKg75&#10;yUmNfP+x3mbj0Wrz2g5X2Q8f9y/fxjw+9Is3UJH6+G/+o9+tcM+J9J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3jrPHAAAA3QAAAA8AAAAAAAAAAAAAAAAAmAIAAGRy&#10;cy9kb3ducmV2LnhtbFBLBQYAAAAABAAEAPUAAACMAwAAAAA=&#10;" path="m,l362,r,262l,262e" filled="f" strokecolor="maroon" strokeweight="33e-5mm">
              <v:path arrowok="t" o:connecttype="custom" o:connectlocs="0,0;229870,0;229870,166370;0,166370" o:connectangles="0,0,0,0"/>
            </v:shape>
            <v:shape id="Freeform 345" o:spid="_x0000_s1230" style="position:absolute;left:45167;top:12617;width:768;height:667;visibility:visible;mso-wrap-style:square;v-text-anchor:top" coordsize="12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0vcMA&#10;AADdAAAADwAAAGRycy9kb3ducmV2LnhtbERP32vCMBB+F/wfwgl709QhMqppccJgMItMp89HczZ1&#10;zaU0mdb99Ysg7O0+vp+3zHvbiAt1vnasYDpJQBCXTtdcKfjav41fQPiArLFxTApu5CHPhoMlptpd&#10;+ZMuu1CJGMI+RQUmhDaV0peGLPqJa4kjd3KdxRBhV0nd4TWG20Y+J8lcWqw5NhhsaW2o/N79WAXF&#10;79Zs1rf2XBw/ipm3+1d98Eapp1G/WoAI1Id/8cP9ruP8WTKF+zfxB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h0vcMAAADdAAAADwAAAAAAAAAAAAAAAACYAgAAZHJzL2Rv&#10;d25yZXYueG1sUEsFBgAAAAAEAAQA9QAAAIgDAAAAAA==&#10;" path="m121,l,53r121,52l121,xe" fillcolor="maroon" strokecolor="maroon" strokeweight="33e-5mm">
              <v:path arrowok="t" o:connecttype="custom" o:connectlocs="76835,0;0,33655;76835,66675;76835,0" o:connectangles="0,0,0,0"/>
            </v:shape>
            <v:rect id="Rectangle 346" o:spid="_x0000_s1231" style="position:absolute;left:45935;top:9385;width:8274;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rNMAA&#10;AADdAAAADwAAAGRycy9kb3ducmV2LnhtbERP22oCMRB9F/oPYQp906SLiKxGkYJgpS+ufsCwmb1g&#10;MlmS1N3+fVMo+DaHc53tfnJWPCjE3rOG94UCQVx703Or4XY9ztcgYkI2aD2Thh+KsN+9zLZYGj/y&#10;hR5VakUO4Viihi6loZQy1h05jAs/EGeu8cFhyjC00gQcc7izslBqJR32nBs6HOijo/pefTsN8lod&#10;x3Vlg/Lnovmyn6dLQ17rt9fpsAGRaEpP8b/7ZPL8pSr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8rNM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2 : validation()</w:t>
                    </w:r>
                  </w:p>
                </w:txbxContent>
              </v:textbox>
            </v:rect>
            <v:rect id="Rectangle 347" o:spid="_x0000_s1232" style="position:absolute;left:44170;top:12954;width:921;height:6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Wm8MA&#10;AADdAAAADwAAAGRycy9kb3ducmV2LnhtbESP3YrCMBCF74V9hzAL3mm6Kipdo4igCIJgFa+HZvqD&#10;zaQ2UevbG0HwboZz5nxnZovWVOJOjSstK/jrRyCIU6tLzhWcjuveFITzyBory6TgSQ4W85/ODGNt&#10;H3yge+JzEULYxaig8L6OpXRpQQZd39bEQctsY9CHtcmlbvARwk0lB1E0lgZLDoQCa1oVlF6Smwnc&#10;dNXSjvbn2+6a7U+XSYbVJlOq+9su/0F4av3X/Lne6lB/FA3h/U0Y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Wm8MAAADdAAAADwAAAAAAAAAAAAAAAACYAgAAZHJzL2Rv&#10;d25yZXYueG1sUEsFBgAAAAAEAAQA9QAAAIgDAAAAAA==&#10;" fillcolor="#ffffb9" strokecolor="maroon" strokeweight="33e-5mm"/>
            <v:rect id="Rectangle 348" o:spid="_x0000_s1233" style="position:absolute;left:44170;top:12954;width:921;height:65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O78EA&#10;AADdAAAADwAAAGRycy9kb3ducmV2LnhtbESPSwsCMQyE74L/oUTwpl1FVFariKAIguADz2GbfeA2&#10;XbdV139vBcFbwkzmm8yXjSnFk2pXWFYw6EcgiBOrC84UXM6b3hSE88gaS8uk4E0Olot2a46xti8+&#10;0vPkMxFC2MWoIPe+iqV0SU4GXd9WxEFLbW3Qh7XOpK7xFcJNKYdRNJYGCw6EHCta55TcTg8TuMm6&#10;oT0dro/9PT1cbpMUy22qVLfTrGYgPDX+b/5d73SoP4pG8P0mj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qTu/BAAAA3QAAAA8AAAAAAAAAAAAAAAAAmAIAAGRycy9kb3du&#10;cmV2LnhtbFBLBQYAAAAABAAEAPUAAACGAwAAAAA=&#10;" fillcolor="#ffffb9" strokecolor="maroon" strokeweight="33e-5mm"/>
            <v:line id="Line 349" o:spid="_x0000_s1234" style="position:absolute;flip:x;visibility:visible" from="5816,16275" to="44170,1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kjZMMAAADdAAAADwAAAGRycy9kb3ducmV2LnhtbERPS2rDMBDdF3IHMYFuSiLXtCE4UUwo&#10;mAQvWvI5wGBNLBNrZCzVdm5fFQrdzeN9Z5tPthUD9b5xrOB1mYAgrpxuuFZwvRSLNQgfkDW2jknB&#10;gzzku9nTFjPtRj7RcA61iCHsM1RgQugyKX1lyKJfuo44cjfXWwwR9rXUPY4x3LYyTZKVtNhwbDDY&#10;0Yeh6n7+tgpusm06W+LJfB3K8uWzSFd0SJV6nk/7DYhAU/gX/7mPOs5/S97h95t4gt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JI2TDAAAA3QAAAA8AAAAAAAAAAAAA&#10;AAAAoQIAAGRycy9kb3ducmV2LnhtbFBLBQYAAAAABAAEAPkAAACRAwAAAAA=&#10;" strokecolor="maroon" strokeweight="33e-5mm"/>
            <v:shape id="Freeform 350" o:spid="_x0000_s1235" style="position:absolute;left:5816;top:15938;width:768;height:667;visibility:visible;mso-wrap-style:square;v-text-anchor:top" coordsize="12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sycIA&#10;AADdAAAADwAAAGRycy9kb3ducmV2LnhtbERP32vCMBB+F/Y/hBN801QRGdUoThgIs8h0+nw0Z1PX&#10;XEqTafWvN4Kwt/v4ft5s0dpKXKjxpWMFw0ECgjh3uuRCwc/+s/8OwgdkjZVjUnAjD4v5W2eGqXZX&#10;/qbLLhQihrBPUYEJoU6l9Lkhi37gauLInVxjMUTYFFI3eI3htpKjJJlIiyXHBoM1rQzlv7s/qyC7&#10;b81mdavP2fErG3u7/9AHb5TqddvlFESgNvyLX+61jvPHyQSe38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ezJwgAAAN0AAAAPAAAAAAAAAAAAAAAAAJgCAABkcnMvZG93&#10;bnJldi54bWxQSwUGAAAAAAQABAD1AAAAhwMAAAAA&#10;" path="m121,l,53r121,52l121,xe" fillcolor="maroon" strokecolor="maroon" strokeweight="33e-5mm">
              <v:path arrowok="t" o:connecttype="custom" o:connectlocs="76835,0;0,33655;76835,66675;76835,0" o:connectangles="0,0,0,0"/>
            </v:shape>
            <v:rect id="Rectangle 351" o:spid="_x0000_s1236" style="position:absolute;left:18065;top:14363;width:14173;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IrMAA&#10;AADdAAAADwAAAGRycy9kb3ducmV2LnhtbERP22oCMRB9F/oPYQp900QpVrZGEUGw4ourHzBsZi80&#10;mSxJdLd/bwqFvs3hXGe9HZ0VDwqx86xhPlMgiCtvOm403K6H6QpETMgGrWfS8EMRtpuXyRoL4we+&#10;0KNMjcghHAvU0KbUF1LGqiWHceZ74szVPjhMGYZGmoBDDndWLpRaSocd54YWe9q3VH2Xd6dBXsvD&#10;sCptUP60qM/263ipyWv99jruPkEkGtO/+M99NHn+u/q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iIrM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3: confirmed password ()</w:t>
                    </w:r>
                  </w:p>
                </w:txbxContent>
              </v:textbox>
            </v:rect>
            <v:rect id="Rectangle 352" o:spid="_x0000_s1237" style="position:absolute;left:4826;top:16275;width:914;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JTsMA&#10;AADdAAAADwAAAGRycy9kb3ducmV2LnhtbESPTWvCQBCG7wX/wzIFb3VTD1aiq4jQIgQCTcXzkJ18&#10;YHY2ZlcT/33nUOhthnk/ntnuJ9epBw2h9WzgfZGAIi69bbk2cP75fFuDChHZYueZDDwpwH43e9li&#10;av3I3/QoYq0khEOKBpoY+1TrUDbkMCx8Tyy3yg8Oo6xDre2Ao4S7Ti+TZKUdtiwNDfZ0bKi8Fncn&#10;veVxoozyyz27Vfn5+lFh91UZM3+dDhtQkab4L/5zn6zgL9f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mJTsMAAADdAAAADwAAAAAAAAAAAAAAAACYAgAAZHJzL2Rv&#10;d25yZXYueG1sUEsFBgAAAAAEAAQA9QAAAIgDAAAAAA==&#10;" fillcolor="#ffffb9" strokecolor="maroon" strokeweight="33e-5mm"/>
            <v:rect id="Rectangle 353" o:spid="_x0000_s1238" style="position:absolute;left:4826;top:16275;width:914;height:6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s1cEA&#10;AADdAAAADwAAAGRycy9kb3ducmV2LnhtbESPzQrCMBCE74LvEFbwpqkeVKpRRFAEQVCL56XZ/mCz&#10;qU3U+vZGELztMrPzzS5WranEkxpXWlYwGkYgiFOrS84VJJftYAbCeWSNlWVS8CYHq2W3s8BY2xef&#10;6Hn2uQgh7GJUUHhfx1K6tCCDbmhr4qBltjHow9rkUjf4CuGmkuMomkiDJQdCgTVtCkpv54cJ3HTT&#10;0oGO18fhnh2T2zTDapcp1e+16zkIT63/m3/Xex3qj2cj+H4TRp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FLNXBAAAA3QAAAA8AAAAAAAAAAAAAAAAAmAIAAGRycy9kb3du&#10;cmV2LnhtbFBLBQYAAAAABAAEAPUAAACGAwAAAAA=&#10;" fillcolor="#ffffb9" strokecolor="maroon" strokeweight="33e-5mm"/>
            <v:line id="Line 354" o:spid="_x0000_s1239" style="position:absolute;visibility:visible" from="5816,20339" to="44170,20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tMAMQAAADdAAAADwAAAGRycy9kb3ducmV2LnhtbERP3WrCMBS+H/gO4QjeiKbrxijVKCI4&#10;NnCDqg9wbI5ttDkpTdTu7c1gsLvz8f2e+bK3jbhR541jBc/TBARx6bThSsFhv5lkIHxA1tg4JgU/&#10;5GG5GDzNMdfuzgXddqESMYR9jgrqENpcSl/WZNFPXUscuZPrLIYIu0rqDu8x3DYyTZI3adFwbKix&#10;pXVN5WV3tQqK6vNl/Jq9f/utKcZfR78+b85GqdGwX81ABOrDv/jP/aHj/DRL4febeIJ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0wAxAAAAN0AAAAPAAAAAAAAAAAA&#10;AAAAAKECAABkcnMvZG93bnJldi54bWxQSwUGAAAAAAQABAD5AAAAkgMAAAAA&#10;" strokecolor="maroon" strokeweight="33e-5mm"/>
            <v:shape id="Freeform 355" o:spid="_x0000_s1240" style="position:absolute;left:43408;top:20008;width:762;height:667;visibility:visible;mso-wrap-style:square;v-text-anchor:top" coordsize="12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CETMMA&#10;AADdAAAADwAAAGRycy9kb3ducmV2LnhtbERPS2vCQBC+F/wPywi91Y1pKxpdRUSh0EubevA4ZCcP&#10;zM6G3TWJ/94tFHqbj+85m91oWtGT841lBfNZAoK4sLrhSsH55/SyBOEDssbWMim4k4fddvK0wUzb&#10;gb+pz0MlYgj7DBXUIXSZlL6oyaCf2Y44cqV1BkOErpLa4RDDTSvTJFlIgw3Hhho7OtRUXPObUVAe&#10;F5eivKefq97ge/6WfrlxqJR6no77NYhAY/gX/7k/dJyfLl/h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CETMMAAADdAAAADwAAAAAAAAAAAAAAAACYAgAAZHJzL2Rv&#10;d25yZXYueG1sUEsFBgAAAAAEAAQA9QAAAIgDAAAAAA==&#10;" path="m,105l120,52,,,,105xe" fillcolor="maroon" strokecolor="maroon" strokeweight="33e-5mm">
              <v:path arrowok="t" o:connecttype="custom" o:connectlocs="0,66675;76200,33020;0,0;0,66675" o:connectangles="0,0,0,0"/>
            </v:shape>
            <v:rect id="Rectangle 356" o:spid="_x0000_s1241" style="position:absolute;left:6127;top:18764;width:38678;height:30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stcQA&#10;AADdAAAADwAAAGRycy9kb3ducmV2LnhtbERPTWvCQBC9C/0PyxR6EbNpKBJTVykFoQdBjB7a25Cd&#10;ZqPZ2ZDdmuiv7xYK3ubxPme5Hm0rLtT7xrGC5yQFQVw53XCt4HjYzHIQPiBrbB2Tgit5WK8eJkss&#10;tBt4T5cy1CKGsC9QgQmhK6T0lSGLPnEdceS+XW8xRNjXUvc4xHDbyixN59Jiw7HBYEfvhqpz+WMV&#10;bHafDfFN7qeLfHCnKvsqzbZT6ulxfHsFEWgMd/G/+0PH+Vn+An/fx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YrLXEAAAA3QAAAA8AAAAAAAAAAAAAAAAAmAIAAGRycy9k&#10;b3ducmV2LnhtbFBLBQYAAAAABAAEAPUAAACJAwAAAAA=&#10;" filled="f" stroked="f">
              <v:textbox style="mso-fit-shape-to-text:t" inset="0,0,0,0">
                <w:txbxContent>
                  <w:p w:rsidR="00103EF5" w:rsidRDefault="00103EF5" w:rsidP="00B753F5">
                    <w:r>
                      <w:rPr>
                        <w:rFonts w:ascii="Tahoma" w:hAnsi="Tahoma" w:cs="Tahoma"/>
                        <w:color w:val="000000"/>
                        <w:sz w:val="20"/>
                        <w:szCs w:val="20"/>
                      </w:rPr>
                      <w:t>4: add/update/delete/save customer, newspaper, supplier detail ()</w:t>
                    </w:r>
                  </w:p>
                </w:txbxContent>
              </v:textbox>
            </v:rect>
            <v:rect id="Rectangle 357" o:spid="_x0000_s1242" style="position:absolute;left:44170;top:20339;width:921;height:6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q1sEA&#10;AADdAAAADwAAAGRycy9kb3ducmV2LnhtbESPSwsCMQyE74L/oUTwpl0FH6xWEUERBMEHnsM2+8Bt&#10;um6rrv/eCoK3hJnMN5kvG1OKJ9WusKxg0I9AECdWF5wpuJw3vSkI55E1lpZJwZscLBft1hxjbV98&#10;pOfJZyKEsItRQe59FUvpkpwMur6tiIOW2tqgD2udSV3jK4SbUg6jaCwNFhwIOVa0zim5nR4mcJN1&#10;Q3s6XB/7e3q43CYplttUqW6nWc1AeGr83/y73ulQfzgdwfebMIJ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KtbBAAAA3QAAAA8AAAAAAAAAAAAAAAAAmAIAAGRycy9kb3du&#10;cmV2LnhtbFBLBQYAAAAABAAEAPUAAACGAwAAAAA=&#10;" fillcolor="#ffffb9" strokecolor="maroon" strokeweight="33e-5mm"/>
            <v:rect id="Rectangle 358" o:spid="_x0000_s1243" style="position:absolute;left:44170;top:20339;width:921;height:6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0ocEA&#10;AADdAAAADwAAAGRycy9kb3ducmV2LnhtbESPzQrCMBCE74LvEFbwpqkeVKpRRFAEQVCL56XZ/mCz&#10;qU3U+vZGELztMrPzzS5WranEkxpXWlYwGkYgiFOrS84VJJftYAbCeWSNlWVS8CYHq2W3s8BY2xef&#10;6Hn2uQgh7GJUUHhfx1K6tCCDbmhr4qBltjHow9rkUjf4CuGmkuMomkiDJQdCgTVtCkpv54cJ3HTT&#10;0oGO18fhnh2T2zTDapcp1e+16zkIT63/m3/Xex3qj2cT+H4TRp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stKHBAAAA3QAAAA8AAAAAAAAAAAAAAAAAmAIAAGRycy9kb3du&#10;cmV2LnhtbFBLBQYAAAAABAAEAPUAAACGAwAAAAA=&#10;" fillcolor="#ffffb9" strokecolor="maroon" strokeweight="33e-5mm"/>
            <v:line id="Line 359" o:spid="_x0000_s1244" style="position:absolute;visibility:visible" from="45167,21920" to="57035,21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zvmMQAAADdAAAADwAAAGRycy9kb3ducmV2LnhtbERP3WrCMBS+H/gO4Qx2I5rqhpZqFBEc&#10;E6ZQ9QGOzVkbbU5Kk2n39mYw2N35+H7PfNnZWtyo9caxgtEwAUFcOG24VHA6bgYpCB+QNdaOScEP&#10;eVguek9zzLS7c063QyhFDGGfoYIqhCaT0hcVWfRD1xBH7su1FkOEbSl1i/cYbms5TpKJtGg4NlTY&#10;0Lqi4nr4tgrycvvaf0vf9/7T5P3d2a8vm4tR6uW5W81ABOrCv/jP/aHj/HE6hd9v4gl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DO+YxAAAAN0AAAAPAAAAAAAAAAAA&#10;AAAAAKECAABkcnMvZG93bnJldi54bWxQSwUGAAAAAAQABAD5AAAAkgMAAAAA&#10;" strokecolor="maroon" strokeweight="33e-5mm"/>
            <v:shape id="Freeform 360" o:spid="_x0000_s1245" style="position:absolute;left:56267;top:21590;width:768;height:660;visibility:visible;mso-wrap-style:square;v-text-anchor:top" coordsize="12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urcUA&#10;AADdAAAADwAAAGRycy9kb3ducmV2LnhtbESPQWsCMRCF74X+hzAFL1Kz1SKyGqVIhRb0oNX7kEx3&#10;FzeTsIm6/fedg+BthvfmvW8Wq9636kpdagIbeBsVoIhtcA1XBo4/m9cZqJSRHbaBycAfJVgtn58W&#10;WLpw4z1dD7lSEsKpRAN1zrHUOtmaPKZRiMSi/YbOY5a1q7Tr8CbhvtXjophqjw1LQ42R1jXZ8+Hi&#10;DZztcXjSu7S+6M/J+zYOo61238YMXvqPOahMfX6Y79dfTvDHM8GV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C6txQAAAN0AAAAPAAAAAAAAAAAAAAAAAJgCAABkcnMv&#10;ZG93bnJldi54bWxQSwUGAAAAAAQABAD1AAAAigMAAAAA&#10;" path="m,104l121,52,,,,104xe" fillcolor="maroon" strokecolor="maroon" strokeweight="33e-5mm">
              <v:path arrowok="t" o:connecttype="custom" o:connectlocs="0,66040;76835,33020;0,0;0,66040" o:connectangles="0,0,0,0"/>
            </v:shape>
            <v:rect id="Rectangle 361" o:spid="_x0000_s1246" style="position:absolute;left:46545;top:20339;width:9055;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58EA&#10;AADdAAAADwAAAGRycy9kb3ducmV2LnhtbERPS2rDMBDdB3IHMYHuYrleFMeJEkohkJRu4uQAgzX+&#10;UGlkJCV2b18VCtnN431nd5itEQ/yYXCs4DXLQRA3Tg/cKbhdj+sSRIjIGo1jUvBDAQ775WKHlXYT&#10;X+hRx06kEA4VKuhjHCspQ9OTxZC5kThxrfMWY4K+k9rjlMKtkUWev0mLA6eGHkf66Kn5ru9WgbzW&#10;x6msjc/dZ9F+mfPp0pJT6mU1v29BRJrjU/zvPuk0vyg38PdNOkH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jeOfBAAAA3QAAAA8AAAAAAAAAAAAAAAAAmAIAAGRycy9kb3du&#10;cmV2LnhtbFBLBQYAAAAABAAEAPUAAACGAwAAAAA=&#10;" filled="f" stroked="f">
              <v:textbox style="mso-fit-shape-to-text:t" inset="0,0,0,0">
                <w:txbxContent>
                  <w:p w:rsidR="00103EF5" w:rsidRDefault="00103EF5" w:rsidP="00B753F5">
                    <w:r>
                      <w:rPr>
                        <w:rFonts w:ascii="Tahoma" w:hAnsi="Tahoma" w:cs="Tahoma"/>
                        <w:color w:val="000000"/>
                        <w:sz w:val="20"/>
                        <w:szCs w:val="20"/>
                      </w:rPr>
                      <w:t>5: save details()</w:t>
                    </w:r>
                  </w:p>
                </w:txbxContent>
              </v:textbox>
            </v:rect>
            <v:rect id="Rectangle 362" o:spid="_x0000_s1247" style="position:absolute;left:57035;top:21920;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fk8MA&#10;AADdAAAADwAAAGRycy9kb3ducmV2LnhtbESPTYvCQAyG78L+hyHC3nSqh9WtjiKCsiAIatlz6KQf&#10;2Ml0O6N2/705CN4S8n48Wa5716g7daH2bGAyTkAR597WXBrILrvRHFSIyBYbz2TgnwKsVx+DJabW&#10;P/hE93MslYRwSNFAFWObah3yihyGsW+J5Vb4zmGUtSu17fAh4a7R0yT50g5rloYKW9pWlF/PNye9&#10;+banAx1/b4e/4phdZwU2+8KYz2G/WYCK1Me3+OX+sYI//RZ++UZG0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Afk8MAAADdAAAADwAAAAAAAAAAAAAAAACYAgAAZHJzL2Rv&#10;d25yZXYueG1sUEsFBgAAAAAEAAQA9QAAAIgDAAAAAA==&#10;" fillcolor="#ffffb9" strokecolor="maroon" strokeweight="33e-5mm"/>
            <v:rect id="Rectangle 363" o:spid="_x0000_s1248" style="position:absolute;left:57035;top:21920;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6CMEA&#10;AADdAAAADwAAAGRycy9kb3ducmV2LnhtbESPSwsCMQyE74L/oUTwpl09+FitIoIiCIIPPIdt9oHb&#10;dN1WXf+9FQRvCTOZbzJfNqYUT6pdYVnBoB+BIE6sLjhTcDlvehMQziNrLC2Tgjc5WC7arTnG2r74&#10;SM+Tz0QIYRejgtz7KpbSJTkZdH1bEQcttbVBH9Y6k7rGVwg3pRxG0UgaLDgQcqxonVNyOz1M4Cbr&#10;hvZ0uD729/RwuY1TLLepUt1Os5qB8NT4v/l3vdOh/nA6gO83YQS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cugjBAAAA3QAAAA8AAAAAAAAAAAAAAAAAmAIAAGRycy9kb3du&#10;cmV2LnhtbFBLBQYAAAAABAAEAPUAAACGAwAAAAA=&#10;" fillcolor="#ffffb9" strokecolor="maroon" strokeweight="33e-5mm"/>
            <v:line id="Line 364" o:spid="_x0000_s1249" style="position:absolute;flip:x;visibility:visible" from="5816,23495" to="44170,23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sb8MAAADdAAAADwAAAGRycy9kb3ducmV2LnhtbERPS2rDMBDdF3oHMYVuSiNXi9C4UUIp&#10;GBcvUpL0AIM1sUytkbFU27l9FAhkN4/3nfV2dp0YaQitZw1viwwEce1Ny42G32Px+g4iRGSDnWfS&#10;cKYA283jwxpz4yfe03iIjUghHHLUYGPscylDbclhWPieOHEnPziMCQ6NNANOKdx1UmXZUjpsOTVY&#10;7OnLUv13+HcaTrJre1fh3v6UVfWyK9SSSqX189P8+QEi0hzv4pv726T5aqXg+k06QW4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h7G/DAAAA3QAAAA8AAAAAAAAAAAAA&#10;AAAAoQIAAGRycy9kb3ducmV2LnhtbFBLBQYAAAAABAAEAPkAAACRAwAAAAA=&#10;" strokecolor="maroon" strokeweight="33e-5mm"/>
            <v:shape id="Freeform 365" o:spid="_x0000_s1250" style="position:absolute;left:5816;top:23164;width:768;height:667;visibility:visible;mso-wrap-style:square;v-text-anchor:top" coordsize="121,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YLsQA&#10;AADdAAAADwAAAGRycy9kb3ducmV2LnhtbERP32vCMBB+F/wfwgl7m6lOZKtG2YTBYBaxbj4fzdlU&#10;m0tpMq376xdh4Nt9fD9vvuxsLc7U+sqxgtEwAUFcOF1xqeBr9/74DMIHZI21Y1JwJQ/LRb83x1S7&#10;C2/pnIdSxBD2KSowITSplL4wZNEPXUMcuYNrLYYI21LqFi8x3NZynCRTabHi2GCwoZWh4pT/WAXZ&#10;78asV9fmmO0/s4m3uzf97Y1SD4PudQYiUBfu4n/3h47zxy9PcPsmn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3GC7EAAAA3QAAAA8AAAAAAAAAAAAAAAAAmAIAAGRycy9k&#10;b3ducmV2LnhtbFBLBQYAAAAABAAEAPUAAACJAwAAAAA=&#10;" path="m121,l,52r121,53l121,xe" fillcolor="maroon" strokecolor="maroon" strokeweight="33e-5mm">
              <v:path arrowok="t" o:connecttype="custom" o:connectlocs="76835,0;0,33020;76835,66675;76835,0" o:connectangles="0,0,0,0"/>
            </v:shape>
            <v:rect id="Rectangle 366" o:spid="_x0000_s1251" style="position:absolute;left:6045;top:23577;width:38627;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pMAA&#10;AADdAAAADwAAAGRycy9kb3ducmV2LnhtbERP22oCMRB9L/gPYQTfatZFiq5GEUHQ0hdXP2DYzF4w&#10;mSxJ6m7/3hQKfZvDuc52P1ojnuRD51jBYp6BIK6c7rhRcL+d3lcgQkTWaByTgh8KsN9N3rZYaDfw&#10;lZ5lbEQK4VCggjbGvpAyVC1ZDHPXEyeudt5iTNA3UnscUrg1Ms+yD2mx49TQYk/HlqpH+W0VyFt5&#10;Glal8Zn7zOsvczlfa3JKzabjYQMi0hj/xX/us07z8/US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BpM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6: added/updated/deleted/saved cutomer,newspaper,supplierdetail()</w:t>
                    </w:r>
                  </w:p>
                </w:txbxContent>
              </v:textbox>
            </v:rect>
            <v:rect id="Rectangle 367" o:spid="_x0000_s1252" style="position:absolute;left:4826;top:23495;width:914;height:16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8C8UA&#10;AADdAAAADwAAAGRycy9kb3ducmV2LnhtbESPS2vDMBCE74H+B7GB3hI5gTStayWUQEPBEMiDnhdr&#10;/cDWyrXkR/59VCj0tsvMzjeb7CfTiIE6V1lWsFpGIIgzqysuFNyun4tXEM4ja2wsk4I7OdjvnmYJ&#10;xtqOfKbh4gsRQtjFqKD0vo2ldFlJBt3StsRBy21n0Ie1K6TucAzhppHrKHqRBisOhBJbOpSU1Zfe&#10;BG52mCil03ef/uSnW73NsTnmSj3Pp493EJ4m/2/+u/7Sof76bQO/34QR5O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7wLxQAAAN0AAAAPAAAAAAAAAAAAAAAAAJgCAABkcnMv&#10;ZG93bnJldi54bWxQSwUGAAAAAAQABAD1AAAAigMAAAAA&#10;" fillcolor="#ffffb9" strokecolor="maroon" strokeweight="33e-5mm"/>
            <v:rect id="Rectangle 368" o:spid="_x0000_s1253" style="position:absolute;left:4826;top:23495;width:914;height:166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ifMEA&#10;AADdAAAADwAAAGRycy9kb3ducmV2LnhtbESPSwsCMQyE74L/oUTwpl09+FitIoIiCIIPPIdt9oHb&#10;dN1WXf+9FQRvCTOZbzJfNqYUT6pdYVnBoB+BIE6sLjhTcDlvehMQziNrLC2Tgjc5WC7arTnG2r74&#10;SM+Tz0QIYRejgtz7KpbSJTkZdH1bEQcttbVBH9Y6k7rGVwg3pRxG0UgaLDgQcqxonVNyOz1M4Cbr&#10;hvZ0uD729/RwuY1TLLepUt1Os5qB8NT4v/l3vdOh/nA6gu83YQS5+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1InzBAAAA3QAAAA8AAAAAAAAAAAAAAAAAmAIAAGRycy9kb3du&#10;cmV2LnhtbFBLBQYAAAAABAAEAPUAAACGAwAAAAA=&#10;" fillcolor="#ffffb9" strokecolor="maroon" strokeweight="33e-5mm"/>
            <v:line id="Line 369" o:spid="_x0000_s1254" style="position:absolute;visibility:visible" from="5816,28232" to="44170,28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5RcQAAADdAAAADwAAAGRycy9kb3ducmV2LnhtbERP3WrCMBS+H/gO4QjeiKa6MV01igjK&#10;Btug6gOcNcc22pyUJmp9ezMY7O58fL9nvmxtJa7UeONYwWiYgCDOnTZcKDjsN4MpCB+QNVaOScGd&#10;PCwXnac5ptrdOKPrLhQihrBPUUEZQp1K6fOSLPqhq4kjd3SNxRBhU0jd4C2G20qOk+RVWjQcG0qs&#10;aV1Sft5drIKs+Hjuv0y33/7TZP2vH78+bU5GqV63Xc1ABGrDv/jP/a7j/PHbBH6/iSf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1XlFxAAAAN0AAAAPAAAAAAAAAAAA&#10;AAAAAKECAABkcnMvZG93bnJldi54bWxQSwUGAAAAAAQABAD5AAAAkgMAAAAA&#10;" strokecolor="maroon" strokeweight="33e-5mm"/>
            <v:shape id="Freeform 370" o:spid="_x0000_s1255" style="position:absolute;left:43408;top:27895;width:762;height:667;visibility:visible;mso-wrap-style:square;v-text-anchor:top" coordsize="12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2A4MUA&#10;AADdAAAADwAAAGRycy9kb3ducmV2LnhtbESPT0vEQAzF7wt+hyGCt92pxV3cutMioiDsRasHj6GT&#10;/sFOpsyMbffbm4PgLeG9vPfLqVrdqGYKcfBs4HaXgSJuvB24M/D58bK9BxUTssXRMxm4UISqvNqc&#10;sLB+4Xea69QpCeFYoIE+panQOjY9OYw7PxGL1vrgMMkaOm0DLhLuRp1n2UE7HFgaepzoqafmu/5x&#10;Btrnw1fTXvLzcXa4r+/yt7AunTE31+vjA6hEa/o3/12/WsHPj4Ir38gI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YDgxQAAAN0AAAAPAAAAAAAAAAAAAAAAAJgCAABkcnMv&#10;ZG93bnJldi54bWxQSwUGAAAAAAQABAD1AAAAigMAAAAA&#10;" path="m,105l120,53,,,,105xe" fillcolor="maroon" strokecolor="maroon" strokeweight="33e-5mm">
              <v:path arrowok="t" o:connecttype="custom" o:connectlocs="0,66675;76200,33655;0,0;0,66675" o:connectangles="0,0,0,0"/>
            </v:shape>
            <v:rect id="Rectangle 371" o:spid="_x0000_s1256" style="position:absolute;left:20288;top:26650;width:9766;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ruOsAA&#10;AADdAAAADwAAAGRycy9kb3ducmV2LnhtbERPzYrCMBC+L/gOYRa8ren2IFqNsiwIKnux+gBDM/3B&#10;ZFKSaOvbmwXB23x8v7PejtaIO/nQOVbwPctAEFdOd9wouJx3XwsQISJrNI5JwYMCbDeTjzUW2g18&#10;onsZG5FCOBSooI2xL6QMVUsWw8z1xImrnbcYE/SN1B6HFG6NzLNsLi12nBpa7Om3pepa3qwCeS53&#10;w6I0PnPHvP4zh/2pJqfU9HP8WYGINMa3+OXe6zQ/Xy7h/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jruOs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7: calculate bill ()</w:t>
                    </w:r>
                  </w:p>
                </w:txbxContent>
              </v:textbox>
            </v:rect>
            <v:rect id="Rectangle 372" o:spid="_x0000_s1257" style="position:absolute;left:44170;top:28232;width:921;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uFicIA&#10;AADdAAAADwAAAGRycy9kb3ducmV2LnhtbESPTYvCQAyG78L+hyEL3nSqwipdRxFhRRAEtew5dNIP&#10;7GS6nVHrv98cBG8JeT+eLNe9a9SdulB7NjAZJ6CIc29rLg1kl5/RAlSIyBYbz2TgSQHWq4/BElPr&#10;H3yi+zmWSkI4pGigirFNtQ55RQ7D2LfEcit85zDK2pXadviQcNfoaZJ8aYc1S0OFLW0ryq/nm5Pe&#10;fNvTgY6/t8Nfccyu8wKbXWHM8LPffIOK1Me3+OXeW8GfJcIv38gIe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WJwgAAAN0AAAAPAAAAAAAAAAAAAAAAAJgCAABkcnMvZG93&#10;bnJldi54bWxQSwUGAAAAAAQABAD1AAAAhwMAAAAA&#10;" fillcolor="#ffffb9" strokecolor="maroon" strokeweight="33e-5mm"/>
            <v:rect id="Rectangle 373" o:spid="_x0000_s1258" style="position:absolute;left:44170;top:28232;width:921;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gEsEA&#10;AADdAAAADwAAAGRycy9kb3ducmV2LnhtbESPSwsCMQyE74L/oUTwpl0VVFariKAIguADz2GbfeA2&#10;XbdV139vBcFbwkzmm8yXjSnFk2pXWFYw6EcgiBOrC84UXM6b3hSE88gaS8uk4E0Olot2a46xti8+&#10;0vPkMxFC2MWoIPe+iqV0SU4GXd9WxEFLbW3Qh7XOpK7xFcJNKYdRNJYGCw6EHCta55TcTg8TuMm6&#10;oT0dro/9PT1cbpMUy22qVLfTrGYgPDX+b/5d73SoP4oG8P0mj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3IBLBAAAA3QAAAA8AAAAAAAAAAAAAAAAAmAIAAGRycy9kb3du&#10;cmV2LnhtbFBLBQYAAAAABAAEAPUAAACGAwAAAAA=&#10;" fillcolor="#ffffb9" strokecolor="maroon" strokeweight="33e-5mm"/>
            <v:line id="Line 374" o:spid="_x0000_s1259" style="position:absolute;visibility:visible" from="45167,29559" to="57035,29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lAx8MAAADdAAAADwAAAGRycy9kb3ducmV2LnhtbERP3WrCMBS+F3yHcITdyEzVIdIZRQSH&#10;AxWqe4Cz5thGm5PSRO3e3ggD787H93tmi9ZW4kaNN44VDAcJCOLcacOFgp/j+n0KwgdkjZVjUvBH&#10;HhbzbmeGqXZ3zuh2CIWIIexTVFCGUKdS+rwki37gauLInVxjMUTYFFI3eI/htpKjJJlIi4ZjQ4k1&#10;rUrKL4erVZAV3+P+x/Rr77cm6+9+/eq8Phul3nrt8hNEoDa8xP/ujY7zx8kInt/EE+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JQMfDAAAA3QAAAA8AAAAAAAAAAAAA&#10;AAAAoQIAAGRycy9kb3ducmV2LnhtbFBLBQYAAAAABAAEAPkAAACRAwAAAAA=&#10;" strokecolor="maroon" strokeweight="33e-5mm"/>
            <v:shape id="Freeform 375" o:spid="_x0000_s1260" style="position:absolute;left:56267;top:29229;width:768;height:660;visibility:visible;mso-wrap-style:square;v-text-anchor:top" coordsize="12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wG8IA&#10;AADdAAAADwAAAGRycy9kb3ducmV2LnhtbERPTWsCMRC9F/wPYQQvUrO6pcjWKCIKFvRQtfchme4u&#10;biZhE3X9940geJvH+5zZorONuFIbascKxqMMBLF2puZSwem4eZ+CCBHZYOOYFNwpwGLee5thYdyN&#10;f+h6iKVIIRwKVFDF6Aspg67IYhg5T5y4P9dajAm2pTQt3lK4beQkyz6lxZpTQ4WeVhXp8+FiFZz1&#10;afgr92F1kev8Y+eHXpf7b6UG/W75BSJSF1/ip3tr0vw8y+HxTTp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FrAbwgAAAN0AAAAPAAAAAAAAAAAAAAAAAJgCAABkcnMvZG93&#10;bnJldi54bWxQSwUGAAAAAAQABAD1AAAAhwMAAAAA&#10;" path="m,104l121,52,,,,104xe" fillcolor="maroon" strokecolor="maroon" strokeweight="33e-5mm">
              <v:path arrowok="t" o:connecttype="custom" o:connectlocs="0,66040;76835,33020;0,0;0,66040" o:connectangles="0,0,0,0"/>
            </v:shape>
            <v:rect id="Rectangle 376" o:spid="_x0000_s1261" style="position:absolute;left:57035;top:29559;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DisMA&#10;AADdAAAADwAAAGRycy9kb3ducmV2LnhtbESP3YrCMBCF74V9hzAL3mm6Kipdo4igCIJgFa+HZvqD&#10;zaQ2UevbG0HwboZz5nxnZovWVOJOjSstK/jrRyCIU6tLzhWcjuveFITzyBory6TgSQ4W85/ODGNt&#10;H3yge+JzEULYxaig8L6OpXRpQQZd39bEQctsY9CHtcmlbvARwk0lB1E0lgZLDoQCa1oVlF6Smwnc&#10;dNXSjvbn2+6a7U+XSYbVJlOq+9su/0F4av3X/Lne6lB/GI3g/U0Y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CDisMAAADdAAAADwAAAAAAAAAAAAAAAACYAgAAZHJzL2Rv&#10;d25yZXYueG1sUEsFBgAAAAAEAAQA9QAAAIgDAAAAAA==&#10;" fillcolor="#ffffb9" strokecolor="maroon" strokeweight="33e-5mm"/>
            <v:rect id="Rectangle 377" o:spid="_x0000_s1262" style="position:absolute;left:45554;top:27978;width:11024;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JcAA&#10;AADdAAAADwAAAGRycy9kb3ducmV2LnhtbERP22oCMRB9F/oPYQp900SLRbZGEUGw4ourHzBsZi80&#10;mSxJdLd/bwqFvs3hXGe9HZ0VDwqx86xhPlMgiCtvOm403K6H6QpETMgGrWfS8EMRtpuXyRoL4we+&#10;0KNMjcghHAvU0KbUF1LGqiWHceZ74szVPjhMGYZGmoBDDndWLpT6kA47zg0t9rRvqfou706DvJaH&#10;YVXaoPxpUZ/t1/FSk9f67XXcfYJINKZ/8Z/7aPL8d7W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x+Jc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8: save bill details()</w:t>
                    </w:r>
                  </w:p>
                </w:txbxContent>
              </v:textbox>
            </v:rect>
            <v:rect id="Rectangle 378" o:spid="_x0000_s1263" style="position:absolute;left:57035;top:29559;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64ZsEA&#10;AADdAAAADwAAAGRycy9kb3ducmV2LnhtbESPSwsCMQyE74L/oUTwpl0VVFariKAIguADz2GbfeA2&#10;XbdV139vBcFbwkzmm8yXjSnFk2pXWFYw6EcgiBOrC84UXM6b3hSE88gaS8uk4E0Olot2a46xti8+&#10;0vPkMxFC2MWoIPe+iqV0SU4GXd9WxEFLbW3Qh7XOpK7xFcJNKYdRNJYGCw6EHCta55TcTg8TuMm6&#10;oT0dro/9PT1cbpMUy22qVLfTrGYgPDX+b/5d73SoP4rG8P0mjCA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euGbBAAAA3QAAAA8AAAAAAAAAAAAAAAAAmAIAAGRycy9kb3du&#10;cmV2LnhtbFBLBQYAAAAABAAEAPUAAACGAwAAAAA=&#10;" fillcolor="#ffffb9" strokecolor="maroon" strokeweight="33e-5mm"/>
            <v:line id="Line 379" o:spid="_x0000_s1264" style="position:absolute;visibility:visible" from="5816,32550" to="44170,3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7jX8QAAADdAAAADwAAAGRycy9kb3ducmV2LnhtbERP3WrCMBS+F/YO4Qy8kZlOxUk1yhCU&#10;CVOo+gDH5qyNa05KE7V7ezMQvDsf3++ZLVpbiSs13jhW8N5PQBDnThsuFBwPq7cJCB+QNVaOScEf&#10;eVjMXzozTLW7cUbXfShEDGGfooIyhDqV0uclWfR9VxNH7sc1FkOETSF1g7cYbis5SJKxtGg4NpRY&#10;07Kk/Hd/sQqyYjPsjSbrnf82WW978svz6myU6r62n1MQgdrwFD/cXzrOHyYf8P9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uNfxAAAAN0AAAAPAAAAAAAAAAAA&#10;AAAAAKECAABkcnMvZG93bnJldi54bWxQSwUGAAAAAAQABAD5AAAAkgMAAAAA&#10;" strokecolor="maroon" strokeweight="33e-5mm"/>
            <v:shape id="Freeform 380" o:spid="_x0000_s1265" style="position:absolute;left:43408;top:32213;width:762;height:667;visibility:visible;mso-wrap-style:square;v-text-anchor:top" coordsize="120,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a+sYA&#10;AADdAAAADwAAAGRycy9kb3ducmV2LnhtbESPT0vDQBDF74LfYRnBm90Ya2ljt0VEQfBi0x56HLKT&#10;P5idDbtrkn5751DwNsN7895vtvvZ9WqkEDvPBh4XGSjiytuOGwOn48fDGlRMyBZ7z2TgQhH2u9ub&#10;LRbWT3ygsUyNkhCOBRpoUxoKrWPVksO48AOxaLUPDpOsodE24CThrtd5lq20w46locWB3lqqfspf&#10;Z6B+X52r+pJ/bUaHz+Uy/w7z1Bhzfze/voBKNKd/8/X60wr+Uya48o2Mo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a+sYAAADdAAAADwAAAAAAAAAAAAAAAACYAgAAZHJz&#10;L2Rvd25yZXYueG1sUEsFBgAAAAAEAAQA9QAAAIsDAAAAAA==&#10;" path="m,105l120,53,,,,105xe" fillcolor="maroon" strokecolor="maroon" strokeweight="33e-5mm">
              <v:path arrowok="t" o:connecttype="custom" o:connectlocs="0,66675;76200,33655;0,0;0,66675" o:connectangles="0,0,0,0"/>
            </v:shape>
            <v:rect id="Rectangle 381" o:spid="_x0000_s1266" style="position:absolute;left:21285;top:30968;width:7461;height:303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0IMAA&#10;AADdAAAADwAAAGRycy9kb3ducmV2LnhtbERP22oCMRB9F/oPYQq+aVILYrdGkYJgpS+ufsCwmb1g&#10;MlmS1N3+vREKvs3hXGe9HZ0VNwqx86zhba5AEFfedNxouJz3sxWImJANWs+k4Y8ibDcvkzUWxg98&#10;oluZGpFDOBaooU2pL6SMVUsO49z3xJmrfXCYMgyNNAGHHO6sXCi1lA47zg0t9vTVUnUtf50GeS73&#10;w6q0Qfnjov6x34dTTV7r6eu4+wSRaExP8b/7YPL8d/U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F0IM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9: print bill ()</w:t>
                    </w:r>
                  </w:p>
                </w:txbxContent>
              </v:textbox>
            </v:rect>
            <v:rect id="Rectangle 382" o:spid="_x0000_s1267" style="position:absolute;left:44170;top:32550;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TVMQA&#10;AADdAAAADwAAAGRycy9kb3ducmV2LnhtbESPTWvDMAyG74P+B6PCbquTDdaR1g2lsDEoFNqGnUWs&#10;fNBYzmI3yf79dBjsJqH349E2n12nRhpC69lAukpAEZfetlwbKK7vT2+gQkS22HkmAz8UIN8tHraY&#10;WT/xmcZLrJWEcMjQQBNjn2kdyoYchpXvieVW+cFhlHWotR1wknDX6eckedUOW5aGBns6NFTeLncn&#10;veVhpiOdvu7H7+pU3NYVdh+VMY/Leb8BFWmO/+I/96cV/JdU+OUbGUH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iE1TEAAAA3QAAAA8AAAAAAAAAAAAAAAAAmAIAAGRycy9k&#10;b3ducmV2LnhtbFBLBQYAAAAABAAEAPUAAACJAwAAAAA=&#10;" fillcolor="#ffffb9" strokecolor="maroon" strokeweight="33e-5mm"/>
            <v:rect id="Rectangle 383" o:spid="_x0000_s1268" style="position:absolute;left:44170;top:32550;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2z8UA&#10;AADdAAAADwAAAGRycy9kb3ducmV2LnhtbESP3WrCQBCF7wXfYZlC73STFmpJ3UgRKoIg1Eqvh93J&#10;D8nOxuwmxrd3CwXvZjhnzndmvZlsK0bqfe1YQbpMQBBrZ2ouFZx/vhbvIHxANtg6JgU38rDJ57M1&#10;ZsZd+ZvGUyhFDGGfoYIqhC6T0uuKLPql64ijVrjeYohrX0rT4zWG21a+JMmbtFhzJFTY0bYi3ZwG&#10;G7l6O9GBjr/D4VIcz82qwHZXKPX8NH1+gAg0hYf5/3pvYv3XNIW/b+II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bPxQAAAN0AAAAPAAAAAAAAAAAAAAAAAJgCAABkcnMv&#10;ZG93bnJldi54bWxQSwUGAAAAAAQABAD1AAAAigMAAAAA&#10;" fillcolor="#ffffb9" strokecolor="maroon" strokeweight="33e-5mm"/>
            <v:line id="Line 384" o:spid="_x0000_s1269" style="position:absolute;visibility:visible" from="5816,35204" to="44170,35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DWGsQAAADdAAAADwAAAGRycy9kb3ducmV2LnhtbERP3WrCMBS+F/YO4Qx2IzOtypBqlFFw&#10;OJiDOh/g2BzbuOakNFG7t18Ewbvz8f2exaq3jbhQ541jBekoAUFcOm24UrD/Wb/OQPiArLFxTAr+&#10;yMNq+TRYYKbdlQu67EIlYgj7DBXUIbSZlL6syaIfuZY4ckfXWQwRdpXUHV5juG3kOEnepEXDsaHG&#10;lvKayt/d2Sooqs/JcDr7+PZfphhuDz4/rU9GqZfn/n0OIlAfHuK7e6Pj/Ek6hts38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kNYaxAAAAN0AAAAPAAAAAAAAAAAA&#10;AAAAAKECAABkcnMvZG93bnJldi54bWxQSwUGAAAAAAQABAD5AAAAkgMAAAAA&#10;" strokecolor="maroon" strokeweight="33e-5mm"/>
            <v:shape id="Freeform 385" o:spid="_x0000_s1270" style="position:absolute;left:43408;top:34874;width:762;height:660;visibility:visible;mso-wrap-style:square;v-text-anchor:top" coordsize="12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C5gMIA&#10;AADdAAAADwAAAGRycy9kb3ducmV2LnhtbERPTWvCQBC9F/oflhF6qxsNDSVmI1KI1GPVHrwN2TGJ&#10;ZmdDdqPJv3cLBW/zeJ+TrUfTihv1rrGsYDGPQBCXVjdcKTgeivdPEM4ja2wtk4KJHKzz15cMU23v&#10;/EO3va9ECGGXooLa+y6V0pU1GXRz2xEH7mx7gz7AvpK6x3sIN61cRlEiDTYcGmrs6Kum8rofjIKT&#10;ni52+9ENJ//byCFpi11SFEq9zcbNCoSn0T/F/+5vHebHixj+vgkny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LmAwgAAAN0AAAAPAAAAAAAAAAAAAAAAAJgCAABkcnMvZG93&#10;bnJldi54bWxQSwUGAAAAAAQABAD1AAAAhwMAAAAA&#10;" path="m,104l120,52,,,,104xe" fillcolor="maroon" strokecolor="maroon" strokeweight="33e-5mm">
              <v:path arrowok="t" o:connecttype="custom" o:connectlocs="0,66040;76200,33020;0,0;0,66040" o:connectangles="0,0,0,0"/>
            </v:shape>
            <v:rect id="Rectangle 386" o:spid="_x0000_s1271" style="position:absolute;left:16459;top:33547;width:17735;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NY8AA&#10;AADdAAAADwAAAGRycy9kb3ducmV2LnhtbERP24rCMBB9F/yHMIJvmnphkWoUEQR38cXqBwzN9ILJ&#10;pCTRdv9+s7Cwb3M419kdBmvEm3xoHStYzDMQxKXTLdcKHvfzbAMiRGSNxjEp+KYAh/14tMNcu55v&#10;9C5iLVIIhxwVNDF2uZShbMhimLuOOHGV8xZjgr6W2mOfwq2Ryyz7kBZbTg0NdnRqqHwWL6tA3otz&#10;vymMz9zXsrqaz8utIqfUdDIctyAiDfFf/Oe+6DR/tVj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lNY8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10: calculate inward/outward ()</w:t>
                    </w:r>
                  </w:p>
                </w:txbxContent>
              </v:textbox>
            </v:rect>
            <v:rect id="Rectangle 387" o:spid="_x0000_s1272" style="position:absolute;left:44170;top:35204;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wzMUA&#10;AADdAAAADwAAAGRycy9kb3ducmV2LnhtbESP3WrCQBCF7wu+wzJC7+omim1JXaUElEJAaJReD9nJ&#10;D2Zn0+xq4tu7guDdDOfM+c6sNqNpxYV611hWEM8iEMSF1Q1XCo6H7dsnCOeRNbaWScGVHGzWk5cV&#10;JtoO/EuX3FcihLBLUEHtfZdI6YqaDLqZ7YiDVtreoA9rX0nd4xDCTSvnUfQuDTYcCDV2lNZUnPKz&#10;CdwiHSmj/d85+y/3x9NHie2uVOp1On5/gfA0+qf5cf2jQ/1FvIT7N2EE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DMxQAAAN0AAAAPAAAAAAAAAAAAAAAAAJgCAABkcnMv&#10;ZG93bnJldi54bWxQSwUGAAAAAAQABAD1AAAAigMAAAAA&#10;" fillcolor="#ffffb9" strokecolor="maroon" strokeweight="33e-5mm"/>
            <v:rect id="Rectangle 388" o:spid="_x0000_s1273" style="position:absolute;left:44170;top:35204;width:921;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cuu8EA&#10;AADdAAAADwAAAGRycy9kb3ducmV2LnhtbESPSwsCMQyE74L/oUTwpl0VVFariKAIguADz2GbfeA2&#10;XbdV139vBcFbwkzmm8yXjSnFk2pXWFYw6EcgiBOrC84UXM6b3hSE88gaS8uk4E0Olot2a46xti8+&#10;0vPkMxFC2MWoIPe+iqV0SU4GXd9WxEFLbW3Qh7XOpK7xFcJNKYdRNJYGCw6EHCta55TcTg8TuMm6&#10;oT0dro/9PT1cbpMUy22qVLfTrGYgPDX+b/5d73SoPxqM4ftNGEE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rvBAAAA3QAAAA8AAAAAAAAAAAAAAAAAmAIAAGRycy9kb3du&#10;cmV2LnhtbFBLBQYAAAAABAAEAPUAAACGAwAAAAA=&#10;" fillcolor="#ffffb9" strokecolor="maroon" strokeweight="33e-5mm"/>
            <v:line id="Line 389" o:spid="_x0000_s1274" style="position:absolute;visibility:visible" from="5816,38442" to="44170,38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1gsQAAADdAAAADwAAAGRycy9kb3ducmV2LnhtbERP22oCMRB9F/oPYQq+iGa90MrWKEVQ&#10;KlRh1Q8YN9Pd2M1k2UTd/r0pCL7N4VxntmhtJa7UeONYwXCQgCDOnTZcKDgeVv0pCB+QNVaOScEf&#10;eVjMXzozTLW7cUbXfShEDGGfooIyhDqV0uclWfQDVxNH7sc1FkOETSF1g7cYbis5SpI3adFwbCix&#10;pmVJ+e/+YhVkxWbcm0zXO/9tst725Jfn1dko1X1tPz9ABGrDU/xwf+k4fzx8h/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3WCxAAAAN0AAAAPAAAAAAAAAAAA&#10;AAAAAKECAABkcnMvZG93bnJldi54bWxQSwUGAAAAAAQABAD5AAAAkgMAAAAA&#10;" strokecolor="maroon" strokeweight="33e-5mm"/>
            <v:shape id="Freeform 390" o:spid="_x0000_s1275" style="position:absolute;left:43408;top:38112;width:762;height:661;visibility:visible;mso-wrap-style:square;v-text-anchor:top" coordsize="12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r8cUA&#10;AADdAAAADwAAAGRycy9kb3ducmV2LnhtbESPT2vCQBDF74V+h2UK3upGpUGiq5RCRI/1z8HbkB2T&#10;aHY2ZDcav33nUPA2w3vz3m+W68E16k5dqD0bmIwTUMSFtzWXBo6H/HMOKkRki41nMvCkAOvV+9sS&#10;M+sf/Ev3fSyVhHDI0EAVY5tpHYqKHIaxb4lFu/jOYZS1K7Xt8CHhrtHTJEm1w5qlocKWfioqbvve&#10;GTjb59Vvvtr+HE+17tMm36V5bszoY/hegIo0xJf5/3prBX82EVz5Rkb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CvxxQAAAN0AAAAPAAAAAAAAAAAAAAAAAJgCAABkcnMv&#10;ZG93bnJldi54bWxQSwUGAAAAAAQABAD1AAAAigMAAAAA&#10;" path="m,104l120,52,,,,104xe" fillcolor="maroon" strokecolor="maroon" strokeweight="33e-5mm">
              <v:path arrowok="t" o:connecttype="custom" o:connectlocs="0,66040;76200,33020;0,0;0,66040" o:connectangles="0,0,0,0"/>
            </v:shape>
            <v:rect id="Rectangle 391" o:spid="_x0000_s1276" style="position:absolute;left:44170;top:38442;width:921;height:66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6ycUA&#10;AADdAAAADwAAAGRycy9kb3ducmV2LnhtbESP3WrCQBCF7wu+wzJC7+omCrZNXaUElEJAaJReD9nJ&#10;D2Zn0+xq4tu7guDdDOfM+c6sNqNpxYV611hWEM8iEMSF1Q1XCo6H7dsHCOeRNbaWScGVHGzWk5cV&#10;JtoO/EuX3FcihLBLUEHtfZdI6YqaDLqZ7YiDVtreoA9rX0nd4xDCTSvnUbSUBhsOhBo7SmsqTvnZ&#10;BG6RjpTR/u+c/Zf74+m9xHZXKvU6Hb+/QHga/dP8uP7Rof4i/oT7N2EE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rJxQAAAN0AAAAPAAAAAAAAAAAAAAAAAJgCAABkcnMv&#10;ZG93bnJldi54bWxQSwUGAAAAAAQABAD1AAAAigMAAAAA&#10;" fillcolor="#ffffb9" strokecolor="maroon" strokeweight="33e-5mm"/>
            <v:rect id="Rectangle 392" o:spid="_x0000_s1277" style="position:absolute;left:18757;top:36868;width:12935;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B3cQA&#10;AADdAAAADwAAAGRycy9kb3ducmV2LnhtbESPzWoDMQyE74W8g1Ght8bbLZSwjRNCIJCGXrLJA4i1&#10;9ofa8mI72e3bR4dCbxIzmvm03s7eqTvFNAQ28LYsQBE3wQ7cGbheDq8rUCkjW3SBycAvJdhuFk9r&#10;rGyY+Ez3OndKQjhVaKDPeay0Tk1PHtMyjMSitSF6zLLGTtuIk4R7p8ui+NAeB5aGHkfa99T81Ddv&#10;QF/qw7SqXSzCqWy/3dfx3FIw5uV53n2CyjTnf/Pf9dEK/nsp/PKNjK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gd3EAAAA3QAAAA8AAAAAAAAAAAAAAAAAmAIAAGRycy9k&#10;b3ducmV2LnhtbFBLBQYAAAAABAAEAPUAAACJAwAAAAA=&#10;" filled="f" stroked="f">
              <v:textbox style="mso-fit-shape-to-text:t" inset="0,0,0,0">
                <w:txbxContent>
                  <w:p w:rsidR="00103EF5" w:rsidRDefault="00103EF5" w:rsidP="00B753F5">
                    <w:r>
                      <w:rPr>
                        <w:rFonts w:ascii="Tahoma" w:hAnsi="Tahoma" w:cs="Tahoma"/>
                        <w:color w:val="000000"/>
                        <w:sz w:val="20"/>
                        <w:szCs w:val="20"/>
                      </w:rPr>
                      <w:t>11: generate reports ()</w:t>
                    </w:r>
                  </w:p>
                </w:txbxContent>
              </v:textbox>
            </v:rect>
            <v:rect id="Rectangle 393" o:spid="_x0000_s1278" style="position:absolute;left:44170;top:38442;width:921;height:66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8csEA&#10;AADdAAAADwAAAGRycy9kb3ducmV2LnhtbESPSwsCMQyE74L/oUTwpl0VVFariKAIguADz2GbfeA2&#10;XbdV139vBcFbwkzmm8yXjSnFk2pXWFYw6EcgiBOrC84UXM6b3hSE88gaS8uk4E0Olot2a46xti8+&#10;0vPkMxFC2MWoIPe+iqV0SU4GXd9WxEFLbW3Qh7XOpK7xFcJNKYdRNJYGCw6EHCta55TcTg8TuMm6&#10;oT0dro/9PT1cbpMUy22qVLfTrGYgPDX+b/5d73SoPxoO4PtNGEE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CfHLBAAAA3QAAAA8AAAAAAAAAAAAAAAAAmAIAAGRycy9kb3du&#10;cmV2LnhtbFBLBQYAAAAABAAEAPUAAACGAwAAAAA=&#10;" fillcolor="#ffffb9" strokecolor="maroon" strokeweight="33e-5mm"/>
            <v:line id="Line 394" o:spid="_x0000_s1279" style="position:absolute;flip:x;visibility:visible" from="5816,41763" to="44170,41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8qFcMAAADdAAAADwAAAGRycy9kb3ducmV2LnhtbERPS2rDMBDdF3IHMYVsSixXhVDcKKEE&#10;QoIXLXFzgMGaWKbWyFiq7dw+KhS6m8f7zmY3u06MNITWs4bnLAdBXHvTcqPh8nVYvYIIEdlg55k0&#10;3CjAbrt42GBh/MRnGqvYiBTCoUANNsa+kDLUlhyGzPfEibv6wWFMcGikGXBK4a6TKs/X0mHLqcFi&#10;T3tL9Xf14zRcZdf2rsSz/TyW5dPHQa3pqLRePs7vbyAizfFf/Oc+mTT/RSn4/Sad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KhXDAAAA3QAAAA8AAAAAAAAAAAAA&#10;AAAAoQIAAGRycy9kb3ducmV2LnhtbFBLBQYAAAAABAAEAPkAAACRAwAAAAA=&#10;" strokecolor="maroon" strokeweight="33e-5mm"/>
            <v:shape id="Freeform 395" o:spid="_x0000_s1280" style="position:absolute;left:5816;top:41433;width:768;height:661;visibility:visible;mso-wrap-style:square;v-text-anchor:top" coordsize="121,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e8IA&#10;AADdAAAADwAAAGRycy9kb3ducmV2LnhtbERPS2sCMRC+F/wPYQQvotm6RWQ1ikgFC/Xg6z4k4+7i&#10;ZhI2Udd/3xQKvc3H95zFqrONeFAbascK3scZCGLtTM2lgvNpO5qBCBHZYOOYFLwowGrZe1tgYdyT&#10;D/Q4xlKkEA4FKqhi9IWUQVdkMYydJ07c1bUWY4JtKU2LzxRuGznJsqm0WHNqqNDTpiJ9O96tgps+&#10;Dy9yHzZ3+Zl/fPuh1+X+S6lBv1vPQUTq4r/4z70zaX4+yeH3m3SC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o+x7wgAAAN0AAAAPAAAAAAAAAAAAAAAAAJgCAABkcnMvZG93&#10;bnJldi54bWxQSwUGAAAAAAQABAD1AAAAhwMAAAAA&#10;" path="m121,l,52r121,52l121,xe" fillcolor="maroon" strokecolor="maroon" strokeweight="33e-5mm">
              <v:path arrowok="t" o:connecttype="custom" o:connectlocs="76835,0;0,33020;76835,66040;76835,0" o:connectangles="0,0,0,0"/>
            </v:shape>
            <v:rect id="Rectangle 396" o:spid="_x0000_s1281" style="position:absolute;left:19215;top:41846;width:11817;height:303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3sAA&#10;AADdAAAADwAAAGRycy9kb3ducmV2LnhtbERP22oCMRB9F/yHMIJvmnUtRVajiCDY0hdXP2DYzF4w&#10;mSxJdLd/3xQKfZvDuc7uMFojXuRD51jBapmBIK6c7rhRcL+dFxsQISJrNI5JwTcFOOynkx0W2g18&#10;pVcZG5FCOBSooI2xL6QMVUsWw9L1xImrnbcYE/SN1B6HFG6NzLPsXVrsODW02NOppepRPq0CeSvP&#10;w6Y0PnOfef1lPi7XmpxS89l43IKINMZ/8Z/7otP8df4G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WH3sAAAADdAAAADwAAAAAAAAAAAAAAAACYAgAAZHJzL2Rvd25y&#10;ZXYueG1sUEsFBgAAAAAEAAQA9QAAAIUDAAAAAA==&#10;" filled="f" stroked="f">
              <v:textbox style="mso-fit-shape-to-text:t" inset="0,0,0,0">
                <w:txbxContent>
                  <w:p w:rsidR="00103EF5" w:rsidRDefault="00103EF5" w:rsidP="00B753F5">
                    <w:r>
                      <w:rPr>
                        <w:rFonts w:ascii="Tahoma" w:hAnsi="Tahoma" w:cs="Tahoma"/>
                        <w:color w:val="000000"/>
                        <w:sz w:val="20"/>
                        <w:szCs w:val="20"/>
                      </w:rPr>
                      <w:t>12: display reports ()</w:t>
                    </w:r>
                  </w:p>
                </w:txbxContent>
              </v:textbox>
            </v:rect>
            <v:rect id="Rectangle 397" o:spid="_x0000_s1282" style="position:absolute;left:4826;top:41763;width:914;height:41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6ccUA&#10;AADdAAAADwAAAGRycy9kb3ducmV2LnhtbESPS2vDMBCE74H+B7GB3hI5CU2LayWUQEPBEMiDnhdr&#10;/cDWyrXkR/59VCj0tsvMzjeb7CfTiIE6V1lWsFpGIIgzqysuFNyun4s3EM4ja2wsk4I7OdjvnmYJ&#10;xtqOfKbh4gsRQtjFqKD0vo2ldFlJBt3StsRBy21n0Ie1K6TucAzhppHrKNpKgxUHQoktHUrK6ktv&#10;Ajc7TJTS6btPf/LTrX7NsTnmSj3Pp493EJ4m/2/+u/7Sof5m/QK/34QR5O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XpxxQAAAN0AAAAPAAAAAAAAAAAAAAAAAJgCAABkcnMv&#10;ZG93bnJldi54bWxQSwUGAAAAAAQABAD1AAAAigMAAAAA&#10;" fillcolor="#ffffb9" strokecolor="maroon" strokeweight="33e-5mm"/>
            <v:rect id="Rectangle 398" o:spid="_x0000_s1283" style="position:absolute;left:4826;top:41763;width:914;height:41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kBsEA&#10;AADdAAAADwAAAGRycy9kb3ducmV2LnhtbESPSwsCMQyE74L/oUTwpl0VVFariKAIguADz2GbfeA2&#10;XbdV139vBcFbwkzmm8yXjSnFk2pXWFYw6EcgiBOrC84UXM6b3hSE88gaS8uk4E0Olot2a46xti8+&#10;0vPkMxFC2MWoIPe+iqV0SU4GXd9WxEFLbW3Qh7XOpK7xFcJNKYdRNJYGCw6EHCta55TcTg8TuMm6&#10;oT0dro/9PT1cbpMUy22qVLfTrGYgPDX+b/5d73SoPxqO4ftNGEE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r5AbBAAAA3QAAAA8AAAAAAAAAAAAAAAAAmAIAAGRycy9kb3du&#10;cmV2LnhtbFBLBQYAAAAABAAEAPUAAACGAwAAAAA=&#10;" fillcolor="#ffffb9" strokecolor="maroon" strokeweight="33e-5mm"/>
            <v:shapetype id="_x0000_t32" coordsize="21600,21600" o:spt="32" o:oned="t" path="m,l21600,21600e" filled="f">
              <v:path arrowok="t" fillok="f" o:connecttype="none"/>
              <o:lock v:ext="edit" shapetype="t"/>
            </v:shapetype>
            <v:shape id="AutoShape 399" o:spid="_x0000_s1284" type="#_x0000_t32" style="position:absolute;left:56711;top:46272;width:1626;height:190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qNMcMAAADdAAAADwAAAGRycy9kb3ducmV2LnhtbERPTWsCMRC9F/ofwhS8FM2uQpWtUaQg&#10;iIeCugePQzLuLt1M1iRd13/fCEJv83ifs1wPthU9+dA4VpBPMhDE2pmGKwXlaTtegAgR2WDrmBTc&#10;KcB69fqyxMK4Gx+oP8ZKpBAOBSqoY+wKKYOuyWKYuI44cRfnLcYEfSWNx1sKt62cZtmHtNhwaqix&#10;o6+a9M/x1ypo9uV32b9fo9eLfX72eTidW63U6G3YfIKINMR/8dO9M2n+bDqH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qjTHDAAAA3QAAAA8AAAAAAAAAAAAA&#10;AAAAoQIAAGRycy9kb3ducmV2LnhtbFBLBQYAAAAABAAEAPkAAACRAwAAAAA=&#10;"/>
            <v:shape id="AutoShape 400" o:spid="_x0000_s1285" type="#_x0000_t32" style="position:absolute;left:56622;top:46272;width:1626;height:17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fP/scAAADdAAAADwAAAGRycy9kb3ducmV2LnhtbESPT0sDMRDF74LfIUzBi7TZVpSyNi2r&#10;ULBCD/3jfdyMm9DNZN2k7frtnYPgbYb35r3fLFZDaNWF+uQjG5hOClDEdbSeGwPHw3o8B5UyssU2&#10;Mhn4oQSr5e3NAksbr7yjyz43SkI4lWjA5dyVWqfaUcA0iR2xaF+xD5hl7Rtte7xKeGj1rCiedEDP&#10;0uCwo1dH9Wl/Dga2m+lL9en85n337beP66o9N/cfxtyNhuoZVKYh/5v/rt+s4D/M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8/+xwAAAN0AAAAPAAAAAAAA&#10;AAAAAAAAAKECAABkcnMvZG93bnJldi54bWxQSwUGAAAAAAQABAD5AAAAlQMAAAAA&#10;"/>
            <v:shape id="AutoShape 401" o:spid="_x0000_s1286" type="#_x0000_t32" style="position:absolute;left:43942;top:46793;width:1625;height:17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qZcQAAADdAAAADwAAAGRycy9kb3ducmV2LnhtbERPTWsCMRC9C/0PYQpepGa1VNrVKKsg&#10;aMGD2t6nm3ETuplsN1G3/74pCN7m8T5ntuhcLS7UButZwWiYgSAuvbZcKfg4rp9eQYSIrLH2TAp+&#10;KcBi/tCbYa79lfd0OcRKpBAOOSowMTa5lKE05DAMfUOcuJNvHcYE20rqFq8p3NVynGUT6dByajDY&#10;0MpQ+X04OwW77WhZfBm7fd//2N3LuqjP1eBTqf5jV0xBROriXXxzb3Sa/zx+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i2plxAAAAN0AAAAPAAAAAAAAAAAA&#10;AAAAAKECAABkcnMvZG93bnJldi54bWxQSwUGAAAAAAQABAD5AAAAkgMAAAAA&#10;"/>
            <v:shape id="AutoShape 402" o:spid="_x0000_s1287" type="#_x0000_t32" style="position:absolute;left:43726;top:46716;width:182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DmMYAAADdAAAADwAAAGRycy9kb3ducmV2LnhtbESPQWvDMAyF74P9B6PBLqN1ssIoad1S&#10;BoPRQ2FtDj0KW01CYzmzvTT799VhsJvEe3rv03o7+V6NFFMX2EA5L0AR2+A6bgzUp4/ZElTKyA77&#10;wGTglxJsN48Pa6xcuPEXjcfcKAnhVKGBNueh0jrZljymeRiIRbuE6DHLGhvtIt4k3Pf6tSjetMeO&#10;paHFgd5bstfjjzfQ7etDPb5852iX+/Icy3Q699aY56dptwKVacr/5r/rTyf4i4Xwyzcygt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ag5jGAAAA3QAAAA8AAAAAAAAA&#10;AAAAAAAAoQIAAGRycy9kb3ducmV2LnhtbFBLBQYAAAAABAAEAPkAAACUAwAAAAA=&#10;"/>
            <v:shape id="AutoShape 403" o:spid="_x0000_s1288" type="#_x0000_t32" style="position:absolute;left:4362;top:46894;width:1626;height:17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TwvsQAAADdAAAADwAAAGRycy9kb3ducmV2LnhtbERPTWsCMRC9F/wPYYReima30iKrUdaC&#10;UAsetHofN9NN6GaybqJu/31TKHibx/uc+bJ3jbhSF6xnBfk4A0FceW25VnD4XI+mIEJE1th4JgU/&#10;FGC5GDzMsdD+xju67mMtUgiHAhWYGNtCylAZchjGviVO3JfvHMYEu1rqDm8p3DXyOctepUPLqcFg&#10;S2+Gqu/9xSnYbvJVeTJ287E72+3Lumwu9dNRqcdhX85AROrjXfzvftdp/mSS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JPC+xAAAAN0AAAAPAAAAAAAAAAAA&#10;AAAAAKECAABkcnMvZG93bnJldi54bWxQSwUGAAAAAAQABAD5AAAAkgMAAAAA&#10;"/>
            <v:shape id="AutoShape 404" o:spid="_x0000_s1289" type="#_x0000_t32" style="position:absolute;left:4362;top:47161;width:1994;height:14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S4dMMAAADdAAAADwAAAGRycy9kb3ducmV2LnhtbERPTYvCMBC9C/6HMIIX0bQKi1SjLMKC&#10;eBBWe/A4JGNbtpnUJFu7/34jLOxtHu9ztvvBtqInHxrHCvJFBoJYO9NwpaC8fszXIEJENtg6JgU/&#10;FGC/G4+2WBj35E/qL7ESKYRDgQrqGLtCyqBrshgWriNO3N15izFBX0nj8ZnCbSuXWfYmLTacGmrs&#10;6FCT/rp8WwXNqTyX/ewRvV6f8pvPw/XWaqWmk+F9AyLSEP/Ff+6jSfNXqy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EuHTDAAAA3QAAAA8AAAAAAAAAAAAA&#10;AAAAoQIAAGRycy9kb3ducmV2LnhtbFBLBQYAAAAABAAEAPkAAACRAwAAAAA=&#10;"/>
            <w10:anchorlock/>
          </v:group>
        </w:pict>
      </w:r>
    </w:p>
    <w:p w:rsidR="00642E8A" w:rsidRPr="00446C78" w:rsidRDefault="00642E8A" w:rsidP="00A229BD">
      <w:pPr>
        <w:pStyle w:val="NoSpacing"/>
        <w:spacing w:line="360" w:lineRule="auto"/>
        <w:jc w:val="both"/>
        <w:rPr>
          <w:b/>
          <w:color w:val="FFFFFF" w:themeColor="background1"/>
          <w:sz w:val="36"/>
          <w:szCs w:val="36"/>
          <w:u w:val="single"/>
        </w:rPr>
      </w:pPr>
    </w:p>
    <w:p w:rsidR="00642E8A" w:rsidRPr="00446C78" w:rsidRDefault="00642E8A" w:rsidP="00A229BD">
      <w:pPr>
        <w:pStyle w:val="NoSpacing"/>
        <w:spacing w:line="360" w:lineRule="auto"/>
        <w:jc w:val="both"/>
        <w:rPr>
          <w:b/>
          <w:color w:val="FFFFFF" w:themeColor="background1"/>
          <w:sz w:val="36"/>
          <w:szCs w:val="36"/>
          <w:u w:val="single"/>
        </w:rPr>
      </w:pPr>
    </w:p>
    <w:p w:rsidR="00642E8A" w:rsidRPr="00446C78" w:rsidRDefault="00642E8A" w:rsidP="00A229BD">
      <w:pPr>
        <w:pStyle w:val="NoSpacing"/>
        <w:spacing w:line="360" w:lineRule="auto"/>
        <w:jc w:val="both"/>
        <w:rPr>
          <w:b/>
          <w:color w:val="FFFFFF" w:themeColor="background1"/>
          <w:sz w:val="36"/>
          <w:szCs w:val="36"/>
          <w:u w:val="single"/>
        </w:rPr>
      </w:pPr>
    </w:p>
    <w:p w:rsidR="00642E8A" w:rsidRPr="00446C78" w:rsidRDefault="00642E8A" w:rsidP="00A229BD">
      <w:pPr>
        <w:pStyle w:val="NoSpacing"/>
        <w:spacing w:line="360" w:lineRule="auto"/>
        <w:jc w:val="both"/>
        <w:rPr>
          <w:b/>
          <w:color w:val="FFFFFF" w:themeColor="background1"/>
          <w:sz w:val="36"/>
          <w:szCs w:val="36"/>
          <w:u w:val="single"/>
        </w:rPr>
      </w:pPr>
    </w:p>
    <w:p w:rsidR="00642E8A" w:rsidRPr="00446C78" w:rsidRDefault="00642E8A" w:rsidP="00A229BD">
      <w:pPr>
        <w:pStyle w:val="NoSpacing"/>
        <w:spacing w:line="360" w:lineRule="auto"/>
        <w:jc w:val="both"/>
        <w:rPr>
          <w:b/>
          <w:color w:val="FFFFFF" w:themeColor="background1"/>
          <w:sz w:val="36"/>
          <w:szCs w:val="36"/>
          <w:u w:val="single"/>
        </w:rPr>
      </w:pPr>
    </w:p>
    <w:p w:rsidR="00642E8A" w:rsidRPr="00AB2BD8" w:rsidRDefault="00642E8A" w:rsidP="00AB2BD8">
      <w:pPr>
        <w:jc w:val="both"/>
        <w:rPr>
          <w:b/>
          <w:color w:val="FFFFFF" w:themeColor="background1"/>
          <w:sz w:val="36"/>
          <w:szCs w:val="36"/>
          <w:u w:val="single"/>
        </w:rPr>
      </w:pPr>
      <w:r w:rsidRPr="00446C78">
        <w:rPr>
          <w:rFonts w:ascii="Times New Roman" w:hAnsi="Times New Roman" w:cs="Times New Roman"/>
          <w:color w:val="000000" w:themeColor="text1"/>
          <w:sz w:val="36"/>
          <w:szCs w:val="36"/>
          <w:u w:val="single"/>
        </w:rPr>
        <w:lastRenderedPageBreak/>
        <w:t>Component diagram</w:t>
      </w:r>
    </w:p>
    <w:p w:rsidR="00642E8A" w:rsidRPr="00446C78" w:rsidRDefault="00642E8A" w:rsidP="00A229BD">
      <w:pPr>
        <w:pStyle w:val="NoSpacing"/>
        <w:spacing w:line="360" w:lineRule="auto"/>
        <w:jc w:val="both"/>
        <w:rPr>
          <w:rFonts w:ascii="Times New Roman" w:hAnsi="Times New Roman" w:cs="Times New Roman"/>
          <w:color w:val="000000" w:themeColor="text1"/>
          <w:sz w:val="36"/>
          <w:szCs w:val="36"/>
          <w:u w:val="single"/>
        </w:rPr>
      </w:pPr>
    </w:p>
    <w:p w:rsidR="00642E8A" w:rsidRPr="00446C78" w:rsidRDefault="00642E8A" w:rsidP="00A229BD">
      <w:pPr>
        <w:pStyle w:val="NoSpacing"/>
        <w:spacing w:line="360" w:lineRule="auto"/>
        <w:jc w:val="both"/>
        <w:rPr>
          <w:rFonts w:ascii="Times New Roman" w:hAnsi="Times New Roman" w:cs="Times New Roman"/>
          <w:color w:val="000000" w:themeColor="text1"/>
          <w:sz w:val="36"/>
          <w:szCs w:val="36"/>
          <w:u w:val="single"/>
        </w:rPr>
      </w:pPr>
    </w:p>
    <w:p w:rsidR="00642E8A" w:rsidRPr="00446C78" w:rsidRDefault="00535439" w:rsidP="00A229BD">
      <w:pPr>
        <w:pStyle w:val="NoSpacing"/>
        <w:spacing w:line="360" w:lineRule="auto"/>
        <w:jc w:val="both"/>
        <w:rPr>
          <w:rFonts w:ascii="Arial" w:hAnsi="Arial" w:cs="Arial"/>
          <w:color w:val="26FF3C"/>
          <w:sz w:val="36"/>
          <w:szCs w:val="36"/>
        </w:rPr>
      </w:pPr>
      <w:r>
        <w:rPr>
          <w:rFonts w:ascii="Arial" w:hAnsi="Arial" w:cs="Arial"/>
          <w:noProof/>
          <w:color w:val="26FF3C"/>
          <w:sz w:val="36"/>
          <w:szCs w:val="36"/>
          <w:lang w:val="en-IN" w:eastAsia="en-IN" w:bidi="mr-IN"/>
        </w:rPr>
      </w:r>
      <w:r>
        <w:rPr>
          <w:rFonts w:ascii="Arial" w:hAnsi="Arial" w:cs="Arial"/>
          <w:noProof/>
          <w:color w:val="26FF3C"/>
          <w:sz w:val="36"/>
          <w:szCs w:val="36"/>
          <w:lang w:val="en-IN" w:eastAsia="en-IN" w:bidi="mr-IN"/>
        </w:rPr>
        <w:pict>
          <v:group id="Canvas 405" o:spid="_x0000_s1290" editas="canvas" style="width:468pt;height:392.3pt;mso-position-horizontal-relative:char;mso-position-vertical-relative:line" coordsize="59436,49822">
            <v:shape id="_x0000_s1291" type="#_x0000_t75" style="position:absolute;width:59436;height:49822;visibility:visible">
              <v:fill o:detectmouseclick="t"/>
              <v:path o:connecttype="none"/>
            </v:shape>
            <v:rect id="Rectangle 407" o:spid="_x0000_s1292" style="position:absolute;left:9055;top:23691;width:9048;height:5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fyMEA&#10;AADcAAAADwAAAGRycy9kb3ducmV2LnhtbERPS4vCMBC+C/sfwizsTRNfRatRFkFYUA+rC16HZmyL&#10;zaTbRK3/3giCt/n4njNftrYSV2p86VhDv6dAEGfOlJxr+DusuxMQPiAbrByThjt5WC4+OnNMjbvx&#10;L133IRcxhH2KGooQ6lRKnxVk0fdcTRy5k2sshgibXJoGbzHcVnKgVCItlhwbCqxpVVB23l+sBkxG&#10;5n93Gm4Pm0uC07xV6/FRaf312X7PQARqw1v8cv+YOH8whu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X8jBAAAA3AAAAA8AAAAAAAAAAAAAAAAAmAIAAGRycy9kb3du&#10;cmV2LnhtbFBLBQYAAAAABAAEAPUAAACGAwAAAAA=&#10;" stroked="f"/>
            <v:rect id="Rectangle 408" o:spid="_x0000_s1293" style="position:absolute;left:9055;top:23691;width:9048;height:5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bsMA&#10;AADcAAAADwAAAGRycy9kb3ducmV2LnhtbERPTWsCMRC9F/ofwhS81axbtLI1iggWwYPttiDepptx&#10;N7iZLJuo8d+bQqG3ebzPmS2ibcWFem8cKxgNMxDEldOGawXfX+vnKQgfkDW2jknBjTws5o8PMyy0&#10;u/InXcpQixTCvkAFTQhdIaWvGrLoh64jTtzR9RZDgn0tdY/XFG5bmWfZRFo0nBoa7GjVUHUqz1bB&#10;dPRqP5amO8R9rHOze/kZv5dbpQZPcfkGIlAM/+I/90an+fkEfp9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bsMAAADcAAAADwAAAAAAAAAAAAAAAACYAgAAZHJzL2Rv&#10;d25yZXYueG1sUEsFBgAAAAAEAAQA9QAAAIgDAAAAAA==&#10;" filled="f" strokecolor="#890002" strokeweight="39e-5mm">
              <v:stroke joinstyle="bevel"/>
            </v:rect>
            <v:rect id="Rectangle 409" o:spid="_x0000_s1294" style="position:absolute;left:11703;top:24517;width:5632;height:36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7+r8A&#10;AADcAAAADwAAAGRycy9kb3ducmV2LnhtbERPzYrCMBC+C75DGGFvmtqDK12jiCCo7MW6DzA00x9M&#10;JiWJtr69WVjY23x8v7PZjdaIJ/nQOVawXGQgiCunO24U/NyO8zWIEJE1Gsek4EUBdtvpZIOFdgNf&#10;6VnGRqQQDgUqaGPsCylD1ZLFsHA9ceJq5y3GBH0jtcchhVsj8yxbSYsdp4YWezq0VN3Lh1Ugb+Vx&#10;WJfGZ+6S19/mfLrW5JT6mI37LxCRxvgv/nOfdJqff8L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3v6vwAAANwAAAAPAAAAAAAAAAAAAAAAAJgCAABkcnMvZG93bnJl&#10;di54bWxQSwUGAAAAAAQABAD1AAAAhAMAAAAA&#10;" filled="f" stroked="f">
              <v:textbox style="mso-fit-shape-to-text:t" inset="0,0,0,0">
                <w:txbxContent>
                  <w:p w:rsidR="00103EF5" w:rsidRDefault="00103EF5" w:rsidP="00642E8A">
                    <w:r>
                      <w:rPr>
                        <w:rFonts w:ascii="Arial" w:hAnsi="Arial" w:cs="Arial"/>
                        <w:color w:val="000000"/>
                        <w:sz w:val="28"/>
                        <w:szCs w:val="28"/>
                      </w:rPr>
                      <w:t>system</w:t>
                    </w:r>
                  </w:p>
                </w:txbxContent>
              </v:textbox>
            </v:rect>
            <v:rect id="Rectangle 410" o:spid="_x0000_s1295" style="position:absolute;left:6762;top:24517;width:4579;height:1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zZ9MMA&#10;AADdAAAADwAAAGRycy9kb3ducmV2LnhtbERPS4vCMBC+L/gfwgje1sS1lt2uUWRBEFwPPmCvQzO2&#10;xWZSm6j1328Ewdt8fM+Zzjtbiyu1vnKsYTRUIIhzZyouNBz2y/dPED4gG6wdk4Y7eZjPem9TzIy7&#10;8Zauu1CIGMI+Qw1lCE0mpc9LsuiHriGO3NG1FkOEbSFNi7cYbmv5oVQqLVYcG0ps6Kek/LS7WA2Y&#10;Jua8OY5/9+tLil9Fp5aTP6X1oN8tvkEE6sJL/HSvTJw/ThJ4fBN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zZ9MMAAADdAAAADwAAAAAAAAAAAAAAAACYAgAAZHJzL2Rv&#10;d25yZXYueG1sUEsFBgAAAAAEAAQA9QAAAIgDAAAAAA==&#10;" stroked="f"/>
            <v:rect id="Rectangle 411" o:spid="_x0000_s1296" style="position:absolute;left:6762;top:24517;width:4579;height:1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oOsQA&#10;AADdAAAADwAAAGRycy9kb3ducmV2LnhtbERPTWsCMRC9C/0PYQreNKvWVrZGkUJF6EHdFsTbdDPd&#10;Dd1Mlk3U9N83guBtHu9z5stoG3GmzhvHCkbDDARx6bThSsHX5/tgBsIHZI2NY1LwRx6Wi4feHHPt&#10;LryncxEqkULY56igDqHNpfRlTRb90LXEiftxncWQYFdJ3eElhdtGjrPsWVo0nBpqbOmtpvK3OFkF&#10;s9GL3a1Me4yHWI3NdvI9XRcfSvUf4+oVRKAY7uKbe6PT/MnTFK7fpB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GqDrEAAAA3QAAAA8AAAAAAAAAAAAAAAAAmAIAAGRycy9k&#10;b3ducmV2LnhtbFBLBQYAAAAABAAEAPUAAACJAwAAAAA=&#10;" filled="f" strokecolor="#890002" strokeweight="39e-5mm">
              <v:stroke joinstyle="bevel"/>
            </v:rect>
            <v:rect id="Rectangle 412" o:spid="_x0000_s1297" style="position:absolute;left:6762;top:26898;width:4579;height:1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iGMIA&#10;AADdAAAADwAAAGRycy9kb3ducmV2LnhtbERPTYvCMBC9C/sfwizsTRNXLVqNIgvCgnpYXfA6NGNb&#10;bCa1iVr/vREEb/N4nzNbtLYSV2p86VhDv6dAEGfOlJxr+N+vumMQPiAbrByThjt5WMw/OjNMjbvx&#10;H113IRcxhH2KGooQ6lRKnxVk0fdcTRy5o2sshgibXJoGbzHcVvJbqURaLDk2FFjTT0HZaXexGjAZ&#10;mvP2ONjs15cEJ3mrVqOD0vrrs11OQQRqw1v8cv+aOH8wTOD5TT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uIYwgAAAN0AAAAPAAAAAAAAAAAAAAAAAJgCAABkcnMvZG93&#10;bnJldi54bWxQSwUGAAAAAAQABAD1AAAAhwMAAAAA&#10;" stroked="f"/>
            <v:rect id="Rectangle 413" o:spid="_x0000_s1298" style="position:absolute;left:6762;top:26898;width:4579;height:1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iT1sUA&#10;AADdAAAADwAAAGRycy9kb3ducmV2LnhtbERPS2sCMRC+F/wPYQRvNeujKlujSEERPLRdC8XbuJnu&#10;hm4myyZq/PdNodDbfHzPWa6jbcSVOm8cKxgNMxDEpdOGKwUfx+3jAoQPyBobx6TgTh7Wq97DEnPt&#10;bvxO1yJUIoWwz1FBHUKbS+nLmiz6oWuJE/flOoshwa6SusNbCreNHGfZTFo0nBpqbOmlpvK7uFgF&#10;i9Hcvm1Me4qfsRqb18n5aVcclBr04+YZRKAY/sV/7r1O8yfTOfx+k0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JPWxQAAAN0AAAAPAAAAAAAAAAAAAAAAAJgCAABkcnMv&#10;ZG93bnJldi54bWxQSwUGAAAAAAQABAD1AAAAigMAAAAA&#10;" filled="f" strokecolor="#890002" strokeweight="39e-5mm">
              <v:stroke joinstyle="bevel"/>
            </v:rect>
            <v:shape id="Freeform 414" o:spid="_x0000_s1299" style="position:absolute;left:34474;top:16922;width:14357;height:5398;visibility:visible;mso-wrap-style:square;v-text-anchor:top" coordsize="226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cUA&#10;AADdAAAADwAAAGRycy9kb3ducmV2LnhtbESPQU/DMAyF70j7D5GRuEwsGaCByrJpgoHQTmPwA6zG&#10;NBGNUzVZW/49PiBxs/We3/u83k6xVQP1OSS2sFwYUMR1coEbC58fL9cPoHJBdtgmJgs/lGG7mV2s&#10;sXJp5HcaTqVREsK5Qgu+lK7SOteeIuZF6ohF+0p9xCJr32jX4yjhsdU3xqx0xMDS4LGjJ0/19+kc&#10;LbTlddDPh/G4n4fd/OyzuTdhb+3V5bR7BFVoKv/mv+s3J/i3d4Ir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QatxQAAAN0AAAAPAAAAAAAAAAAAAAAAAJgCAABkcnMv&#10;ZG93bnJldi54bWxQSwUGAAAAAAQABAD1AAAAigMAAAAA&#10;" path="m,l,850r2261,l2261,245,1944,,,xe" stroked="f">
              <v:path arrowok="t" o:connecttype="custom" o:connectlocs="0,0;0,539750;1435735,539750;1435735,155575;1234440,0;0,0" o:connectangles="0,0,0,0,0,0"/>
            </v:shape>
            <v:shape id="Freeform 415" o:spid="_x0000_s1300" style="position:absolute;left:34474;top:16922;width:14357;height:5398;visibility:visible;mso-wrap-style:square;v-text-anchor:top" coordsize="2261,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ju8MA&#10;AADdAAAADwAAAGRycy9kb3ducmV2LnhtbERPzWrCQBC+C32HZQq96UZbRKOrlNKWHBRazQMM2Uk2&#10;mp0N2a1J394VBG/z8f3OejvYRlyo87VjBdNJAoK4cLrmSkF+/BovQPiArLFxTAr+ycN28zRaY6pd&#10;z790OYRKxBD2KSowIbSplL4wZNFPXEscudJ1FkOEXSV1h30Mt42cJclcWqw5Nhhs6cNQcT78WQXN&#10;QKb8XOpcn7Js38/1bCd/vpV6eR7eVyACDeEhvrszHee/vi3h9k08QW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2ju8MAAADdAAAADwAAAAAAAAAAAAAAAACYAgAAZHJzL2Rv&#10;d25yZXYueG1sUEsFBgAAAAAEAAQA9QAAAIgDAAAAAA==&#10;" path="m,l,850r2261,l2261,245,1944,,,xe" filled="f" strokecolor="#890002" strokeweight="8e-5mm">
              <v:stroke joinstyle="bevel"/>
              <v:path arrowok="t" o:connecttype="custom" o:connectlocs="0,0;0,539750;1435735,539750;1435735,155575;1234440,0;0,0" o:connectangles="0,0,0,0,0,0"/>
            </v:shape>
            <v:shape id="Freeform 416" o:spid="_x0000_s1301" style="position:absolute;left:46818;top:16922;width:2013;height:1556;visibility:visible;mso-wrap-style:square;v-text-anchor:top" coordsize="3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6zF8kA&#10;AADdAAAADwAAAGRycy9kb3ducmV2LnhtbESPT0vDQBDF70K/wzKF3uxGS0tJuy2iVvQgaPoHvA3Z&#10;MQnNzqbZtUn99J2D4G2G9+a93yzXvavVmdpQeTZwN05AEefeVlwY2G03t3NQISJbrD2TgQsFWK8G&#10;N0tMre/4k85ZLJSEcEjRQBljk2od8pIchrFviEX79q3DKGtbaNtiJ+Gu1vdJMtMOK5aGEht6LCk/&#10;Zj/OwMvhFKZfz/Xx6e3dxt8u/9jPssKY0bB/WICK1Md/89/1qxX8yVT45RsZQa+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d6zF8kAAADdAAAADwAAAAAAAAAAAAAAAACYAgAA&#10;ZHJzL2Rvd25yZXYueG1sUEsFBgAAAAAEAAQA9QAAAI4DAAAAAA==&#10;" path="m317,245l,245,,e" filled="f" strokecolor="#890002" strokeweight="8e-5mm">
              <v:stroke joinstyle="bevel"/>
              <v:path arrowok="t" o:connecttype="custom" o:connectlocs="201295,155575;0,155575;0,0" o:connectangles="0,0,0"/>
            </v:shape>
            <v:rect id="Rectangle 417" o:spid="_x0000_s1302" style="position:absolute;left:36207;top:18478;width:11068;height:36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RXO8AA&#10;AADdAAAADwAAAGRycy9kb3ducmV2LnhtbERP24rCMBB9F/yHMIJvmqq4SDWKCIK7+GL1A4ZmesFk&#10;UpJou3+/WVjYtzmc6+wOgzXiTT60jhUs5hkI4tLplmsFj/t5tgERIrJG45gUfFOAw3482mGuXc83&#10;ehexFimEQ44Kmhi7XMpQNmQxzF1HnLjKeYsxQV9L7bFP4dbIZZZ9SIstp4YGOzo1VD6Ll1Ug78W5&#10;3xTGZ+5rWV3N5+VWkVNqOhmOWxCRhvgv/nNfdJq/Wi/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RXO8AAAADdAAAADwAAAAAAAAAAAAAAAACYAgAAZHJzL2Rvd25y&#10;ZXYueG1sUEsFBgAAAAAEAAQA9QAAAIUDAAAAAA==&#10;" filled="f" stroked="f">
              <v:textbox style="mso-fit-shape-to-text:t" inset="0,0,0,0">
                <w:txbxContent>
                  <w:p w:rsidR="00103EF5" w:rsidRDefault="00103EF5" w:rsidP="00642E8A">
                    <w:r>
                      <w:rPr>
                        <w:rFonts w:ascii="Arial" w:hAnsi="Arial" w:cs="Arial"/>
                        <w:color w:val="000000"/>
                        <w:sz w:val="28"/>
                        <w:szCs w:val="28"/>
                      </w:rPr>
                      <w:t>customer.java</w:t>
                    </w:r>
                  </w:p>
                </w:txbxContent>
              </v:textbox>
            </v:rect>
            <v:shape id="Freeform 418" o:spid="_x0000_s1303" style="position:absolute;left:23685;top:10521;width:10789;height:5303;visibility:visible;mso-wrap-style:square;v-text-anchor:top" coordsize="1699,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XfsQA&#10;AADdAAAADwAAAGRycy9kb3ducmV2LnhtbERPS2sCMRC+F/wPYYReimZVKrIapRQK9lKpD/A4bsbN&#10;4mayJOm6/fdGELzNx/ecxaqztWjJh8qxgtEwA0FcOF1xqWC/+xrMQISIrLF2TAr+KcBq2XtZYK7d&#10;lX+p3cZSpBAOOSowMTa5lKEwZDEMXUOcuLPzFmOCvpTa4zWF21qOs2wqLVacGgw29GmouGz/rIIi&#10;m35vRsfYnvaT88X4t+Nh9rNW6rXffcxBROriU/xwr3WaP3kfw/2bd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w137EAAAA3QAAAA8AAAAAAAAAAAAAAAAAmAIAAGRycy9k&#10;b3ducmV2LnhtbFBLBQYAAAAABAAEAPUAAACJAwAAAAA=&#10;" path="m,l,835r1699,l1699,245,1454,,,xe" stroked="f">
              <v:path arrowok="t" o:connecttype="custom" o:connectlocs="0,0;0,530225;1078865,530225;1078865,155575;923290,0;0,0" o:connectangles="0,0,0,0,0,0"/>
            </v:shape>
            <v:shape id="Freeform 419" o:spid="_x0000_s1304" style="position:absolute;left:23685;top:10521;width:10789;height:5303;visibility:visible;mso-wrap-style:square;v-text-anchor:top" coordsize="1699,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aesMA&#10;AADdAAAADwAAAGRycy9kb3ducmV2LnhtbERP3WrCMBS+H/gO4Qi7m6nKxHWNouKYIoLGPsChOWvL&#10;mpPSZLV7+2Uw2N35+H5Pth5sI3rqfO1YwXSSgCAunKm5VJDf3p6WIHxANtg4JgXf5GG9Gj1kmBp3&#10;5yv1OpQihrBPUUEVQptK6YuKLPqJa4kj9+E6iyHCrpSmw3sMt42cJclCWqw5NlTY0q6i4lN/WQWs&#10;T7o/aqLDJd80+21xvs3eX5R6HA+bVxCBhvAv/nMfTJw/f57D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yaesMAAADdAAAADwAAAAAAAAAAAAAAAACYAgAAZHJzL2Rv&#10;d25yZXYueG1sUEsFBgAAAAAEAAQA9QAAAIgDAAAAAA==&#10;" path="m,l,835r1699,l1699,245,1454,,,xe" filled="f" strokecolor="#890002" strokeweight="8e-5mm">
              <v:stroke joinstyle="bevel"/>
              <v:path arrowok="t" o:connecttype="custom" o:connectlocs="0,0;0,530225;1078865,530225;1078865,155575;923290,0;0,0" o:connectangles="0,0,0,0,0,0"/>
            </v:shape>
            <v:shape id="Freeform 420" o:spid="_x0000_s1305" style="position:absolute;left:32918;top:10521;width:1556;height:1556;visibility:visible;mso-wrap-style:square;v-text-anchor:top" coordsize="245,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bXcQA&#10;AADdAAAADwAAAGRycy9kb3ducmV2LnhtbERPS2vCQBC+F/wPywi9lLqxrUWjGymFUm/V2EOPQ3bM&#10;w+xsyK4mza93BcHbfHzPWa17U4szta60rGA6iUAQZ1aXnCv43X89z0E4j6yxtkwK/snBOhk9rDDW&#10;tuMdnVOfixDCLkYFhfdNLKXLCjLoJrYhDtzBtgZ9gG0udYtdCDe1fImid2mw5NBQYEOfBWXH9GQU&#10;/Awnn3dcVZvFtxye8G87zKKtUo/j/mMJwlPv7+Kbe6PD/NfZG1y/CSfI5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U213EAAAA3QAAAA8AAAAAAAAAAAAAAAAAmAIAAGRycy9k&#10;b3ducmV2LnhtbFBLBQYAAAAABAAEAPUAAACJAwAAAAA=&#10;" path="m245,245l,245,,e" filled="f" strokecolor="#890002" strokeweight="8e-5mm">
              <v:stroke joinstyle="bevel"/>
              <v:path arrowok="t" o:connecttype="custom" o:connectlocs="155575,155575;0,155575;0,0" o:connectangles="0,0,0"/>
            </v:shape>
            <v:rect id="Rectangle 421" o:spid="_x0000_s1306" style="position:absolute;left:24688;top:11982;width:8998;height:36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ROMAA&#10;AADdAAAADwAAAGRycy9kb3ducmV2LnhtbERP24rCMBB9F/yHMMK+aariIl2jiCCo+GLdDxia6QWT&#10;SUmytvv3G0HYtzmc62x2gzXiST60jhXMZxkI4tLplmsF3/fjdA0iRGSNxjEp+KUAu+14tMFcu55v&#10;9CxiLVIIhxwVNDF2uZShbMhimLmOOHGV8xZjgr6W2mOfwq2Riyz7lBZbTg0NdnRoqHwUP1aBvBfH&#10;fl0Yn7nLorqa8+lWkVPqYzLsv0BEGuK/+O0+6TR/uVrB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ROMAAAADdAAAADwAAAAAAAAAAAAAAAACYAgAAZHJzL2Rvd25y&#10;ZXYueG1sUEsFBgAAAAAEAAQA9QAAAIUDAAAAAA==&#10;" filled="f" stroked="f">
              <v:textbox style="mso-fit-shape-to-text:t" inset="0,0,0,0">
                <w:txbxContent>
                  <w:p w:rsidR="00103EF5" w:rsidRDefault="00103EF5" w:rsidP="00642E8A">
                    <w:r>
                      <w:rPr>
                        <w:rFonts w:ascii="Arial" w:hAnsi="Arial" w:cs="Arial"/>
                        <w:color w:val="000000"/>
                        <w:sz w:val="28"/>
                        <w:szCs w:val="28"/>
                      </w:rPr>
                      <w:t>suplier.java</w:t>
                    </w:r>
                  </w:p>
                </w:txbxContent>
              </v:textbox>
            </v:rect>
            <v:shape id="Freeform 422" o:spid="_x0000_s1307" style="position:absolute;left:42430;top:37052;width:10148;height:5486;visibility:visible;mso-wrap-style:square;v-text-anchor:top" coordsize="1598,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ZGcIA&#10;AADdAAAADwAAAGRycy9kb3ducmV2LnhtbERPTYvCMBC9C/sfwix401TF7to1igiKFxHdsnocmtm2&#10;2ExKE7X+eyMI3ubxPmc6b00lrtS40rKCQT8CQZxZXXKuIP1d9b5BOI+ssbJMCu7kYD776Ewx0fbG&#10;e7oefC5CCLsEFRTe14mULivIoOvbmjhw/7Yx6ANscqkbvIVwU8lhFMXSYMmhocCalgVl58PFKMDx&#10;l1mXu8kxTu32cjriepGu/pTqfraLHxCeWv8Wv9wbHeaPxjE8vw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tkZwgAAAN0AAAAPAAAAAAAAAAAAAAAAAJgCAABkcnMvZG93&#10;bnJldi54bWxQSwUGAAAAAAQABAD1AAAAhwMAAAAA&#10;" path="m,l,864r1598,l1598,245,1382,,,xe" stroked="f">
              <v:path arrowok="t" o:connecttype="custom" o:connectlocs="0,0;0,548640;1014730,548640;1014730,155575;877570,0;0,0" o:connectangles="0,0,0,0,0,0"/>
            </v:shape>
            <v:shape id="Freeform 423" o:spid="_x0000_s1308" style="position:absolute;left:42430;top:37052;width:10148;height:5486;visibility:visible;mso-wrap-style:square;v-text-anchor:top" coordsize="1598,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2VR8MA&#10;AADdAAAADwAAAGRycy9kb3ducmV2LnhtbERP20rDQBB9F/oPywi+2c0FrcRuS1WkPgitrR8wZsds&#10;MDsbsmMa/94VhL7N4VxnuZ58p0YaYhvYQD7PQBHXwbbcGHg/Pl/fgYqCbLELTAZ+KMJ6NbtYYmXD&#10;id9oPEijUgjHCg04kb7SOtaOPMZ56IkT9xkGj5Lg0Gg74CmF+04XWXarPbacGhz29Oio/jp8ewOy&#10;HfOy2BXy4R7K7Lh9GvP9686Yq8tpcw9KaJKz+N/9YtP88mYBf9+k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2VR8MAAADdAAAADwAAAAAAAAAAAAAAAACYAgAAZHJzL2Rv&#10;d25yZXYueG1sUEsFBgAAAAAEAAQA9QAAAIgDAAAAAA==&#10;" path="m,l,864r1598,l1598,245,1382,,,xe" filled="f" strokecolor="#890002" strokeweight="8e-5mm">
              <v:stroke joinstyle="bevel"/>
              <v:path arrowok="t" o:connecttype="custom" o:connectlocs="0,0;0,548640;1014730,548640;1014730,155575;877570,0;0,0" o:connectangles="0,0,0,0,0,0"/>
            </v:shape>
            <v:shape id="Freeform 424" o:spid="_x0000_s1309" style="position:absolute;left:51206;top:37052;width:1372;height:1556;visibility:visible;mso-wrap-style:square;v-text-anchor:top" coordsize="216,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u08UA&#10;AADdAAAADwAAAGRycy9kb3ducmV2LnhtbESPT2vDMAzF74N9B6PCbqvT/aNkdUsZFMZudbfDbsLW&#10;4rSxHGKvSb99dRjsJvGe3vtptZlip8405DaxgcW8AkXskm+5MfB52N0vQeWC7LFLTAYulGGzvr1Z&#10;Ye3TyHs629IoCeFco4FQSl9rnV2giHmeemLRftIQscg6NNoPOEp47PRDVb3oiC1LQ8Ce3gK5k/2N&#10;BrajrdwTffTfB/t13F3iMjjrjLmbTdtXUIWm8m/+u373gv/4LLjyjYy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e7TxQAAAN0AAAAPAAAAAAAAAAAAAAAAAJgCAABkcnMv&#10;ZG93bnJldi54bWxQSwUGAAAAAAQABAD1AAAAigMAAAAA&#10;" path="m216,245l,245,,e" filled="f" strokecolor="#890002" strokeweight="8e-5mm">
              <v:stroke joinstyle="bevel"/>
              <v:path arrowok="t" o:connecttype="custom" o:connectlocs="137160,155575;0,155575;0,0" o:connectangles="0,0,0"/>
            </v:shape>
            <v:rect id="Rectangle 425" o:spid="_x0000_s1310" style="position:absolute;left:44621;top:38608;width:5931;height:36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bPcEA&#10;AADdAAAADwAAAGRycy9kb3ducmV2LnhtbERP22oCMRB9L/gPYQTfalaloqtRpCDY4ourHzBsZi+Y&#10;TJYkdbd/3xQE3+ZwrrPdD9aIB/nQOlYwm2YgiEunW64V3K7H9xWIEJE1Gsek4JcC7Hejty3m2vV8&#10;oUcRa5FCOOSooImxy6UMZUMWw9R1xImrnLcYE/S11B77FG6NnGfZUlpsOTU02NFnQ+W9+LEK5LU4&#10;9qvC+Mx9z6uz+TpdKnJKTcbDYQMi0hBf4qf7pNP8xcc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iWz3BAAAA3QAAAA8AAAAAAAAAAAAAAAAAmAIAAGRycy9kb3du&#10;cmV2LnhtbFBLBQYAAAAABAAEAPUAAACGAwAAAAA=&#10;" filled="f" stroked="f">
              <v:textbox style="mso-fit-shape-to-text:t" inset="0,0,0,0">
                <w:txbxContent>
                  <w:p w:rsidR="00103EF5" w:rsidRDefault="00103EF5" w:rsidP="00642E8A">
                    <w:r>
                      <w:rPr>
                        <w:rFonts w:ascii="Arial" w:hAnsi="Arial" w:cs="Arial"/>
                        <w:color w:val="000000"/>
                        <w:sz w:val="28"/>
                        <w:szCs w:val="28"/>
                      </w:rPr>
                      <w:t>bill.java</w:t>
                    </w:r>
                  </w:p>
                </w:txbxContent>
              </v:textbox>
            </v:rect>
            <v:shape id="Freeform 426" o:spid="_x0000_s1311" style="position:absolute;left:45351;top:30372;width:13900;height:5308;visibility:visible;mso-wrap-style:square;v-text-anchor:top" coordsize="2189,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nFscA&#10;AADdAAAADwAAAGRycy9kb3ducmV2LnhtbESPQUvDQBCF74L/YRnBm9lYoS2x26IFQdqDNBZ6HbPT&#10;bGh2Nma3Teqvdw6Ctxnem/e+WaxG36oL9bEJbOAxy0ERV8E2XBvYf749zEHFhGyxDUwGrhRhtby9&#10;WWBhw8A7upSpVhLCsUADLqWu0DpWjjzGLHTEoh1D7zHJ2tfa9jhIuG/1JM+n2mPD0uCwo7Wj6lSe&#10;vYFN3H+/nssv0j/ldvsRZ4dh7g7G3N+NL8+gEo3p3/x3/W4F/2kq/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opxbHAAAA3QAAAA8AAAAAAAAAAAAAAAAAmAIAAGRy&#10;cy9kb3ducmV2LnhtbFBLBQYAAAAABAAEAPUAAACMAwAAAAA=&#10;" path="m,l,836r2189,l2189,245,1887,,,xe" stroked="f">
              <v:path arrowok="t" o:connecttype="custom" o:connectlocs="0,0;0,530860;1390015,530860;1390015,155575;1198245,0;0,0" o:connectangles="0,0,0,0,0,0"/>
            </v:shape>
            <v:shape id="Freeform 427" o:spid="_x0000_s1312" style="position:absolute;left:45351;top:30372;width:13900;height:5308;visibility:visible;mso-wrap-style:square;v-text-anchor:top" coordsize="2189,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NfMMA&#10;AADdAAAADwAAAGRycy9kb3ducmV2LnhtbERPTWvCQBC9F/wPyxS81U0qShuzESkIerEY2/uQHZPQ&#10;7GzYXWP017uFQm/zeJ+Tr0fTiYGcby0rSGcJCOLK6pZrBV+n7csbCB+QNXaWScGNPKyLyVOOmbZX&#10;PtJQhlrEEPYZKmhC6DMpfdWQQT+zPXHkztYZDBG6WmqH1xhuOvmaJEtpsOXY0GBPHw1VP+XFKChx&#10;26fu/n24fL7vrV7c5eJ2HJSaPo+bFYhAY/gX/7l3Os6fL1P4/SaeI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uNfMMAAADdAAAADwAAAAAAAAAAAAAAAACYAgAAZHJzL2Rv&#10;d25yZXYueG1sUEsFBgAAAAAEAAQA9QAAAIgDAAAAAA==&#10;" path="m,l,836r2189,l2189,245,1887,,,xe" filled="f" strokecolor="#890002" strokeweight="8e-5mm">
              <v:stroke joinstyle="bevel"/>
              <v:path arrowok="t" o:connecttype="custom" o:connectlocs="0,0;0,530860;1390015,530860;1390015,155575;1198245,0;0,0" o:connectangles="0,0,0,0,0,0"/>
            </v:shape>
            <v:shape id="Freeform 428" o:spid="_x0000_s1313" style="position:absolute;left:57334;top:30372;width:1917;height:1555;visibility:visible;mso-wrap-style:square;v-text-anchor:top" coordsize="302,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Y4D8UA&#10;AADdAAAADwAAAGRycy9kb3ducmV2LnhtbERP3WrCMBS+F3yHcAbezXQORTqjDKcgzg3n9gCH5qyp&#10;bU5qE2t9+0UYeHc+vt8zW3S2Ei01vnCs4GmYgCDOnC44V/DzvX6cgvABWWPlmBRcycNi3u/NMNXu&#10;wl/UHkIuYgj7FBWYEOpUSp8ZsuiHriaO3K9rLIYIm1zqBi8x3FZylCQTabHg2GCwpqWhrDycrYLT&#10;x/F9u97u9itz/TzqU1m247eVUoOH7vUFRKAu3MX/7o2O858nI7h9E0+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1jgPxQAAAN0AAAAPAAAAAAAAAAAAAAAAAJgCAABkcnMv&#10;ZG93bnJldi54bWxQSwUGAAAAAAQABAD1AAAAigMAAAAA&#10;" path="m302,245l,245,,e" filled="f" strokecolor="#890002" strokeweight="8e-5mm">
              <v:stroke joinstyle="bevel"/>
              <v:path arrowok="t" o:connecttype="custom" o:connectlocs="191770,155575;0,155575;0,0" o:connectangles="0,0,0"/>
            </v:shape>
            <v:rect id="Rectangle 429" o:spid="_x0000_s1314" style="position:absolute;left:46266;top:31838;width:12458;height:36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mar8A&#10;AADdAAAADwAAAGRycy9kb3ducmV2LnhtbERP24rCMBB9X/Afwgi+rakKIl2jiCCo+GLdDxia6QWT&#10;SUmirX9vhIV9m8O5zno7WCOe5EPrWMFsmoEgLp1uuVbwezt8r0CEiKzROCYFLwqw3Yy+1phr1/OV&#10;nkWsRQrhkKOCJsYulzKUDVkMU9cRJ65y3mJM0NdSe+xTuDVynmVLabHl1NBgR/uGynvxsArkrTj0&#10;q8L4zJ3n1cWcjteKnFKT8bD7ARFpiP/iP/dRp/mL5QI+36QT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5qZqvwAAAN0AAAAPAAAAAAAAAAAAAAAAAJgCAABkcnMvZG93bnJl&#10;di54bWxQSwUGAAAAAAQABAD1AAAAhAMAAAAA&#10;" filled="f" stroked="f">
              <v:textbox style="mso-fit-shape-to-text:t" inset="0,0,0,0">
                <w:txbxContent>
                  <w:p w:rsidR="00103EF5" w:rsidRDefault="00103EF5" w:rsidP="00642E8A">
                    <w:r>
                      <w:rPr>
                        <w:rFonts w:ascii="Arial" w:hAnsi="Arial" w:cs="Arial"/>
                        <w:color w:val="000000"/>
                        <w:sz w:val="28"/>
                        <w:szCs w:val="28"/>
                      </w:rPr>
                      <w:t>newspaper.java</w:t>
                    </w:r>
                  </w:p>
                </w:txbxContent>
              </v:textbox>
            </v:rect>
            <v:shape id="Freeform 430" o:spid="_x0000_s1315" style="position:absolute;left:41694;top:23514;width:17373;height:5486;visibility:visible;mso-wrap-style:square;v-text-anchor:top" coordsize="273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v7MQA&#10;AADdAAAADwAAAGRycy9kb3ducmV2LnhtbERPTWvCQBC9F/oflin01my0KiG6iiiFFqFg7KHehuw0&#10;Cc3Oxt1tjP/eLQje5vE+Z7EaTCt6cr6xrGCUpCCIS6sbrhR8Hd5eMhA+IGtsLZOCC3lYLR8fFphr&#10;e+Y99UWoRAxhn6OCOoQul9KXNRn0ie2II/djncEQoaukdniO4aaV4zSdSYMNx4YaO9rUVP4Wf0ZB&#10;vxntsu1ndiyG7+zDOofT8emk1PPTsJ6DCDSEu/jmftdx/utsAv/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r+zEAAAA3QAAAA8AAAAAAAAAAAAAAAAAmAIAAGRycy9k&#10;b3ducmV2LnhtbFBLBQYAAAAABAAEAPUAAACJAwAAAAA=&#10;" path="m,l,864r2736,l2736,245,2348,,,xe" stroked="f">
              <v:path arrowok="t" o:connecttype="custom" o:connectlocs="0,0;0,548640;1737360,548640;1737360,155575;1490980,0;0,0" o:connectangles="0,0,0,0,0,0"/>
            </v:shape>
            <v:shape id="Freeform 431" o:spid="_x0000_s1316" style="position:absolute;left:41694;top:23514;width:17373;height:5486;visibility:visible;mso-wrap-style:square;v-text-anchor:top" coordsize="273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GzsQA&#10;AADdAAAADwAAAGRycy9kb3ducmV2LnhtbERPbUsCQRD+LvQflgn6ErlnlsjlKiEIFiSk+X26nXuh&#10;29lzd9KzX98Ggd/m4Xmd2aJ3rTpSiI1nA6NhBoq48LbhysDHbnU3BRUF2WLrmQycKcJifjWYYW79&#10;id/puJVKpRCOORqoRbpc61jU5DAOfUecuNIHh5JgqLQNeErhrtX3WTbRDhtODTV2tKyp+Np+OwPV&#10;y+e6l9f9rny4DeWPvB0au0Fjbq775ydQQr1cxP/utU3zx5NH+Psmna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SRs7EAAAA3QAAAA8AAAAAAAAAAAAAAAAAmAIAAGRycy9k&#10;b3ducmV2LnhtbFBLBQYAAAAABAAEAPUAAACJAwAAAAA=&#10;" path="m,l,864r2736,l2736,245,2348,,,xe" filled="f" strokecolor="#890002" strokeweight="8e-5mm">
              <v:stroke joinstyle="bevel"/>
              <v:path arrowok="t" o:connecttype="custom" o:connectlocs="0,0;0,548640;1737360,548640;1737360,155575;1490980,0;0,0" o:connectangles="0,0,0,0,0,0"/>
            </v:shape>
            <v:shape id="Freeform 432" o:spid="_x0000_s1317" style="position:absolute;left:56603;top:23514;width:2464;height:1555;visibility:visible;mso-wrap-style:square;v-text-anchor:top" coordsize="388,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ODMIA&#10;AADdAAAADwAAAGRycy9kb3ducmV2LnhtbERPTWvCQBC9C/6HZYTedKNCKqmrqCAWwUKi0uuQnSah&#10;2dmQXTX6691Cwds83ufMl52pxZVaV1lWMB5FIIhzqysuFJyO2+EMhPPIGmvLpOBODpaLfm+OibY3&#10;Tuma+UKEEHYJKii9bxIpXV6SQTeyDXHgfmxr0AfYFlK3eAvhppaTKIqlwYpDQ4kNbUrKf7OLUbDf&#10;Ma7PWZ4+uvTwTsUXn/fTb6XeBt3qA4Snzr/E/+5PHeZP4xj+vg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o4MwgAAAN0AAAAPAAAAAAAAAAAAAAAAAJgCAABkcnMvZG93&#10;bnJldi54bWxQSwUGAAAAAAQABAD1AAAAhwMAAAAA&#10;" path="m388,245l,245,,e" filled="f" strokecolor="#890002" strokeweight="8e-5mm">
              <v:stroke joinstyle="bevel"/>
              <v:path arrowok="t" o:connecttype="custom" o:connectlocs="246380,155575;0,155575;0,0" o:connectangles="0,0,0"/>
            </v:shape>
            <v:rect id="Rectangle 433" o:spid="_x0000_s1318" style="position:absolute;left:42151;top:25165;width:16707;height:361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2gacAA&#10;AADdAAAADwAAAGRycy9kb3ducmV2LnhtbERP24rCMBB9F/yHMMK+aaqCK12jiCCo+GLdDxia6QWT&#10;SUmytvv3G0HYtzmc62x2gzXiST60jhXMZxkI4tLplmsF3/fjdA0iRGSNxjEp+KUAu+14tMFcu55v&#10;9CxiLVIIhxwVNDF2uZShbMhimLmOOHGV8xZjgr6W2mOfwq2RiyxbSYstp4YGOzo0VD6KH6tA3otj&#10;vy6Mz9xlUV3N+XSryCn1MRn2XyAiDfFf/HafdJq/XH3C65t0gt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2gacAAAADdAAAADwAAAAAAAAAAAAAAAACYAgAAZHJzL2Rvd25y&#10;ZXYueG1sUEsFBgAAAAAEAAQA9QAAAIUDAAAAAA==&#10;" filled="f" stroked="f">
              <v:textbox style="mso-fit-shape-to-text:t" inset="0,0,0,0">
                <w:txbxContent>
                  <w:p w:rsidR="00103EF5" w:rsidRDefault="00103EF5" w:rsidP="00642E8A">
                    <w:r>
                      <w:rPr>
                        <w:rFonts w:ascii="Arial" w:hAnsi="Arial" w:cs="Arial"/>
                        <w:color w:val="000000"/>
                        <w:sz w:val="28"/>
                        <w:szCs w:val="28"/>
                      </w:rPr>
                      <w:t>customer_report.java</w:t>
                    </w:r>
                  </w:p>
                </w:txbxContent>
              </v:textbox>
            </v:rect>
            <v:shape id="Freeform 434" o:spid="_x0000_s1319" style="position:absolute;left:30086;top:43732;width:18656;height:5302;visibility:visible;mso-wrap-style:square;v-text-anchor:top" coordsize="2938,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8TMUA&#10;AADdAAAADwAAAGRycy9kb3ducmV2LnhtbESPQW/CMAyF70j7D5En7QYpTAJWCGirhLRxA/YDTGPa&#10;bo1TJaF0+/X4MGk3W+/5vc/r7eBa1VOIjWcD00kGirj0tuHKwOdpN16CignZYuuZDPxQhO3mYbTG&#10;3PobH6g/pkpJCMccDdQpdbnWsazJYZz4jli0iw8Ok6yh0jbgTcJdq2dZNtcOG5aGGjsqaiq/j1dn&#10;oHjb7y7979csUFNM6VotXujjbMzT4/C6ApVoSP/mv+t3K/jPc8GVb2QE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DxMxQAAAN0AAAAPAAAAAAAAAAAAAAAAAJgCAABkcnMv&#10;ZG93bnJldi54bWxQSwUGAAAAAAQABAD1AAAAigMAAAAA&#10;" path="m,l,835r2938,l2938,245,2520,,,xe" stroked="f">
              <v:path arrowok="t" o:connecttype="custom" o:connectlocs="0,0;0,530225;1865630,530225;1865630,155575;1600200,0;0,0" o:connectangles="0,0,0,0,0,0"/>
            </v:shape>
            <v:shape id="Freeform 435" o:spid="_x0000_s1320" style="position:absolute;left:29806;top:43732;width:18657;height:5302;visibility:visible;mso-wrap-style:square;v-text-anchor:top" coordsize="2938,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Pb8UA&#10;AADdAAAADwAAAGRycy9kb3ducmV2LnhtbESPQU/DMAyF70j7D5GRuLF0TNpQWTYNJKQdOMDWH2AS&#10;01Q0Tpdka/n3+IDEzdZ7fu/zZjeFXl0p5S6ygcW8AkVso+u4NdCcXu8fQeWC7LCPTAZ+KMNuO7vZ&#10;YO3iyB90PZZWSQjnGg34UoZa62w9BczzOBCL9hVTwCJrarVLOEp46PVDVa10wI6lweNAL57s9/ES&#10;DNi82veX07uN68Xb81k3yTfjpzF3t9P+CVShqfyb/64PTvCXa+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U9vxQAAAN0AAAAPAAAAAAAAAAAAAAAAAJgCAABkcnMv&#10;ZG93bnJldi54bWxQSwUGAAAAAAQABAD1AAAAigMAAAAA&#10;" path="m,l,835r2938,l2938,245,2520,,,xe" filled="f" strokecolor="#890002" strokeweight="8e-5mm">
              <v:stroke joinstyle="bevel"/>
              <v:path arrowok="t" o:connecttype="custom" o:connectlocs="0,0;0,530225;1865630,530225;1865630,155575;1600200,0;0,0" o:connectangles="0,0,0,0,0,0"/>
            </v:shape>
            <v:shape id="Freeform 436" o:spid="_x0000_s1321" style="position:absolute;left:45808;top:43732;width:2655;height:1556;visibility:visible;mso-wrap-style:square;v-text-anchor:top" coordsize="418,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bR8IA&#10;AADdAAAADwAAAGRycy9kb3ducmV2LnhtbERPTYvCMBC9C/sfwgjeNFVBSzWKLCiyLIruKh6HZrYt&#10;20xqE7X+eyMI3ubxPmc6b0wprlS7wrKCfi8CQZxaXXCm4Pdn2Y1BOI+ssbRMCu7kYD77aE0x0fbG&#10;O7rufSZCCLsEFeTeV4mULs3JoOvZijhwf7Y26AOsM6lrvIVwU8pBFI2kwYJDQ44VfeaU/u8vRgFu&#10;mL7LqDiuDufRqVmvvu7bGJXqtJvFBISnxr/FL/dah/nDcR+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BtHwgAAAN0AAAAPAAAAAAAAAAAAAAAAAJgCAABkcnMvZG93&#10;bnJldi54bWxQSwUGAAAAAAQABAD1AAAAhwMAAAAA&#10;" path="m418,245l,245,,e" filled="f" strokecolor="#890002" strokeweight="8e-5mm">
              <v:stroke joinstyle="bevel"/>
              <v:path arrowok="t" o:connecttype="custom" o:connectlocs="265430,155575;0,155575;0,0" o:connectangles="0,0,0"/>
            </v:shape>
            <v:rect id="Rectangle 437" o:spid="_x0000_s1322" style="position:absolute;left:30721;top:46202;width:17196;height:36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OVLMAA&#10;AADdAAAADwAAAGRycy9kb3ducmV2LnhtbERP22oCMRB9F/yHMIJvmnWF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OVLMAAAADdAAAADwAAAAAAAAAAAAAAAACYAgAAZHJzL2Rvd25y&#10;ZXYueG1sUEsFBgAAAAAEAAQA9QAAAIUDAAAAAA==&#10;" filled="f" stroked="f">
              <v:textbox style="mso-fit-shape-to-text:t" inset="0,0,0,0">
                <w:txbxContent>
                  <w:p w:rsidR="00103EF5" w:rsidRDefault="00103EF5" w:rsidP="00642E8A">
                    <w:r>
                      <w:rPr>
                        <w:rFonts w:ascii="Arial" w:hAnsi="Arial" w:cs="Arial"/>
                        <w:color w:val="000000"/>
                        <w:sz w:val="28"/>
                        <w:szCs w:val="28"/>
                      </w:rPr>
                      <w:t>dailystock_report.java</w:t>
                    </w:r>
                  </w:p>
                </w:txbxContent>
              </v:textbox>
            </v:rect>
            <v:line id="Line 438" o:spid="_x0000_s1323" style="position:absolute;flip:y;visibility:visible" from="18103,13176" to="23685,26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Z/sQAAADdAAAADwAAAGRycy9kb3ducmV2LnhtbERPTWvCQBC9F/wPywi91Y1N0ZK6Stoi&#10;FE9WK3gcs2M2NTsbshtN/70rCL3N433ObNHbWpyp9ZVjBeNRAoK4cLriUsHPdvn0CsIHZI21Y1Lw&#10;Rx4W88HDDDPtLvxN500oRQxhn6ECE0KTSekLQxb9yDXEkTu61mKIsC2lbvESw20tn5NkIi1WHBsM&#10;NvRhqDhtOqtg1RThYPZp97vbvxw/K6rX+ftSqcdhn7+BCNSHf/Hd/aXj/HSawu2beIK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9n+xAAAAN0AAAAPAAAAAAAAAAAA&#10;AAAAAKECAABkcnMvZG93bnJldi54bWxQSwUGAAAAAAQABAD5AAAAkgMAAAAA&#10;" strokeweight="39e-5mm">
              <v:stroke joinstyle="bevel"/>
            </v:line>
            <v:line id="Line 439" o:spid="_x0000_s1324" style="position:absolute;flip:y;visibility:visible" from="18103,19577" to="34474,26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isMAAADdAAAADwAAAGRycy9kb3ducmV2LnhtbERPS2sCMRC+F/wPYYTeatYHKlujqEWQ&#10;ntRW8DjdjJvVzWTZRF3/fSMI3ubje85k1thSXKn2hWMF3U4CgjhzuuBcwe/P6mMMwgdkjaVjUnAn&#10;D7Np622CqXY33tJ1F3IRQ9inqMCEUKVS+syQRd9xFXHkjq62GCKsc6lrvMVwW8pekgylxYJjg8GK&#10;loay8+5iFXxXWfgzh/7ltD8Mjl8FlZv5YqXUe7uZf4II1ISX+Ole6zi/PxrA45t4gp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KQYrDAAAA3QAAAA8AAAAAAAAAAAAA&#10;AAAAoQIAAGRycy9kb3ducmV2LnhtbFBLBQYAAAAABAAEAPkAAACRAwAAAAA=&#10;" strokeweight="39e-5mm">
              <v:stroke joinstyle="bevel"/>
            </v:line>
            <v:line id="Line 440" o:spid="_x0000_s1325" style="position:absolute;visibility:visible" from="18103,26346" to="41878,2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UCMYAAADdAAAADwAAAGRycy9kb3ducmV2LnhtbERPTWsCMRC9C/0PYQreNNtqbVmNItKC&#10;0CLUtofexs24WbqZrEnqbv31RhB6m8f7nNmis7U4kg+VYwV3wwwEceF0xaWCz4+XwROIEJE11o5J&#10;wR8FWMxvejPMtWv5nY7bWIoUwiFHBSbGJpcyFIYshqFriBO3d95iTNCXUntsU7it5X2WTaTFilOD&#10;wYZWhoqf7a9V8LwZn3b1pP3ev7nDYWNW5euXXyrVv+2WUxCRuvgvvrrXOs0fPT7A5Zt0gpy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k1AjGAAAA3QAAAA8AAAAAAAAA&#10;AAAAAAAAoQIAAGRycy9kb3ducmV2LnhtbFBLBQYAAAAABAAEAPkAAACUAwAAAAA=&#10;" strokeweight="39e-5mm">
              <v:stroke joinstyle="bevel"/>
            </v:line>
            <v:line id="Line 441" o:spid="_x0000_s1326" style="position:absolute;visibility:visible" from="18103,26346" to="45351,3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ZKf8YAAADdAAAADwAAAGRycy9kb3ducmV2LnhtbERPS0sDMRC+C/6HMEJvNquVtaxNSykK&#10;BaXQ16G36Wa6WdxMtknaXf31RhC8zcf3nMmst424kg+1YwUPwwwEcel0zZWC3fbtfgwiRGSNjWNS&#10;8EUBZtPbmwkW2nW8pusmViKFcChQgYmxLaQMpSGLYeha4sSdnLcYE/SV1B67FG4b+ZhlubRYc2ow&#10;2NLCUPm5uVgFr6un72OTd4fThzufV2ZRve/9XKnBXT9/ARGpj//iP/dSp/mj5xx+v0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2Sn/GAAAA3QAAAA8AAAAAAAAA&#10;AAAAAAAAoQIAAGRycy9kb3ducmV2LnhtbFBLBQYAAAAABAAEAPkAAACUAwAAAAA=&#10;" strokeweight="39e-5mm">
              <v:stroke joinstyle="bevel"/>
            </v:line>
            <v:line id="Line 442" o:spid="_x0000_s1327" style="position:absolute;visibility:visible" from="18103,29000" to="29806,46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v5MUAAADdAAAADwAAAGRycy9kb3ducmV2LnhtbERPTWsCMRC9F/wPYYTealZbtKxGEbFQ&#10;aBGq7aG3cTNuFjeTNUndrb/eFAre5vE+Z7bobC3O5EPlWMFwkIEgLpyuuFTwuXt5eAYRIrLG2jEp&#10;+KUAi3nvboa5di1/0HkbS5FCOOSowMTY5FKGwpDFMHANceIOzluMCfpSao9tCre1HGXZWFqsODUY&#10;bGhlqDhuf6yC9ebpsq/H7ffh3Z1OG7Mq3778Uqn7frecgojUxZv43/2q0/zHyQT+vkkn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v5MUAAADdAAAADwAAAAAAAAAA&#10;AAAAAAChAgAAZHJzL2Rvd25yZXYueG1sUEsFBgAAAAAEAAQA+QAAAJMDAAAAAA==&#10;" strokeweight="39e-5mm">
              <v:stroke joinstyle="bevel"/>
            </v:line>
            <v:line id="Line 443" o:spid="_x0000_s1328" style="position:absolute;visibility:visible" from="18103,26346" to="42430,4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7lsgAAADdAAAADwAAAGRycy9kb3ducmV2LnhtbESPQUsDMRCF70L/Q5iCN5utSpW1aSlF&#10;QVAKVnvobdxMN0s3k20Su6u/3jkI3mZ4b977Zr4cfKvOFFMT2MB0UoAiroJtuDbw8f50dQ8qZWSL&#10;bWAy8E0JlovRxRxLG3p+o/M210pCOJVowOXclVqnypHHNAkdsWiHED1mWWOtbcRewn2rr4tipj02&#10;LA0OO1o7qo7bL2/gcXP789nO+v3hNZxOG7euX3ZxZczleFg9gMo05H/z3/WzFfybO8GVb2QEv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2V7lsgAAADdAAAADwAAAAAA&#10;AAAAAAAAAAChAgAAZHJzL2Rvd25yZXYueG1sUEsFBgAAAAAEAAQA+QAAAJYDAAAAAA==&#10;" strokeweight="39e-5mm">
              <v:stroke joinstyle="bevel"/>
            </v:line>
            <v:rect id="Rectangle 444" o:spid="_x0000_s1329" style="position:absolute;left:7956;top:11436;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cHXcEA&#10;AADdAAAADwAAAGRycy9kb3ducmV2LnhtbERP22oCMRB9L/gPYQTfalaFqqtRpCDY4ourHzBsZi+Y&#10;TJYkdbd/3xQE3+ZwrrPdD9aIB/nQOlYwm2YgiEunW64V3K7H9xWIEJE1Gsek4JcC7Hejty3m2vV8&#10;oUcRa5FCOOSooImxy6UMZUMWw9R1xImrnLcYE/S11B77FG6NnGfZh7TYcmposKPPhsp78WMVyGtx&#10;7FeF8Zn7nldn83W6VOSUmoyHwwZEpCG+xE/3Saf5i+Ua/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XB13BAAAA3QAAAA8AAAAAAAAAAAAAAAAAmAIAAGRycy9kb3du&#10;cmV2LnhtbFBLBQYAAAAABAAEAPUAAACGAwAAAAA=&#10;" filled="f" stroked="f">
              <v:textbox style="mso-fit-shape-to-text:t" inset="0,0,0,0">
                <w:txbxContent>
                  <w:p w:rsidR="00103EF5" w:rsidRDefault="00103EF5" w:rsidP="00642E8A"/>
                </w:txbxContent>
              </v:textbox>
            </v:rect>
            <v:rect id="Rectangle 445" o:spid="_x0000_s1330" style="position:absolute;left:20662;top:28365;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e58QA&#10;AADdAAAADwAAAGRycy9kb3ducmV2LnhtbESPzWoDMQyE74W+g1Ggt8abFMqyiRNCIJCWXrLJA4i1&#10;9ofY8mK72e3bV4dCbxIzmvm03c/eqQfFNAQ2sFoWoIibYAfuDNyup9cSVMrIFl1gMvBDCfa756ct&#10;VjZMfKFHnTslIZwqNNDnPFZap6Ynj2kZRmLR2hA9Zlljp23EScK90+uieNceB5aGHkc69tTc629v&#10;QF/r01TWLhbhc91+uY/zpaVgzMtiPmxAZZrzv/nv+mwF/60U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43ufEAAAA3QAAAA8AAAAAAAAAAAAAAAAAmAIAAGRycy9k&#10;b3ducmV2LnhtbFBLBQYAAAAABAAEAPUAAACJAwAAAAA=&#10;" filled="f" stroked="f">
              <v:textbox style="mso-fit-shape-to-text:t" inset="0,0,0,0">
                <w:txbxContent>
                  <w:p w:rsidR="00103EF5" w:rsidRDefault="00103EF5" w:rsidP="00642E8A"/>
                </w:txbxContent>
              </v:textbox>
            </v:rect>
            <v:rect id="Rectangle 446" o:spid="_x0000_s1331" style="position:absolute;left:33375;top:45288;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R7fMAA&#10;AADdAAAADwAAAGRycy9kb3ducmV2LnhtbERP24rCMBB9X/Afwgi+rakKS6lGEUFwZV+sfsDQTC+Y&#10;TEqStfXvjbCwb3M419nsRmvEg3zoHCtYzDMQxJXTHTcKbtfjZw4iRGSNxjEpeFKA3XbyscFCu4Ev&#10;9ChjI1IIhwIVtDH2hZShaslimLueOHG18xZjgr6R2uOQwq2Ryyz7khY7Tg0t9nRoqbqXv1aBvJbH&#10;IS+Nz9x5Wf+Y79OlJqfUbDru1yAijfFf/Oc+6TR/lS/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3R7fMAAAADdAAAADwAAAAAAAAAAAAAAAACYAgAAZHJzL2Rvd25y&#10;ZXYueG1sUEsFBgAAAAAEAAQA9QAAAIUDAAAAAA==&#10;" filled="f" stroked="f">
              <v:textbox style="mso-fit-shape-to-text:t" inset="0,0,0,0">
                <w:txbxContent>
                  <w:p w:rsidR="00103EF5" w:rsidRDefault="00103EF5" w:rsidP="00642E8A"/>
                </w:txbxContent>
              </v:textbox>
            </v:rect>
            <w10:anchorlock/>
          </v:group>
        </w:pict>
      </w:r>
    </w:p>
    <w:p w:rsidR="00642E8A" w:rsidRPr="00446C78" w:rsidRDefault="00642E8A" w:rsidP="00A229BD">
      <w:pPr>
        <w:pStyle w:val="NoSpacing"/>
        <w:spacing w:line="360" w:lineRule="auto"/>
        <w:jc w:val="both"/>
        <w:rPr>
          <w:rFonts w:ascii="Arial" w:hAnsi="Arial" w:cs="Arial"/>
          <w:color w:val="26FF3C"/>
          <w:sz w:val="36"/>
          <w:szCs w:val="36"/>
        </w:rPr>
      </w:pPr>
    </w:p>
    <w:p w:rsidR="00642E8A" w:rsidRPr="00446C78" w:rsidRDefault="00642E8A" w:rsidP="00A229BD">
      <w:pPr>
        <w:pStyle w:val="NoSpacing"/>
        <w:spacing w:line="360" w:lineRule="auto"/>
        <w:jc w:val="both"/>
        <w:rPr>
          <w:rFonts w:ascii="Arial" w:hAnsi="Arial" w:cs="Arial"/>
          <w:color w:val="26FF3C"/>
          <w:sz w:val="36"/>
          <w:szCs w:val="36"/>
        </w:rPr>
      </w:pPr>
    </w:p>
    <w:p w:rsidR="00642E8A" w:rsidRPr="00446C78" w:rsidRDefault="00642E8A" w:rsidP="00A229BD">
      <w:pPr>
        <w:pStyle w:val="NoSpacing"/>
        <w:spacing w:line="360" w:lineRule="auto"/>
        <w:jc w:val="both"/>
        <w:rPr>
          <w:rFonts w:ascii="Arial" w:hAnsi="Arial" w:cs="Arial"/>
          <w:color w:val="26FF3C"/>
          <w:sz w:val="36"/>
          <w:szCs w:val="36"/>
        </w:rPr>
      </w:pPr>
    </w:p>
    <w:p w:rsidR="00642E8A" w:rsidRPr="00446C78" w:rsidRDefault="00642E8A" w:rsidP="00A229BD">
      <w:pPr>
        <w:pStyle w:val="NoSpacing"/>
        <w:spacing w:line="360" w:lineRule="auto"/>
        <w:jc w:val="both"/>
        <w:rPr>
          <w:rFonts w:ascii="Arial" w:hAnsi="Arial" w:cs="Arial"/>
          <w:color w:val="26FF3C"/>
          <w:sz w:val="36"/>
          <w:szCs w:val="36"/>
        </w:rPr>
      </w:pPr>
    </w:p>
    <w:p w:rsidR="00642E8A" w:rsidRPr="00446C78" w:rsidRDefault="00642E8A" w:rsidP="00A229BD">
      <w:pPr>
        <w:pStyle w:val="NoSpacing"/>
        <w:spacing w:line="360" w:lineRule="auto"/>
        <w:jc w:val="both"/>
        <w:rPr>
          <w:rFonts w:ascii="Arial" w:hAnsi="Arial" w:cs="Arial"/>
          <w:color w:val="26FF3C"/>
          <w:sz w:val="36"/>
          <w:szCs w:val="36"/>
        </w:rPr>
      </w:pPr>
    </w:p>
    <w:p w:rsidR="00642E8A" w:rsidRPr="00446C78" w:rsidRDefault="00642E8A" w:rsidP="00A229BD">
      <w:pPr>
        <w:pStyle w:val="NoSpacing"/>
        <w:spacing w:line="360" w:lineRule="auto"/>
        <w:jc w:val="both"/>
        <w:rPr>
          <w:rFonts w:ascii="Arial" w:hAnsi="Arial" w:cs="Arial"/>
          <w:color w:val="26FF3C"/>
          <w:sz w:val="36"/>
          <w:szCs w:val="36"/>
        </w:rPr>
      </w:pPr>
    </w:p>
    <w:p w:rsidR="00642E8A" w:rsidRPr="00446C78" w:rsidRDefault="00543870" w:rsidP="00A229BD">
      <w:pPr>
        <w:pStyle w:val="NoSpacing"/>
        <w:spacing w:line="360" w:lineRule="auto"/>
        <w:jc w:val="both"/>
        <w:rPr>
          <w:rFonts w:ascii="Times New Roman" w:hAnsi="Times New Roman" w:cs="Times New Roman"/>
          <w:color w:val="000000" w:themeColor="text1"/>
          <w:sz w:val="36"/>
          <w:szCs w:val="36"/>
          <w:u w:val="single"/>
        </w:rPr>
      </w:pPr>
      <w:r w:rsidRPr="00446C78">
        <w:rPr>
          <w:rFonts w:ascii="Times New Roman" w:hAnsi="Times New Roman" w:cs="Times New Roman"/>
          <w:color w:val="000000" w:themeColor="text1"/>
          <w:sz w:val="36"/>
          <w:szCs w:val="36"/>
          <w:u w:val="single"/>
        </w:rPr>
        <w:t>Collaboration diagram</w:t>
      </w:r>
    </w:p>
    <w:p w:rsidR="00642E8A" w:rsidRPr="00446C78" w:rsidRDefault="00642E8A" w:rsidP="00A229BD">
      <w:pPr>
        <w:pStyle w:val="NoSpacing"/>
        <w:spacing w:line="360" w:lineRule="auto"/>
        <w:jc w:val="both"/>
        <w:rPr>
          <w:rFonts w:ascii="Arial" w:hAnsi="Arial" w:cs="Arial"/>
          <w:color w:val="26FF3C"/>
          <w:sz w:val="36"/>
          <w:szCs w:val="36"/>
        </w:rPr>
      </w:pPr>
    </w:p>
    <w:p w:rsidR="00F57809" w:rsidRPr="00446C78" w:rsidRDefault="00535439" w:rsidP="00A229BD">
      <w:pPr>
        <w:pStyle w:val="NoSpacing"/>
        <w:spacing w:line="360" w:lineRule="auto"/>
        <w:jc w:val="both"/>
        <w:rPr>
          <w:rFonts w:ascii="Arial" w:hAnsi="Arial" w:cs="Arial"/>
          <w:color w:val="26FF3C"/>
          <w:sz w:val="36"/>
          <w:szCs w:val="36"/>
        </w:rPr>
      </w:pPr>
      <w:r>
        <w:rPr>
          <w:noProof/>
          <w:sz w:val="36"/>
          <w:szCs w:val="36"/>
          <w:lang w:val="en-IN" w:eastAsia="en-IN" w:bidi="mr-IN"/>
        </w:rPr>
      </w:r>
      <w:r>
        <w:rPr>
          <w:noProof/>
          <w:sz w:val="36"/>
          <w:szCs w:val="36"/>
          <w:lang w:val="en-IN" w:eastAsia="en-IN" w:bidi="mr-IN"/>
        </w:rPr>
        <w:pict>
          <v:group id="Canvas 1333" o:spid="_x0000_s1444" editas="canvas" style="width:595.65pt;height:319.35pt;mso-position-horizontal-relative:char;mso-position-vertical-relative:line" coordsize="75647,40557">
            <v:shape id="_x0000_s1445" type="#_x0000_t75" style="position:absolute;width:75647;height:40557;visibility:visible">
              <v:fill o:detectmouseclick="t"/>
              <v:path o:connecttype="none"/>
            </v:shape>
            <v:rect id="Rectangle 1335" o:spid="_x0000_s1446" style="position:absolute;left:234;top:18192;width:8351;height:3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958QA&#10;AADbAAAADwAAAGRycy9kb3ducmV2LnhtbESPQWvCQBSE70L/w/IK3nRXraFGVylCoNB6aFLo9ZF9&#10;JsHs2zS7xvTfdwsFj8PMfMPsDqNtxUC9bxxrWMwVCOLSmYYrDZ9FNnsG4QOywdYxafghD4f9w2SH&#10;qXE3/qAhD5WIEPYpaqhD6FIpfVmTRT93HXH0zq63GKLsK2l6vEW4beVSqURabDgu1NjRsabykl+t&#10;BkyezPfpvHov3q4JbqpRZesvpfX0cXzZggg0hnv4v/1qNGw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PefEAAAA2wAAAA8AAAAAAAAAAAAAAAAAmAIAAGRycy9k&#10;b3ducmV2LnhtbFBLBQYAAAAABAAEAPUAAACJAwAAAAA=&#10;" stroked="f"/>
            <v:rect id="Rectangle 1336" o:spid="_x0000_s1447" style="position:absolute;left:234;top:18192;width:12313;height:3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FvbcUA&#10;AADbAAAADwAAAGRycy9kb3ducmV2LnhtbESPQWvCQBCF74X+h2UKXorZmINozCqlVKgHoabS85gd&#10;k2B2Nt3dmvTfdwuCx8eb9715xWY0nbiS861lBbMkBUFcWd1yreD4uZ0uQPiArLGzTAp+ycNm/fhQ&#10;YK7twAe6lqEWEcI+RwVNCH0upa8aMugT2xNH72ydwRClq6V2OES46WSWpnNpsOXY0GBPrw1Vl/LH&#10;xDfK7Xe6uOxOc//x/OX2s709vi2VmjyNLysQgcZwP76l37WCZQb/WyIA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W9txQAAANsAAAAPAAAAAAAAAAAAAAAAAJgCAABkcnMv&#10;ZG93bnJldi54bWxQSwUGAAAAAAQABAD1AAAAigMAAAAA&#10;" filled="f" strokecolor="#936800" strokeweight="36e-5mm">
              <v:stroke joinstyle="bevel"/>
            </v:rect>
            <v:rect id="Rectangle 1337" o:spid="_x0000_s1448" style="position:absolute;left:869;top:19081;width:10186;height:36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AB2BD8" w:rsidRDefault="00AB2BD8" w:rsidP="00AB2BD8">
                    <w:r>
                      <w:rPr>
                        <w:rFonts w:ascii="Arial" w:hAnsi="Arial" w:cs="Arial"/>
                        <w:color w:val="000000"/>
                        <w:sz w:val="28"/>
                        <w:szCs w:val="28"/>
                      </w:rPr>
                      <w:t>U:user/agent</w:t>
                    </w:r>
                  </w:p>
                </w:txbxContent>
              </v:textbox>
            </v:rect>
            <v:rect id="Rectangle 1338" o:spid="_x0000_s1449" style="position:absolute;left:45770;top:18192;width:8351;height:3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ef8QA&#10;AADbAAAADwAAAGRycy9kb3ducmV2LnhtbESPQWvCQBSE7wX/w/IEb3XXakONbkIRBKHtoVro9ZF9&#10;JsHs25hdk/TfdwsFj8PMfMNs89E2oqfO1441LOYKBHHhTM2lhq/T/vEFhA/IBhvHpOGHPOTZ5GGL&#10;qXEDf1J/DKWIEPYpaqhCaFMpfVGRRT93LXH0zq6zGKLsSmk6HCLcNvJJqURarDkuVNjSrqLicrxZ&#10;DZiszPXjvHw/vd0SXJe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Ann/EAAAA2wAAAA8AAAAAAAAAAAAAAAAAmAIAAGRycy9k&#10;b3ducmV2LnhtbFBLBQYAAAAABAAEAPUAAACJAwAAAAA=&#10;" stroked="f"/>
            <v:rect id="Rectangle 1339" o:spid="_x0000_s1450" style="position:absolute;left:45770;top:18192;width:11335;height:39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3GcUA&#10;AADbAAAADwAAAGRycy9kb3ducmV2LnhtbESPQWvCQBCF74X+h2UKvRTdpFAx0VWKNKAHwabiecxO&#10;k2B2Nu5uNf333YLg8fHmfW/efDmYTlzI+daygnScgCCurG65VrD/KkZTED4ga+wsk4Jf8rBcPD7M&#10;Mdf2yp90KUMtIoR9jgqaEPpcSl81ZNCPbU8cvW/rDIYoXS21w2uEm06+JslEGmw5NjTY06qh6lT+&#10;mPhGWZyT6WlznPjdy8Ft063df2RKPT8N7zMQgYZwP76l11pB9gb/WyIA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PcZxQAAANsAAAAPAAAAAAAAAAAAAAAAAJgCAABkcnMv&#10;ZG93bnJldi54bWxQSwUGAAAAAAQABAD1AAAAigMAAAAA&#10;" filled="f" strokecolor="#936800" strokeweight="36e-5mm">
              <v:stroke joinstyle="bevel"/>
            </v:rect>
            <v:rect id="Rectangle 1340" o:spid="_x0000_s1451" style="position:absolute;left:47345;top:19081;width:7315;height:36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AB2BD8" w:rsidRDefault="00AB2BD8" w:rsidP="00AB2BD8">
                    <w:r>
                      <w:rPr>
                        <w:rFonts w:ascii="Arial" w:hAnsi="Arial" w:cs="Arial"/>
                        <w:color w:val="000000"/>
                        <w:sz w:val="28"/>
                        <w:szCs w:val="28"/>
                      </w:rPr>
                      <w:t>S:system</w:t>
                    </w:r>
                  </w:p>
                </w:txbxContent>
              </v:textbox>
            </v:rect>
            <v:line id="Line 1341" o:spid="_x0000_s1452" style="position:absolute;visibility:visible" from="12547,20180" to="45770,2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S8x8IAAADbAAAADwAAAGRycy9kb3ducmV2LnhtbESP0YrCMBRE3xf8h3AFX5Y1VdzqVqOI&#10;KLgggu5+wKW5tsXmpiRR698bQfBxmJkzzGzRmlpcyfnKsoJBPwFBnFtdcaHg/2/zNQHhA7LG2jIp&#10;uJOHxbzzMcNM2xsf6HoMhYgQ9hkqKENoMil9XpJB37cNcfRO1hkMUbpCaoe3CDe1HCZJKg1WHBdK&#10;bGhVUn4+XoyCHbrVekTLE++x+U7y390h/Zwo1eu2yymIQG14h1/trVbwM4bnl/g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S8x8IAAADbAAAADwAAAAAAAAAAAAAA&#10;AAChAgAAZHJzL2Rvd25yZXYueG1sUEsFBgAAAAAEAAQA+QAAAJADAAAAAA==&#10;" strokecolor="#4f81bd" strokeweight="36e-5mm">
              <v:stroke joinstyle="miter"/>
            </v:line>
            <v:shape id="Freeform 1342" o:spid="_x0000_s1453" style="position:absolute;left:15989;top:22498;width:27178;height:1098;visibility:visible;mso-wrap-style:square;v-text-anchor:top" coordsize="552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k0MAA&#10;AADbAAAADwAAAGRycy9kb3ducmV2LnhtbERP3WrCMBS+H/gO4Qi7m2k3cFqNxQ0GuxBh6gOcNse2&#10;tjkpSdZ2b79cCF5+fP/bfDKdGMj5xrKCdJGAIC6tbrhScDl/vaxA+ICssbNMCv7IQ76bPW0x03bk&#10;HxpOoRIxhH2GCuoQ+kxKX9Zk0C9sTxy5q3UGQ4SuktrhGMNNJ1+TZCkNNhwbauzps6ayPf0aBYVD&#10;XS0LainFw/Vo3oqP9Pau1PN82m9ABJrCQ3x3f2sF6zg2fok/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Wk0MAAAADbAAAADwAAAAAAAAAAAAAAAACYAgAAZHJzL2Rvd25y&#10;ZXYueG1sUEsFBgAAAAAEAAQA9QAAAIUDAAAAAA==&#10;" path="m5440,88l80,88r,-16l5440,72r,16xm5440,v45,,80,36,80,80c5520,125,5485,160,5440,160v-44,,-80,-35,-80,-80c5360,36,5396,,5440,xm,80l160,r,160l,80xe" fillcolor="black" strokeweight="36e-5mm">
              <v:stroke joinstyle="bevel"/>
              <v:path arrowok="t" o:connecttype="custom" o:connectlocs="2678412,60420;39388,60420;39388,49435;2678412,49435;2678412,60420;2678412,0;2717800,54928;2678412,109855;2639023,54928;2678412,0;0,54928;78777,0;78777,109855;0,54928" o:connectangles="0,0,0,0,0,0,0,0,0,0,0,0,0,0"/>
              <o:lock v:ext="edit" verticies="t"/>
            </v:shape>
            <v:shape id="Freeform 1343" o:spid="_x0000_s1454" style="position:absolute;left:15595;top:15659;width:26867;height:1105;visibility:visible;mso-wrap-style:square;v-text-anchor:top" coordsize="545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SZ8IA&#10;AADbAAAADwAAAGRycy9kb3ducmV2LnhtbESPwW7CMBBE70j8g7VI3MAB2gqncRBCoPZa6KW3VbyN&#10;o8brEJuQ/n1dqVKPo5l5oyl2o2vFQH1oPGtYLTMQxJU3Ddca3i+nxRZEiMgGW8+k4ZsC7MrppMDc&#10;+Du/0XCOtUgQDjlqsDF2uZShsuQwLH1HnLxP3zuMSfa1ND3eE9y1cp1lT9Jhw2nBYkcHS9XX+eY0&#10;XEldtvJRHV9uDwfafFRqsNFoPZ+N+2cQkcb4H/5rvxoNSsH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BJnwgAAANsAAAAPAAAAAAAAAAAAAAAAAJgCAABkcnMvZG93&#10;bnJldi54bWxQSwUGAAAAAAQABAD1AAAAhwMAAAAA&#10;" path="m80,72r5296,l5376,88,80,88r,-16xm80,160c36,160,,125,,80,,36,36,,80,v45,,80,36,80,80c160,125,125,160,80,160xm5456,80r-160,80l5296,r160,80xe" fillcolor="black" strokeweight="36e-5mm">
              <v:stroke joinstyle="bevel"/>
              <v:path arrowok="t" o:connecttype="custom" o:connectlocs="39394,49721;2647291,49721;2647291,60770;39394,60770;39394,49721;39394,110490;0,55245;39394,0;78788,55245;39394,110490;2686685,55245;2607897,110490;2607897,0;2686685,55245" o:connectangles="0,0,0,0,0,0,0,0,0,0,0,0,0,0"/>
              <o:lock v:ext="edit" verticies="t"/>
            </v:shape>
            <v:rect id="Rectangle 1344" o:spid="_x0000_s1455" style="position:absolute;left:19697;top:23818;width:18428;height:13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group id="Group 1345" o:spid="_x0000_s1456" style="position:absolute;left:21424;top:26574;width:20562;height:7589" coordorigin="3374,4185" coordsize="3238,1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346" o:spid="_x0000_s1457" style="position:absolute;left:3374;top:4185;width:3238;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EAr8A&#10;AADcAAAADwAAAGRycy9kb3ducmV2LnhtbERPzWoCMRC+C32HMIXeNHEPRVajFEHQ4sW1DzBsZn9o&#10;MlmS6G7f3ghCb/Px/c5mNzkr7hRi71nDcqFAENfe9Nxq+Lke5isQMSEbtJ5Jwx9F2G3fZhssjR/5&#10;QvcqtSKHcCxRQ5fSUEoZ644cxoUfiDPX+OAwZRhaaQKOOdxZWSj1KR32nBs6HGjfUf1b3ZwGea0O&#10;46qyQfnvojnb0/HSkNf64336WoNINKV/8ct9NHm+KuD5TL5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hYQCvwAAANwAAAAPAAAAAAAAAAAAAAAAAJgCAABkcnMvZG93bnJl&#10;di54bWxQSwUGAAAAAAQABAD1AAAAhAMAAAAA&#10;" filled="f" stroked="f">
                <v:textbox style="mso-fit-shape-to-text:t" inset="0,0,0,0">
                  <w:txbxContent>
                    <w:p w:rsidR="00AB2BD8" w:rsidRDefault="00AB2BD8" w:rsidP="00AB2BD8">
                      <w:r>
                        <w:rPr>
                          <w:rFonts w:ascii="Arial" w:hAnsi="Arial" w:cs="Arial"/>
                          <w:color w:val="000000"/>
                          <w:sz w:val="28"/>
                          <w:szCs w:val="28"/>
                        </w:rPr>
                        <w:t>2:checks the validate user</w:t>
                      </w:r>
                    </w:p>
                  </w:txbxContent>
                </v:textbox>
              </v:rect>
              <v:rect id="Rectangle 1347" o:spid="_x0000_s1458" style="position:absolute;left:3374;top:4497;width:3035;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AB2BD8" w:rsidRDefault="00AB2BD8" w:rsidP="00AB2BD8">
                      <w:r>
                        <w:rPr>
                          <w:rFonts w:ascii="Arial" w:hAnsi="Arial" w:cs="Arial"/>
                          <w:color w:val="000000"/>
                          <w:sz w:val="28"/>
                          <w:szCs w:val="28"/>
                        </w:rPr>
                        <w:t>3:confirms the password</w:t>
                      </w:r>
                    </w:p>
                  </w:txbxContent>
                </v:textbox>
              </v:rect>
              <v:rect id="Rectangle 1348" o:spid="_x0000_s1459" style="position:absolute;left:3374;top:4810;width:2709;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AB2BD8" w:rsidRDefault="00AB2BD8" w:rsidP="00AB2BD8">
                      <w:r>
                        <w:rPr>
                          <w:rFonts w:ascii="Arial" w:hAnsi="Arial" w:cs="Arial"/>
                          <w:color w:val="000000"/>
                          <w:sz w:val="28"/>
                          <w:szCs w:val="28"/>
                        </w:rPr>
                        <w:t xml:space="preserve">4:open the main page      </w:t>
                      </w:r>
                    </w:p>
                  </w:txbxContent>
                </v:textbox>
              </v:rect>
            </v:group>
            <v:rect id="Rectangle 1349" o:spid="_x0000_s1460" style="position:absolute;left:45770;top:36169;width:8351;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DqMMA&#10;AADcAAAADwAAAGRycy9kb3ducmV2LnhtbERPTWvCQBC9C/6HZYTedNe2CTW6hlIQCq2HasHrkB2T&#10;YHY2Zjcm/ffdgtDbPN7nbPLRNuJGna8da1guFAjiwpmaSw3fx938BYQPyAYbx6Thhzzk2+lkg5lx&#10;A3/R7RBKEUPYZ6ihCqHNpPRFRRb9wrXEkTu7zmKIsCul6XCI4baRj0ql0mLNsaHClt4qKi6H3mrA&#10;9Nlc9+enz+NHn+KqHNUuOSmtH2bj6xpEoDH8i+/udxPnqwT+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8DqMMAAADcAAAADwAAAAAAAAAAAAAAAACYAgAAZHJzL2Rv&#10;d25yZXYueG1sUEsFBgAAAAAEAAQA9QAAAIgDAAAAAA==&#10;" stroked="f"/>
            <v:rect id="Rectangle 1350" o:spid="_x0000_s1461" style="position:absolute;left:45770;top:36169;width:10795;height:3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9vcUA&#10;AADcAAAADwAAAGRycy9kb3ducmV2LnhtbESPQWsCMRCF74L/IYzQi9TEHhbdGqUUhfYg2FV6nm6m&#10;u4ubyTaJuv57IxS8zfDe9+bNYtXbVpzJh8axhulEgSAunWm40nDYb55nIEJENtg6Jg1XCrBaDgcL&#10;zI278Bedi1iJFMIhRw11jF0uZShrshgmriNO2q/zFmNafSWNx0sKt618USqTFhtOF2rs6L2m8lic&#10;bKpRbP7U7Pj5k4Xd+Ntvp1t3WM+1fhr1b68gIvXxYf6nP0ziVAb3Z9IE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L29xQAAANwAAAAPAAAAAAAAAAAAAAAAAJgCAABkcnMv&#10;ZG93bnJldi54bWxQSwUGAAAAAAQABAD1AAAAigMAAAAA&#10;" filled="f" strokecolor="#936800" strokeweight="36e-5mm">
              <v:stroke joinstyle="bevel"/>
            </v:rect>
            <v:rect id="Rectangle 1351" o:spid="_x0000_s1462" style="position:absolute;left:46634;top:36937;width:9099;height:362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AB2BD8" w:rsidRDefault="00AB2BD8" w:rsidP="00AB2BD8">
                    <w:r>
                      <w:rPr>
                        <w:rFonts w:ascii="Arial" w:hAnsi="Arial" w:cs="Arial"/>
                        <w:color w:val="000000"/>
                        <w:sz w:val="28"/>
                        <w:szCs w:val="28"/>
                      </w:rPr>
                      <w:t>D:database</w:t>
                    </w:r>
                  </w:p>
                </w:txbxContent>
              </v:textbox>
            </v:rect>
            <v:line id="Line 1352" o:spid="_x0000_s1463" style="position:absolute;visibility:visible" from="49942,22167" to="49949,36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QYMQAAADcAAAADwAAAGRycy9kb3ducmV2LnhtbESP3WoCMRCF7wu+QxihN0UTpRVZjSJS&#10;oQUp+PMAw2bcXdxMliTV7dt3LgTvZjhnzvlmue59q24UUxPYwmRsQBGXwTVcWTifdqM5qJSRHbaB&#10;ycIfJVivBi9LLFy484Fux1wpCeFUoIU6567QOpU1eUzj0BGLdgnRY5Y1VtpFvEu4b/XUmJn22LA0&#10;1NjRtqbyevz1FvYYt5/vtLnwD3YfpvzeH2Zvc2tfh/1mASpTn5/mx/WXE3wjtPKMTK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tBgxAAAANwAAAAPAAAAAAAAAAAA&#10;AAAAAKECAABkcnMvZG93bnJldi54bWxQSwUGAAAAAAQABAD5AAAAkgMAAAAA&#10;" strokecolor="#4f81bd" strokeweight="36e-5mm">
              <v:stroke joinstyle="miter"/>
            </v:line>
            <v:rect id="Rectangle 1353" o:spid="_x0000_s1464" style="position:absolute;left:53016;top:27679;width:10477;height:3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IJrcMA&#10;AADcAAAADwAAAGRycy9kb3ducmV2LnhtbERPTWvCQBC9F/oflin0VndrNdTUTRBBEKyHaqHXITsm&#10;odnZmF2T+O+7gtDbPN7nLPPRNqKnzteONbxOFAjiwpmaSw3fx83LOwgfkA02jknDlTzk2ePDElPj&#10;Bv6i/hBKEUPYp6ihCqFNpfRFRRb9xLXEkTu5zmKIsCul6XCI4baRU6USabHm2FBhS+uKit/DxWrA&#10;ZGbO+9Pb53F3SXBRjmoz/1FaPz+Nqw8QgcbwL767tybOVwu4PR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IJrcMAAADcAAAADwAAAAAAAAAAAAAAAACYAgAAZHJzL2Rv&#10;d25yZXYueG1sUEsFBgAAAAAEAAQA9QAAAIgDAAAAAA==&#10;" stroked="f"/>
            <v:group id="Group 1354" o:spid="_x0000_s1465" style="position:absolute;left:50558;top:27679;width:15088;height:5601" coordorigin="8299,4359" coordsize="2288,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355" o:spid="_x0000_s1466" style="position:absolute;left:8299;top:4359;width:2071;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7B38MA&#10;AADcAAAADwAAAGRycy9kb3ducmV2LnhtbERPTWvCQBC9C/0PyxS8iG7iQWzMKqUg9FAQowd7G7Jj&#10;NjY7G7JbE/31bqHgbR7vc/LNYBtxpc7XjhWkswQEcel0zZWC42E7XYLwAVlj45gU3MjDZv0yyjHT&#10;ruc9XYtQiRjCPkMFJoQ2k9KXhiz6mWuJI3d2ncUQYVdJ3WEfw20j50mykBZrjg0GW/owVP4Uv1bB&#10;dneqie9yP3lb9u5Szr8L89UqNX4d3lcgAg3hKf53f+o4P03h7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7B38MAAADcAAAADwAAAAAAAAAAAAAAAACYAgAAZHJzL2Rv&#10;d25yZXYueG1sUEsFBgAAAAAEAAQA9QAAAIgDAAAAAA==&#10;" filled="f" stroked="f">
                <v:textbox style="mso-fit-shape-to-text:t" inset="0,0,0,0">
                  <w:txbxContent>
                    <w:p w:rsidR="00AB2BD8" w:rsidRDefault="00AB2BD8" w:rsidP="00AB2BD8">
                      <w:r>
                        <w:rPr>
                          <w:rFonts w:ascii="Arial" w:hAnsi="Arial" w:cs="Arial"/>
                          <w:color w:val="000000"/>
                          <w:sz w:val="28"/>
                          <w:szCs w:val="28"/>
                        </w:rPr>
                        <w:t>6:save all details</w:t>
                      </w:r>
                    </w:p>
                  </w:txbxContent>
                </v:textbox>
              </v:rect>
              <v:rect id="Rectangle 1356" o:spid="_x0000_s1467" style="position:absolute;left:8299;top:4671;width:2288;height:5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fqMMA&#10;AADcAAAADwAAAGRycy9kb3ducmV2LnhtbERPTYvCMBC9C/sfwix4EU3tQdxqlGVB8CCIdQ+7t6EZ&#10;m7rNpDRZW/31RhC8zeN9znLd21pcqPWVYwXTSQKCuHC64lLB93EznoPwAVlj7ZgUXMnDevU2WGKm&#10;XccHuuShFDGEfYYKTAhNJqUvDFn0E9cQR+7kWoshwraUusUuhttapkkykxYrjg0GG/oyVPzl/1bB&#10;Zv9TEd/kYfQx79y5SH9zs2uUGr73nwsQgfrwEj/dWx3nT1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xfqMMAAADcAAAADwAAAAAAAAAAAAAAAACYAgAAZHJzL2Rv&#10;d25yZXYueG1sUEsFBgAAAAAEAAQA9QAAAIgDAAAAAA==&#10;" filled="f" stroked="f">
                <v:textbox style="mso-fit-shape-to-text:t" inset="0,0,0,0">
                  <w:txbxContent>
                    <w:p w:rsidR="00AB2BD8" w:rsidRDefault="00AB2BD8" w:rsidP="00AB2BD8">
                      <w:r>
                        <w:rPr>
                          <w:rFonts w:ascii="Arial" w:hAnsi="Arial" w:cs="Arial"/>
                          <w:color w:val="000000"/>
                          <w:sz w:val="28"/>
                          <w:szCs w:val="28"/>
                        </w:rPr>
                        <w:t>10:save bill details</w:t>
                      </w:r>
                    </w:p>
                  </w:txbxContent>
                </v:textbox>
              </v:rect>
            </v:group>
            <v:rect id="Rectangle 1357" o:spid="_x0000_s1468" style="position:absolute;left:15595;top:215;width:38278;height:154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omsMA&#10;AADcAAAADwAAAGRycy9kb3ducmV2LnhtbERPTWvCQBC9F/wPyxS81V1rG2p0lSIEhLYHE6HXITsm&#10;odnZmF1j/PfdQsHbPN7nrLejbcVAvW8ca5jPFAji0pmGKw3HInt6A+EDssHWMWm4kYftZvKwxtS4&#10;Kx9oyEMlYgj7FDXUIXSplL6syaKfuY44cifXWwwR9pU0PV5juG3ls1KJtNhwbKixo11N5U9+sRow&#10;eTHnr9Pis/i4JLisRpW9fiutp4/j+wpEoDHcxf/uvYnz5wv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omsMAAADcAAAADwAAAAAAAAAAAAAAAACYAgAAZHJzL2Rv&#10;d25yZXYueG1sUEsFBgAAAAAEAAQA9QAAAIgDAAAAAA==&#10;" stroked="f"/>
            <v:group id="Group 1358" o:spid="_x0000_s1469" style="position:absolute;left:15779;top:215;width:48438;height:15533" coordorigin="856" coordsize="7628,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359" o:spid="_x0000_s1470" style="position:absolute;left:893;width:826;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q74A&#10;AADcAAAADwAAAGRycy9kb3ducmV2LnhtbERP24rCMBB9X/Afwgi+ranCLl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1iqu+AAAA3AAAAA8AAAAAAAAAAAAAAAAAmAIAAGRycy9kb3ducmV2&#10;LnhtbFBLBQYAAAAABAAEAPUAAACDAwAAAAA=&#10;" filled="f" stroked="f">
                <v:textbox style="mso-fit-shape-to-text:t" inset="0,0,0,0">
                  <w:txbxContent>
                    <w:p w:rsidR="00AB2BD8" w:rsidRDefault="00AB2BD8" w:rsidP="00AB2BD8">
                      <w:r>
                        <w:rPr>
                          <w:rFonts w:ascii="Arial" w:hAnsi="Arial" w:cs="Arial"/>
                          <w:color w:val="000000"/>
                          <w:sz w:val="28"/>
                          <w:szCs w:val="28"/>
                        </w:rPr>
                        <w:t xml:space="preserve">1:login </w:t>
                      </w:r>
                    </w:p>
                  </w:txbxContent>
                </v:textbox>
              </v:rect>
              <v:rect id="Rectangle 1360" o:spid="_x0000_s1471" style="position:absolute;left:856;top:313;width:7628;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AB2BD8" w:rsidRDefault="00AB2BD8" w:rsidP="00AB2BD8">
                      <w:r>
                        <w:rPr>
                          <w:rFonts w:ascii="Arial" w:hAnsi="Arial" w:cs="Arial"/>
                          <w:color w:val="000000"/>
                          <w:sz w:val="28"/>
                          <w:szCs w:val="28"/>
                        </w:rPr>
                        <w:t>5:add/update/delete/save cutomer,supplier,newspaper details</w:t>
                      </w:r>
                    </w:p>
                  </w:txbxContent>
                </v:textbox>
              </v:rect>
              <v:rect id="Rectangle 1361" o:spid="_x0000_s1472" style="position:absolute;left:856;top:625;width:1759;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rsidR="00AB2BD8" w:rsidRDefault="00AB2BD8" w:rsidP="00AB2BD8">
                      <w:r>
                        <w:rPr>
                          <w:rFonts w:ascii="Arial" w:hAnsi="Arial" w:cs="Arial"/>
                          <w:color w:val="000000"/>
                          <w:sz w:val="28"/>
                          <w:szCs w:val="28"/>
                        </w:rPr>
                        <w:t>7:calculate bill</w:t>
                      </w:r>
                    </w:p>
                  </w:txbxContent>
                </v:textbox>
              </v:rect>
              <v:rect id="Rectangle 1362" o:spid="_x0000_s1473" style="position:absolute;left:856;top:938;width:1199;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lNcIA&#10;AADcAAAADwAAAGRycy9kb3ducmV2LnhtbESPT2sCMRDF74V+hzCF3mpWDyKrUaQgqHhx7QcYNrN/&#10;MJksSequ3945FHqb4b157zeb3eSdelBMfWAD81kBirgOtufWwM/t8LUClTKyRReYDDwpwW77/rbB&#10;0oaRr/SocqskhFOJBrqch1LrVHfkMc3CQCxaE6LHLGtstY04Srh3elEUS+2xZ2nocKDvjup79esN&#10;6Ft1GFeVi0U4L5qLOx2vDQVjPj+m/RpUpin/m/+uj1bw50Ir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CU1wgAAANwAAAAPAAAAAAAAAAAAAAAAAJgCAABkcnMvZG93&#10;bnJldi54bWxQSwUGAAAAAAQABAD1AAAAhwMAAAAA&#10;" filled="f" stroked="f">
                <v:textbox style="mso-fit-shape-to-text:t" inset="0,0,0,0">
                  <w:txbxContent>
                    <w:p w:rsidR="00AB2BD8" w:rsidRDefault="00AB2BD8" w:rsidP="00AB2BD8">
                      <w:r>
                        <w:rPr>
                          <w:rFonts w:ascii="Arial" w:hAnsi="Arial" w:cs="Arial"/>
                          <w:color w:val="000000"/>
                          <w:sz w:val="28"/>
                          <w:szCs w:val="28"/>
                        </w:rPr>
                        <w:t>9:print bill</w:t>
                      </w:r>
                    </w:p>
                  </w:txbxContent>
                </v:textbox>
              </v:rect>
              <v:rect id="Rectangle 1363" o:spid="_x0000_s1474" style="position:absolute;left:856;top:1251;width:1261;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rsidR="00AB2BD8" w:rsidRDefault="00AB2BD8" w:rsidP="00AB2BD8">
                      <w:r>
                        <w:rPr>
                          <w:rFonts w:ascii="Arial" w:hAnsi="Arial" w:cs="Arial"/>
                          <w:color w:val="000000"/>
                          <w:sz w:val="28"/>
                          <w:szCs w:val="28"/>
                        </w:rPr>
                        <w:t>10:pay bill</w:t>
                      </w:r>
                    </w:p>
                  </w:txbxContent>
                </v:textbox>
              </v:rect>
              <v:rect id="Rectangle 1364" o:spid="_x0000_s1475" style="position:absolute;left:856;top:1563;width:3471;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rsidR="00AB2BD8" w:rsidRDefault="00AB2BD8" w:rsidP="00AB2BD8">
                      <w:r>
                        <w:rPr>
                          <w:rFonts w:ascii="Arial" w:hAnsi="Arial" w:cs="Arial"/>
                          <w:color w:val="000000"/>
                          <w:sz w:val="28"/>
                          <w:szCs w:val="28"/>
                        </w:rPr>
                        <w:t>11:calculate inward/outward</w:t>
                      </w:r>
                    </w:p>
                  </w:txbxContent>
                </v:textbox>
              </v:rect>
              <v:rect id="Rectangle 1365" o:spid="_x0000_s1476" style="position:absolute;left:856;top:1876;width:2304;height:57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rsidR="00AB2BD8" w:rsidRDefault="00AB2BD8" w:rsidP="00AB2BD8">
                      <w:r>
                        <w:rPr>
                          <w:rFonts w:ascii="Arial" w:hAnsi="Arial" w:cs="Arial"/>
                          <w:color w:val="000000"/>
                          <w:sz w:val="28"/>
                          <w:szCs w:val="28"/>
                        </w:rPr>
                        <w:t>12:generate report</w:t>
                      </w:r>
                    </w:p>
                  </w:txbxContent>
                </v:textbox>
              </v:rect>
            </v:group>
            <v:rect id="Rectangle 1366" o:spid="_x0000_s1477" style="position:absolute;left:1416;top:1098;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rsidR="00AB2BD8" w:rsidRDefault="00AB2BD8" w:rsidP="00AB2BD8"/>
                </w:txbxContent>
              </v:textbox>
            </v:rect>
            <v:rect id="Rectangle 1367" o:spid="_x0000_s1478" style="position:absolute;left:16624;top:17418;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AB2BD8" w:rsidRDefault="00AB2BD8" w:rsidP="00AB2BD8"/>
                </w:txbxContent>
              </v:textbox>
            </v:rect>
            <v:rect id="Rectangle 1368" o:spid="_x0000_s1479" style="position:absolute;left:31826;top:33743;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AB2BD8" w:rsidRDefault="00AB2BD8" w:rsidP="00AB2BD8"/>
                </w:txbxContent>
              </v:textbox>
            </v:rect>
            <w10:anchorlock/>
          </v:group>
        </w:pict>
      </w:r>
    </w:p>
    <w:p w:rsidR="00642E8A" w:rsidRPr="00446C78" w:rsidRDefault="00642E8A" w:rsidP="00A229BD">
      <w:pPr>
        <w:pStyle w:val="NoSpacing"/>
        <w:spacing w:line="360" w:lineRule="auto"/>
        <w:jc w:val="both"/>
        <w:rPr>
          <w:rFonts w:ascii="Times New Roman" w:hAnsi="Times New Roman" w:cs="Times New Roman"/>
          <w:color w:val="000000" w:themeColor="text1"/>
          <w:sz w:val="36"/>
          <w:szCs w:val="36"/>
          <w:u w:val="single"/>
        </w:rPr>
      </w:pPr>
    </w:p>
    <w:p w:rsidR="00543870" w:rsidRPr="00446C78" w:rsidRDefault="00543870" w:rsidP="00F57809">
      <w:pPr>
        <w:pStyle w:val="NoSpacing"/>
        <w:spacing w:line="360" w:lineRule="auto"/>
        <w:jc w:val="both"/>
        <w:rPr>
          <w:b/>
          <w:color w:val="FFFFFF" w:themeColor="background1"/>
          <w:sz w:val="36"/>
          <w:szCs w:val="36"/>
          <w:u w:val="single"/>
        </w:rPr>
      </w:pPr>
    </w:p>
    <w:p w:rsidR="00543870" w:rsidRPr="00446C78" w:rsidRDefault="00543870" w:rsidP="00F57809">
      <w:pPr>
        <w:pStyle w:val="NoSpacing"/>
        <w:spacing w:line="360" w:lineRule="auto"/>
        <w:jc w:val="both"/>
        <w:rPr>
          <w:b/>
          <w:color w:val="FFFFFF" w:themeColor="background1"/>
          <w:sz w:val="36"/>
          <w:szCs w:val="36"/>
          <w:u w:val="single"/>
        </w:rPr>
      </w:pPr>
    </w:p>
    <w:p w:rsidR="00543870" w:rsidRPr="00446C78" w:rsidRDefault="00543870" w:rsidP="00F57809">
      <w:pPr>
        <w:pStyle w:val="NoSpacing"/>
        <w:spacing w:line="360" w:lineRule="auto"/>
        <w:jc w:val="both"/>
        <w:rPr>
          <w:b/>
          <w:color w:val="FFFFFF" w:themeColor="background1"/>
          <w:sz w:val="36"/>
          <w:szCs w:val="36"/>
          <w:u w:val="single"/>
        </w:rPr>
      </w:pPr>
    </w:p>
    <w:p w:rsidR="00543870" w:rsidRPr="00446C78" w:rsidRDefault="00543870" w:rsidP="00F57809">
      <w:pPr>
        <w:pStyle w:val="NoSpacing"/>
        <w:spacing w:line="360" w:lineRule="auto"/>
        <w:jc w:val="both"/>
        <w:rPr>
          <w:b/>
          <w:color w:val="FFFFFF" w:themeColor="background1"/>
          <w:sz w:val="36"/>
          <w:szCs w:val="36"/>
          <w:u w:val="single"/>
        </w:rPr>
      </w:pPr>
    </w:p>
    <w:p w:rsidR="00543870" w:rsidRPr="00446C78" w:rsidRDefault="00543870" w:rsidP="00F57809">
      <w:pPr>
        <w:pStyle w:val="NoSpacing"/>
        <w:spacing w:line="360" w:lineRule="auto"/>
        <w:jc w:val="both"/>
        <w:rPr>
          <w:b/>
          <w:color w:val="FFFFFF" w:themeColor="background1"/>
          <w:sz w:val="36"/>
          <w:szCs w:val="36"/>
          <w:u w:val="single"/>
        </w:rPr>
      </w:pPr>
    </w:p>
    <w:p w:rsidR="00543870" w:rsidRPr="00446C78" w:rsidRDefault="00543870" w:rsidP="00F57809">
      <w:pPr>
        <w:pStyle w:val="NoSpacing"/>
        <w:spacing w:line="360" w:lineRule="auto"/>
        <w:jc w:val="both"/>
        <w:rPr>
          <w:b/>
          <w:color w:val="FFFFFF" w:themeColor="background1"/>
          <w:sz w:val="36"/>
          <w:szCs w:val="36"/>
          <w:u w:val="single"/>
        </w:rPr>
      </w:pPr>
    </w:p>
    <w:p w:rsidR="00543870" w:rsidRPr="00446C78" w:rsidRDefault="00543870" w:rsidP="00543870">
      <w:pPr>
        <w:pStyle w:val="NoSpacing"/>
        <w:rPr>
          <w:rFonts w:ascii="Times New Roman" w:hAnsi="Times New Roman" w:cs="Times New Roman"/>
          <w:sz w:val="36"/>
          <w:szCs w:val="36"/>
        </w:rPr>
      </w:pPr>
      <w:r w:rsidRPr="00446C78">
        <w:rPr>
          <w:rFonts w:ascii="Times New Roman" w:hAnsi="Times New Roman" w:cs="Times New Roman"/>
          <w:sz w:val="36"/>
          <w:szCs w:val="36"/>
          <w:u w:val="single"/>
        </w:rPr>
        <w:lastRenderedPageBreak/>
        <w:t>Activity diagram</w:t>
      </w:r>
    </w:p>
    <w:p w:rsidR="00543870" w:rsidRPr="00446C78" w:rsidRDefault="00543870" w:rsidP="00543870">
      <w:pPr>
        <w:pStyle w:val="NoSpacing"/>
        <w:rPr>
          <w:rFonts w:ascii="Times New Roman" w:hAnsi="Times New Roman" w:cs="Times New Roman"/>
          <w:sz w:val="36"/>
          <w:szCs w:val="36"/>
        </w:rPr>
      </w:pPr>
    </w:p>
    <w:p w:rsidR="00543870" w:rsidRPr="00446C78" w:rsidRDefault="00543870" w:rsidP="00543870">
      <w:pPr>
        <w:pStyle w:val="NoSpacing"/>
        <w:rPr>
          <w:rFonts w:ascii="Times New Roman" w:hAnsi="Times New Roman" w:cs="Times New Roman"/>
          <w:sz w:val="36"/>
          <w:szCs w:val="36"/>
        </w:rPr>
      </w:pPr>
    </w:p>
    <w:p w:rsidR="00642E8A" w:rsidRPr="00446C78" w:rsidRDefault="00535439" w:rsidP="00543870">
      <w:pPr>
        <w:pStyle w:val="NoSpacing"/>
        <w:rPr>
          <w:rFonts w:ascii="Times New Roman" w:hAnsi="Times New Roman" w:cs="Times New Roman"/>
          <w:sz w:val="36"/>
          <w:szCs w:val="36"/>
        </w:rPr>
      </w:pPr>
      <w:r>
        <w:rPr>
          <w:b/>
          <w:noProof/>
          <w:color w:val="FFFFFF" w:themeColor="background1"/>
          <w:sz w:val="36"/>
          <w:szCs w:val="36"/>
          <w:u w:val="single"/>
          <w:lang w:val="en-IN" w:eastAsia="en-IN" w:bidi="mr-IN"/>
        </w:rPr>
      </w:r>
      <w:r>
        <w:rPr>
          <w:b/>
          <w:noProof/>
          <w:color w:val="FFFFFF" w:themeColor="background1"/>
          <w:sz w:val="36"/>
          <w:szCs w:val="36"/>
          <w:u w:val="single"/>
          <w:lang w:val="en-IN" w:eastAsia="en-IN" w:bidi="mr-IN"/>
        </w:rPr>
        <w:pict>
          <v:group id="Canvas 1369" o:spid="_x0000_s1368" editas="canvas" style="width:449.1pt;height:463.15pt;mso-position-horizontal-relative:char;mso-position-vertical-relative:line" coordsize="57035,58820">
            <v:shape id="_x0000_s1369" type="#_x0000_t75" style="position:absolute;width:57035;height:58820;visibility:visible">
              <v:fill o:detectmouseclick="t"/>
              <v:path o:connecttype="none"/>
            </v:shape>
            <v:oval id="Oval 1371" o:spid="_x0000_s1370" style="position:absolute;left:33420;top:3238;width:1886;height:19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jYb8A&#10;AADbAAAADwAAAGRycy9kb3ducmV2LnhtbERPzYrCMBC+L/gOYQQvRVM9uFKNIi6LnlZWfYCxGZtq&#10;MylNqvXtN4Kwt/n4fmex6mwl7tT40rGC8SgFQZw7XXKh4HT8Hs5A+ICssXJMCp7kYbXsfSww0+7B&#10;v3Q/hELEEPYZKjAh1JmUPjdk0Y9cTRy5i2sshgibQuoGHzHcVnKSplNpseTYYLCmjaH8dmitgkSH&#10;q/mi7XWSnOjctmNK/P5HqUG/W89BBOrCv/jt3uk4/xNev8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2NhvwAAANsAAAAPAAAAAAAAAAAAAAAAAJgCAABkcnMvZG93bnJl&#10;di54bWxQSwUGAAAAAAQABAD1AAAAhAMAAAAA&#10;" filled="f" strokecolor="#890002" strokeweight="28e-5mm">
              <v:stroke joinstyle="bevel"/>
            </v:oval>
            <v:shape id="Freeform 1372" o:spid="_x0000_s1371" style="position:absolute;left:29648;top:7245;width:9436;height:3518;visibility:visible;mso-wrap-style:square;v-text-anchor:top" coordsize="224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DXMEA&#10;AADbAAAADwAAAGRycy9kb3ducmV2LnhtbERPTWvCQBC9C/0PywheRDetUDS6ighCQUESC72O2TEJ&#10;ZmfT7DaJ/94VCt7m8T5ntelNJVpqXGlZwfs0AkGcWV1yruD7vJ/MQTiPrLGyTAru5GCzfhusMNa2&#10;44Ta1OcihLCLUUHhfR1L6bKCDLqprYkDd7WNQR9gk0vdYBfCTSU/ouhTGiw5NBRY066g7Jb+GQWH&#10;bTJOd91p/uPa/exXy8sxwYtSo2G/XYLw1PuX+N/9pcP8BTx/C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Q1zBAAAA2wAAAA8AAAAAAAAAAAAAAAAAmAIAAGRycy9kb3du&#10;cmV2LnhtbFBLBQYAAAAABAAEAPUAAACGAwAAAAA=&#10;" path="m1968,800v144,,272,-112,272,-272l2240,272c2240,112,2112,,1968,l272,c128,,,112,,272l,528c,688,128,800,272,800r1696,xe" filled="f" strokecolor="#890002" strokeweight="28e-5mm">
              <v:stroke joinstyle="bevel"/>
              <v:path arrowok="t" o:connecttype="custom" o:connectlocs="829029,351790;943610,232181;943610,119609;829029,0;114581,0;0,119609;0,232181;114581,351790;829029,351790" o:connectangles="0,0,0,0,0,0,0,0,0"/>
            </v:shape>
            <v:rect id="Rectangle 1373" o:spid="_x0000_s1372" style="position:absolute;left:33216;top:7810;width:2420;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cP74A&#10;AADbAAAADwAAAGRycy9kb3ducmV2LnhtbERPS2rDMBDdB3oHMYHuYjleFONYCSEQSEs3cXqAwRp/&#10;iDQykmq7t68WhS4f71+fVmvETD6MjhXssxwEcev0yL2Cr8d1V4IIEVmjcUwKfijA6fiyqbHSbuE7&#10;zU3sRQrhUKGCIcapkjK0A1kMmZuIE9c5bzEm6HupPS4p3BpZ5PmbtDhyahhwostA7bP5tgrko7ku&#10;ZWN87j6K7tO83+4dOaVet+v5ACLSGv/Ff+6bVlCk9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pa3D++AAAA2wAAAA8AAAAAAAAAAAAAAAAAmAIAAGRycy9kb3ducmV2&#10;LnhtbFBLBQYAAAAABAAEAPUAAACDAwAAAAA=&#10;" filled="f" stroked="f">
              <v:textbox style="mso-fit-shape-to-text:t" inset="0,0,0,0">
                <w:txbxContent>
                  <w:p w:rsidR="00103EF5" w:rsidRDefault="00103EF5" w:rsidP="00543870">
                    <w:r>
                      <w:rPr>
                        <w:rFonts w:ascii="Arial" w:hAnsi="Arial" w:cs="Arial"/>
                        <w:color w:val="000000"/>
                        <w:sz w:val="18"/>
                        <w:szCs w:val="18"/>
                      </w:rPr>
                      <w:t>login</w:t>
                    </w:r>
                  </w:p>
                </w:txbxContent>
              </v:textbox>
            </v:rect>
            <v:shape id="Freeform 1374" o:spid="_x0000_s1373" style="position:absolute;left:28168;top:11537;width:12262;height:5068;visibility:visible;mso-wrap-style:square;v-text-anchor:top" coordsize="1931,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FsYsMA&#10;AADbAAAADwAAAGRycy9kb3ducmV2LnhtbESPS2vCQBSF9wX/w3CFbkqdaEFq6igiDXTbaBF3l8w1&#10;GczcCZkxj/76TkFweTiPj7PeDrYWHbXeOFYwnyUgiAunDZcKjofs9R2ED8gaa8ekYCQP283kaY2p&#10;dj1/U5eHUsQR9ikqqEJoUil9UZFFP3MNcfQurrUYomxLqVvs47it5SJJltKi4UiosKF9RcU1v9nI&#10;5dXq/Pk79m/+R2dGvpjjqdwr9Twddh8gAg3hEb63v7SCxRz+v8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FsYsMAAADbAAAADwAAAAAAAAAAAAAAAACYAgAAZHJzL2Rv&#10;d25yZXYueG1sUEsFBgAAAAAEAAQA9QAAAIgDAAAAAA==&#10;" path="m965,798l1931,399,965,,,399,965,798xe" filled="f" strokecolor="#890002" strokeweight="28e-5mm">
              <v:stroke joinstyle="bevel"/>
              <v:path arrowok="t" o:connecttype="custom" o:connectlocs="612775,506730;1226185,253365;612775,0;0,253365;612775,506730" o:connectangles="0,0,0,0,0"/>
            </v:shape>
            <v:rect id="Rectangle 1375" o:spid="_x0000_s1374" style="position:absolute;left:30524;top:12877;width:8007;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confirmed pswd</w:t>
                    </w:r>
                  </w:p>
                </w:txbxContent>
              </v:textbox>
            </v:rect>
            <v:line id="Line 1376" o:spid="_x0000_s1375" style="position:absolute;visibility:visible" from="14351,18859" to="54171,18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mKsMAAADbAAAADwAAAGRycy9kb3ducmV2LnhtbESPQWvCQBSE74L/YXlCL6IvVZASXSUU&#10;Kj1Wa8XjI/tMgtm3aXYbt/++Wyj0OMzMN8xmF22rBu5940TD4zwDxVI600il4fT+MnsC5QOJodYJ&#10;a/hmD7vteLSh3Li7HHg4hkoliPicNNQhdDmiL2u25OeuY0ne1fWWQpJ9haane4LbFhdZtkJLjaSF&#10;mjp+rrm8Hb+shv3+7QOrOL2cqcBQTCMOn+er1g+TWKxBBY7hP/zXfjUaFkv4/ZJ+A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A5irDAAAA2wAAAA8AAAAAAAAAAAAA&#10;AAAAoQIAAGRycy9kb3ducmV2LnhtbFBLBQYAAAAABAAEAPkAAACRAwAAAAA=&#10;" strokecolor="#4f81bd" strokeweight=".00147mm">
              <v:stroke joinstyle="miter"/>
            </v:line>
            <v:shape id="Freeform 1377" o:spid="_x0000_s1376" style="position:absolute;left:33915;top:10591;width:921;height:1029;visibility:visible;mso-wrap-style:square;v-text-anchor:top" coordsize="14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NiMUA&#10;AADbAAAADwAAAGRycy9kb3ducmV2LnhtbESPT2sCMRTE7wW/Q3iCF6nZat3KapQiCCJ6UAvF22Pz&#10;3D9uXpZN1PXbm4LQ4zAzv2Fmi9ZU4kaNKywr+BhEIIhTqwvOFPwcV+8TEM4ja6wsk4IHOVjMO28z&#10;TLS9855uB5+JAGGXoILc+zqR0qU5GXQDWxMH72wbgz7IJpO6wXuAm0oOoyiWBgsOCznWtMwpvRyu&#10;RkF5rIqzG9ntZtyP47KM+Ou0+1Wq122/pyA8tf4//GqvtYLhJ/x9CT9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E2IxQAAANsAAAAPAAAAAAAAAAAAAAAAAJgCAABkcnMv&#10;ZG93bnJldi54bWxQSwUGAAAAAAQABAD1AAAAigMAAAAA&#10;" path="m76,28l65,150,55,149,66,27r10,1xm55,151l,4,10,,65,148r-9,-2l136,12r9,6l59,162,,4,10,,65,148r-10,3xe" fillcolor="#4f81bd" strokecolor="#4f81bd" strokeweight="28e-5mm">
              <v:stroke joinstyle="bevel"/>
              <v:path arrowok="t" o:connecttype="custom" o:connectlocs="48260,17780;41275,95250;34925,94615;41910,17145;48260,17780;34925,95885;0,2540;6350,0;41275,93980;35560,92710;86360,7620;92075,11430;37465,102870;0,2540;6350,0;41275,93980;34925,95885" o:connectangles="0,0,0,0,0,0,0,0,0,0,0,0,0,0,0,0,0"/>
              <o:lock v:ext="edit" verticies="t"/>
            </v:shape>
            <v:shape id="Freeform 1378" o:spid="_x0000_s1377" style="position:absolute;left:33902;top:5207;width:927;height:2120;visibility:visible;mso-wrap-style:square;v-text-anchor:top" coordsize="146,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4YSMMA&#10;AADbAAAADwAAAGRycy9kb3ducmV2LnhtbESPQWsCMRSE7wX/Q3hCbzWrtiKrUUSoSKGHrsJ6fGye&#10;m8XNy7JJ3fjvm0Khx2FmvmHW22hbcafeN44VTCcZCOLK6YZrBefT+8sShA/IGlvHpOBBHrab0dMa&#10;c+0G/qJ7EWqRIOxzVGBC6HIpfWXIop+4jjh5V9dbDEn2tdQ9DgluWznLsoW02HBaMNjR3lB1K76t&#10;gogPej3EuTl+FBeny8+yDkOp1PM47lYgAsXwH/5rH7WC2Rv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4YSMMAAADbAAAADwAAAAAAAAAAAAAAAACYAgAAZHJzL2Rv&#10;d25yZXYueG1sUEsFBgAAAAAEAAQA9QAAAIgDAAAAAA==&#10;" path="m78,r,321l67,321,67,,78,xm68,324l,182r10,-5l78,319r-10,l136,177r10,5l73,334,,182r10,-5l78,319r-10,5xe" fillcolor="#4f81bd" strokecolor="#4f81bd" strokeweight="28e-5mm">
              <v:stroke joinstyle="bevel"/>
              <v:path arrowok="t" o:connecttype="custom" o:connectlocs="49530,0;49530,203835;42545,203835;42545,0;49530,0;43180,205740;0,115570;6350,112395;49530,202565;43180,202565;86360,112395;92710,115570;46355,212090;0,115570;6350,112395;49530,202565;43180,205740" o:connectangles="0,0,0,0,0,0,0,0,0,0,0,0,0,0,0,0,0"/>
              <o:lock v:ext="edit" verticies="t"/>
            </v:shape>
            <v:shape id="Freeform 1379" o:spid="_x0000_s1378" style="position:absolute;left:26917;top:5137;width:6503;height:8686;visibility:visible;mso-wrap-style:square;v-text-anchor:top" coordsize="1024,1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ZWsUA&#10;AADbAAAADwAAAGRycy9kb3ducmV2LnhtbESPzW7CMBCE75V4B2uRuBUHDlBSDELQShxA5e/S2yre&#10;JinxOooNMTw9rlSJ42hmvtFM58FU4kqNKy0rGPQTEMSZ1SXnCk7Hz9c3EM4ja6wsk4IbOZjPOi9T&#10;TLVteU/Xg89FhLBLUUHhfZ1K6bKCDLq+rYmj92Mbgz7KJpe6wTbCTSWHSTKSBkuOCwXWtCwoOx8u&#10;RsHZhu3mNPld18fV+Gtf3Xff4aNVqtcNi3cQnoJ/hv/ba61gOIK/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9laxQAAANsAAAAPAAAAAAAAAAAAAAAAAJgCAABkcnMv&#10;ZG93bnJldi54bWxQSwUGAAAAAAQABAD1AAAAigMAAAAA&#10;" path="m971,61l6,61r5,-6l11,1363r-5,-6l122,1357r,11l,1368,,50r971,l971,61xm1024,55l918,111,918,r106,55xe" fillcolor="black" strokeweight="28e-5mm">
              <v:stroke joinstyle="bevel"/>
              <v:path arrowok="t" o:connecttype="custom" o:connectlocs="616585,38735;3810,38735;6985,34925;6985,865505;3810,861695;77470,861695;77470,868680;0,868680;0,31750;616585,31750;616585,38735;650240,34925;582930,70485;582930,0;650240,34925" o:connectangles="0,0,0,0,0,0,0,0,0,0,0,0,0,0,0"/>
              <o:lock v:ext="edit" verticies="t"/>
            </v:shape>
            <v:shape id="Freeform 1380" o:spid="_x0000_s1379" style="position:absolute;left:21088;top:20758;width:6674;height:3518;visibility:visible;mso-wrap-style:square;v-text-anchor:top" coordsize="158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GyK8MA&#10;AADbAAAADwAAAGRycy9kb3ducmV2LnhtbESPT4vCMBTE74LfIbwFb5qq4ErXKIvgPzytinh8NM+2&#10;bvNSkqjVT28WFjwOM/MbZjJrTCVu5HxpWUG/l4AgzqwuOVdw2C+6YxA+IGusLJOCB3mYTdutCaba&#10;3vmHbruQiwhhn6KCIoQ6ldJnBRn0PVsTR+9sncEQpculdniPcFPJQZKMpMGS40KBNc0Lyn53V6PA&#10;WepvzsPDcfW8nJbbudGX5KiV6nw0318gAjXhHf5vr7WCwSf8fY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GyK8MAAADbAAAADwAAAAAAAAAAAAAAAACYAgAAZHJzL2Rv&#10;d25yZXYueG1sUEsFBgAAAAAEAAQA9QAAAIgDAAAAAA==&#10;" path="m1392,800v96,,192,-80,192,-192l1584,192c1584,80,1488,,1392,l192,c80,,,80,,192l,608c,720,80,800,192,800r1200,xe" filled="f" strokecolor="#890002" strokeweight="28e-5mm">
              <v:stroke joinstyle="bevel"/>
              <v:path arrowok="t" o:connecttype="custom" o:connectlocs="586490,351790;667385,267360;667385,84430;586490,0;80895,0;0,84430;0,267360;80895,351790;586490,351790" o:connectangles="0,0,0,0,0,0,0,0,0"/>
            </v:shape>
            <v:group id="Group 1381" o:spid="_x0000_s1380" style="position:absolute;left:22237;top:20688;width:4706;height:4045" coordorigin="3502,3258" coordsize="74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1382" o:spid="_x0000_s1381" style="position:absolute;left:3502;top:3258;width:7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 xml:space="preserve">customer </w:t>
                      </w:r>
                    </w:p>
                  </w:txbxContent>
                </v:textbox>
              </v:rect>
              <v:rect id="Rectangle 1383" o:spid="_x0000_s1382" style="position:absolute;left:3597;top:3457;width:5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103EF5" w:rsidRDefault="00103EF5" w:rsidP="00543870">
                      <w:r>
                        <w:rPr>
                          <w:rFonts w:ascii="Arial" w:hAnsi="Arial" w:cs="Arial"/>
                          <w:color w:val="000000"/>
                          <w:sz w:val="18"/>
                          <w:szCs w:val="18"/>
                        </w:rPr>
                        <w:t>details</w:t>
                      </w:r>
                    </w:p>
                  </w:txbxContent>
                </v:textbox>
              </v:rect>
            </v:group>
            <v:shape id="Freeform 1384" o:spid="_x0000_s1383" style="position:absolute;left:33845;top:18859;width:921;height:1975;visibility:visible;mso-wrap-style:square;v-text-anchor:top" coordsize="145,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jl9cMA&#10;AADbAAAADwAAAGRycy9kb3ducmV2LnhtbESPzWrCQBSF9wXfYbiCO53EotjoKCoVu5JW7cLdJXOb&#10;Cc3cCZkxxrd3CkKXh/PzcRarzlaipcaXjhWkowQEce50yYWC82k3nIHwAVlj5ZgU3MnDatl7WWCm&#10;3Y2/qD2GQsQR9hkqMCHUmZQ+N2TRj1xNHL0f11gMUTaF1A3e4rit5DhJptJiyZFgsKatofz3eLWR&#10;+3bYbwyn7ac5fb8zJZPzdXZRatDv1nMQgbrwH362P7SC1x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jl9cMAAADbAAAADwAAAAAAAAAAAAAAAACYAgAAZHJzL2Rv&#10;d25yZXYueG1sUEsFBgAAAAAEAAQA9QAAAIgDAAAAAA==&#10;" path="m66,l87,299r-11,l55,,66,xm78,302l,166r9,-6l86,296r-9,1l135,151r10,4l83,311,,166r9,-6l86,296r-8,6xe" fillcolor="#4f81bd" strokecolor="#4f81bd" strokeweight="28e-5mm">
              <v:stroke joinstyle="bevel"/>
              <v:path arrowok="t" o:connecttype="custom" o:connectlocs="41910,0;55245,189865;48260,189865;34925,0;41910,0;49530,191770;0,105410;5715,101600;54610,187960;48895,188595;85725,95885;92075,98425;52705,197485;0,105410;5715,101600;54610,187960;49530,191770" o:connectangles="0,0,0,0,0,0,0,0,0,0,0,0,0,0,0,0,0"/>
              <o:lock v:ext="edit" verticies="t"/>
            </v:shape>
            <v:shape id="Freeform 1385" o:spid="_x0000_s1384" style="position:absolute;left:31064;top:20758;width:6604;height:3518;visibility:visible;mso-wrap-style:square;v-text-anchor:top" coordsize="1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LeMQA&#10;AADbAAAADwAAAGRycy9kb3ducmV2LnhtbESP3WrCQBSE7wt9h+UUvKsbDbSSZhURC6JYNOkDHLLH&#10;JJg9G7Lb/Ly9Wyj0cpiZb5h0M5pG9NS52rKCxTwCQVxYXXOp4Dv/fF2BcB5ZY2OZFEzkYLN+fkox&#10;0XbgK/WZL0WAsEtQQeV9m0jpiooMurltiYN3s51BH2RXSt3hEOCmkcsoepMGaw4LFba0q6i4Zz9G&#10;gc4OkzkX8TE+Z5f9Pe9PXwt+V2r2Mm4/QHga/X/4r33QCuIl/H4JP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S3jEAAAA2wAAAA8AAAAAAAAAAAAAAAAAmAIAAGRycy9k&#10;b3ducmV2LnhtbFBLBQYAAAAABAAEAPUAAACJAwAAAAA=&#10;" path="m1376,800v112,,192,-80,192,-192l1568,192c1568,80,1488,,1376,l176,c80,,,80,,192l,608c,720,80,800,176,800r1200,xe" filled="f" strokecolor="#890002" strokeweight="28e-5mm">
              <v:stroke joinstyle="bevel"/>
              <v:path arrowok="t" o:connecttype="custom" o:connectlocs="579535,351790;660400,267360;660400,84430;579535,0;74127,0;0,84430;0,267360;74127,351790;579535,351790" o:connectangles="0,0,0,0,0,0,0,0,0"/>
            </v:shape>
            <v:group id="Group 1386" o:spid="_x0000_s1385" style="position:absolute;left:32480;top:20688;width:4007;height:4045" coordorigin="5115,3258" coordsize="63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1387" o:spid="_x0000_s1386" style="position:absolute;left:5115;top:3258;width:63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 xml:space="preserve">supplier </w:t>
                      </w:r>
                    </w:p>
                  </w:txbxContent>
                </v:textbox>
              </v:rect>
              <v:rect id="Rectangle 1388" o:spid="_x0000_s1387" style="position:absolute;left:5157;top:3457;width:5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details</w:t>
                      </w:r>
                    </w:p>
                  </w:txbxContent>
                </v:textbox>
              </v:rect>
            </v:group>
            <v:shape id="Freeform 1389" o:spid="_x0000_s1388" style="position:absolute;left:40900;top:20758;width:6604;height:3518;visibility:visible;mso-wrap-style:square;v-text-anchor:top" coordsize="1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Ne8MA&#10;AADbAAAADwAAAGRycy9kb3ducmV2LnhtbESP0YrCMBRE3wX/IVxh32yqBV2qUWRZQVYUt/oBl+ba&#10;Fpub0mRr/fuNIPg4zMwZZrnuTS06al1lWcEkikEQ51ZXXCi4nLfjTxDOI2usLZOCBzlYr4aDJaba&#10;3vmXuswXIkDYpaig9L5JpXR5SQZdZBvi4F1ta9AH2RZSt3gPcFPLaRzPpMGKw0KJDX2VlN+yP6NA&#10;Z7uHOeTJT3LITt+3c7c/Tniu1Meo3yxAeOr9O/xq77SCZAb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VNe8MAAADbAAAADwAAAAAAAAAAAAAAAACYAgAAZHJzL2Rv&#10;d25yZXYueG1sUEsFBgAAAAAEAAQA9QAAAIgDAAAAAA==&#10;" path="m1376,800v112,,192,-80,192,-192l1568,192c1568,80,1488,,1376,l192,c80,,,80,,192l,608c,720,80,800,192,800r1184,xe" filled="f" strokecolor="#890002" strokeweight="28e-5mm">
              <v:stroke joinstyle="bevel"/>
              <v:path arrowok="t" o:connecttype="custom" o:connectlocs="579535,351790;660400,267360;660400,84430;579535,0;80865,0;0,84430;0,267360;80865,351790;579535,351790" o:connectangles="0,0,0,0,0,0,0,0,0"/>
            </v:shape>
            <v:group id="Group 1390" o:spid="_x0000_s1389" style="position:absolute;left:41573;top:20688;width:5594;height:4045" coordorigin="6547,3258" coordsize="88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1391" o:spid="_x0000_s1390" style="position:absolute;left:6547;top:3258;width:88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103EF5" w:rsidRDefault="00103EF5" w:rsidP="00543870">
                      <w:r>
                        <w:rPr>
                          <w:rFonts w:ascii="Arial" w:hAnsi="Arial" w:cs="Arial"/>
                          <w:color w:val="000000"/>
                          <w:sz w:val="18"/>
                          <w:szCs w:val="18"/>
                        </w:rPr>
                        <w:t>newspaper</w:t>
                      </w:r>
                    </w:p>
                  </w:txbxContent>
                </v:textbox>
              </v:rect>
              <v:rect id="Rectangle 1392" o:spid="_x0000_s1391" style="position:absolute;left:6717;top:3457;width:5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details</w:t>
                      </w:r>
                    </w:p>
                  </w:txbxContent>
                </v:textbox>
              </v:rect>
            </v:group>
            <v:shape id="Freeform 1393" o:spid="_x0000_s1392" style="position:absolute;left:21088;top:26035;width:6674;height:3517;visibility:visible;mso-wrap-style:square;v-text-anchor:top" coordsize="158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P/8AA&#10;AADbAAAADwAAAGRycy9kb3ducmV2LnhtbERPy4rCMBTdC/5DuII7TdVhkGoUEXwMrsYRcXlprm21&#10;uSlJ1OrXm4Uwy8N5T+eNqcSdnC8tKxj0ExDEmdUl5woOf6veGIQPyBory6TgSR7ms3Zriqm2D/6l&#10;+z7kIoawT1FBEUKdSumzggz6vq2JI3e2zmCI0OVSO3zEcFPJYZJ8S4Mlx4YCa1oWlF33N6PAWRr8&#10;nEeH4+Z1Oa13S6MvyVEr1e00iwmIQE34F3/cW63gK66PX+IPk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bfP/8AAAADbAAAADwAAAAAAAAAAAAAAAACYAgAAZHJzL2Rvd25y&#10;ZXYueG1sUEsFBgAAAAAEAAQA9QAAAIUDAAAAAA==&#10;" path="m1392,800v96,,192,-80,192,-192l1584,192c1584,80,1488,,1392,l192,c80,,,80,,192l,608c,720,80,800,192,800r1200,xe" filled="f" strokecolor="#890002" strokeweight="28e-5mm">
              <v:stroke joinstyle="bevel"/>
              <v:path arrowok="t" o:connecttype="custom" o:connectlocs="586490,351790;667385,267360;667385,84430;586490,0;80895,0;0,84430;0,267360;80895,351790;586490,351790" o:connectangles="0,0,0,0,0,0,0,0,0"/>
            </v:shape>
            <v:group id="Group 1394" o:spid="_x0000_s1393" style="position:absolute;left:21761;top:25965;width:5658;height:4045" coordorigin="3427,4089" coordsize="89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395" o:spid="_x0000_s1394" style="position:absolute;left:3427;top:4089;width:8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add/delete/</w:t>
                      </w:r>
                    </w:p>
                  </w:txbxContent>
                </v:textbox>
              </v:rect>
              <v:rect id="Rectangle 1396" o:spid="_x0000_s1395" style="position:absolute;left:3587;top:4288;width:5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update</w:t>
                      </w:r>
                    </w:p>
                  </w:txbxContent>
                </v:textbox>
              </v:rect>
            </v:group>
            <v:shape id="Freeform 1397" o:spid="_x0000_s1396" style="position:absolute;left:31064;top:26035;width:6604;height:3517;visibility:visible;mso-wrap-style:square;v-text-anchor:top" coordsize="1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6sQA&#10;AADbAAAADwAAAGRycy9kb3ducmV2LnhtbESP0WrCQBRE3wv9h+UW+mY21qASs4pIC9JiqYkfcMle&#10;k2D2bshuY/L33UKhj8PMnGGy3WhaMVDvGssK5lEMgri0uuFKwaV4m61BOI+ssbVMCiZysNs+PmSY&#10;anvnMw25r0SAsEtRQe19l0rpypoMush2xMG72t6gD7KvpO7xHuCmlS9xvJQGGw4LNXZ0qKm85d9G&#10;gc6PkzmVi/fFKf96vRXDx+ecV0o9P437DQhPo/8P/7WPWkGSwO+X8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9BerEAAAA2wAAAA8AAAAAAAAAAAAAAAAAmAIAAGRycy9k&#10;b3ducmV2LnhtbFBLBQYAAAAABAAEAPUAAACJAwAAAAA=&#10;" path="m1376,800v112,,192,-80,192,-192l1568,192c1568,80,1488,,1376,l176,c80,,,80,,192l,608c,720,80,800,176,800r1200,xe" filled="f" strokecolor="#890002" strokeweight="28e-5mm">
              <v:stroke joinstyle="bevel"/>
              <v:path arrowok="t" o:connecttype="custom" o:connectlocs="579535,351790;660400,267360;660400,84430;579535,0;74127,0;0,84430;0,267360;74127,351790;579535,351790" o:connectangles="0,0,0,0,0,0,0,0,0"/>
            </v:shape>
            <v:group id="Group 1398" o:spid="_x0000_s1397" style="position:absolute;left:31667;top:25965;width:5658;height:4045" coordorigin="4987,4089" coordsize="89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399" o:spid="_x0000_s1398" style="position:absolute;left:4987;top:4089;width:8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103EF5" w:rsidRDefault="00103EF5" w:rsidP="00543870">
                      <w:r>
                        <w:rPr>
                          <w:rFonts w:ascii="Arial" w:hAnsi="Arial" w:cs="Arial"/>
                          <w:color w:val="000000"/>
                          <w:sz w:val="18"/>
                          <w:szCs w:val="18"/>
                        </w:rPr>
                        <w:t>add/delete/</w:t>
                      </w:r>
                    </w:p>
                  </w:txbxContent>
                </v:textbox>
              </v:rect>
              <v:rect id="Rectangle 1400" o:spid="_x0000_s1399" style="position:absolute;left:5146;top:4288;width:5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update</w:t>
                      </w:r>
                    </w:p>
                  </w:txbxContent>
                </v:textbox>
              </v:rect>
            </v:group>
            <v:shape id="Freeform 1401" o:spid="_x0000_s1400" style="position:absolute;left:40900;top:26035;width:6604;height:3517;visibility:visible;mso-wrap-style:square;v-text-anchor:top" coordsize="1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78EA&#10;AADbAAAADwAAAGRycy9kb3ducmV2LnhtbERP3WqDMBS+H+wdwhn0bsa2Yx22qZTSQelwrLoHOJhT&#10;Fc2JmMzq2y8Xg11+fP+7dDKdGGlwjWUFyygGQVxa3XCl4Lt4f34D4Tyyxs4yKZjJQbp/fNhhou2d&#10;rzTmvhIhhF2CCmrv+0RKV9Zk0EW2Jw7czQ4GfYBDJfWA9xBuOrmK41dpsOHQUGNPx5rKNv8xCnR+&#10;nk1Wri/rLP86tcX48bnkjVKLp+mwBeFp8v/iP/dZK3gJY8OX8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wD+/BAAAA2wAAAA8AAAAAAAAAAAAAAAAAmAIAAGRycy9kb3du&#10;cmV2LnhtbFBLBQYAAAAABAAEAPUAAACGAwAAAAA=&#10;" path="m1376,800v112,,192,-80,192,-192l1568,192c1568,80,1488,,1376,l192,c80,,,80,,192l,608c,720,80,800,192,800r1184,xe" filled="f" strokecolor="#890002" strokeweight="28e-5mm">
              <v:stroke joinstyle="bevel"/>
              <v:path arrowok="t" o:connecttype="custom" o:connectlocs="579535,351790;660400,267360;660400,84430;579535,0;80865,0;0,84430;0,267360;80865,351790;579535,351790" o:connectangles="0,0,0,0,0,0,0,0,0"/>
            </v:shape>
            <v:group id="Group 1402" o:spid="_x0000_s1401" style="position:absolute;left:41573;top:25965;width:5658;height:4045" coordorigin="6547,4089" coordsize="89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1403" o:spid="_x0000_s1402" style="position:absolute;left:6547;top:4089;width:89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103EF5" w:rsidRDefault="00103EF5" w:rsidP="00543870">
                      <w:r>
                        <w:rPr>
                          <w:rFonts w:ascii="Arial" w:hAnsi="Arial" w:cs="Arial"/>
                          <w:color w:val="000000"/>
                          <w:sz w:val="18"/>
                          <w:szCs w:val="18"/>
                        </w:rPr>
                        <w:t>add/delete/</w:t>
                      </w:r>
                    </w:p>
                  </w:txbxContent>
                </v:textbox>
              </v:rect>
              <v:rect id="Rectangle 1404" o:spid="_x0000_s1403" style="position:absolute;left:6706;top:4288;width:5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103EF5" w:rsidRDefault="00103EF5" w:rsidP="00543870">
                      <w:r>
                        <w:rPr>
                          <w:rFonts w:ascii="Arial" w:hAnsi="Arial" w:cs="Arial"/>
                          <w:color w:val="000000"/>
                          <w:sz w:val="18"/>
                          <w:szCs w:val="18"/>
                        </w:rPr>
                        <w:t>update</w:t>
                      </w:r>
                    </w:p>
                  </w:txbxContent>
                </v:textbox>
              </v:rect>
            </v:group>
            <v:shape id="Freeform 1405" o:spid="_x0000_s1404" style="position:absolute;left:33902;top:24276;width:927;height:1835;visibility:visible;mso-wrap-style:square;v-text-anchor:top" coordsize="14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AQL8A&#10;AADbAAAADwAAAGRycy9kb3ducmV2LnhtbESPzQrCMBCE74LvEFbwpqmCotW0iCCI4MGfi7elWdti&#10;sylN1PbtjSB4HGbmG2adtqYSL2pcaVnBZByBIM6sLjlXcL3sRgsQziNrrCyTgo4cpEm/t8ZY2zef&#10;6HX2uQgQdjEqKLyvYyldVpBBN7Y1cfDutjHog2xyqRt8B7ip5DSK5tJgyWGhwJq2BWWP89MoWByX&#10;HbL1trret4fNBetup29KDQftZgXCU+v/4V97rxXMpv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awBAvwAAANsAAAAPAAAAAAAAAAAAAAAAAJgCAABkcnMvZG93bnJl&#10;di54bWxQSwUGAAAAAAQABAD1AAAAhAMAAAAA&#10;" path="m78,r,277l67,277,67,,78,xm68,280l,138r10,-5l78,275r-10,l136,133r10,5l73,289,,138r10,-5l78,275r-10,5xe" fillcolor="#4f81bd" strokecolor="#4f81bd" strokeweight="28e-5mm">
              <v:stroke joinstyle="bevel"/>
              <v:path arrowok="t" o:connecttype="custom" o:connectlocs="49530,0;49530,175895;42545,175895;42545,0;49530,0;43180,177800;0,87630;6350,84455;49530,174625;43180,174625;86360,84455;92710,87630;46355,183515;0,87630;6350,84455;49530,174625;43180,177800" o:connectangles="0,0,0,0,0,0,0,0,0,0,0,0,0,0,0,0,0"/>
              <o:lock v:ext="edit" verticies="t"/>
            </v:shape>
            <v:shape id="Freeform 1406" o:spid="_x0000_s1405" style="position:absolute;left:43745;top:24276;width:920;height:1835;visibility:visible;mso-wrap-style:square;v-text-anchor:top" coordsize="14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sWMIA&#10;AADbAAAADwAAAGRycy9kb3ducmV2LnhtbESPT4vCMBTE7wt+h/AEb2uq4tLtGkUUQU+y/rm/bd62&#10;1eSlNFHrtzeC4HGYmd8wk1lrjbhS4yvHCgb9BARx7nTFhYLDfvWZgvABWaNxTAru5GE27XxMMNPu&#10;xr903YVCRAj7DBWUIdSZlD4vyaLvu5o4ev+usRiibAqpG7xFuDVymCRf0mLFcaHEmhYl5efdxSoI&#10;y++jcQMz98ftif6G6eZULWqlet12/gMiUBve4Vd7rRWMR/D8En+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2xYwgAAANsAAAAPAAAAAAAAAAAAAAAAAJgCAABkcnMvZG93&#10;bnJldi54bWxQSwUGAAAAAAQABAD1AAAAhwMAAAAA&#10;" path="m77,r,277l67,277,67,,77,xm67,280l,138r9,-5l77,275r-10,l136,133r9,5l72,289,,138r9,-5l77,275r-10,5xe" fillcolor="#4f81bd" strokecolor="#4f81bd" strokeweight="28e-5mm">
              <v:stroke joinstyle="bevel"/>
              <v:path arrowok="t" o:connecttype="custom" o:connectlocs="48895,0;48895,175895;42545,175895;42545,0;48895,0;42545,177800;0,87630;5715,84455;48895,174625;42545,174625;86360,84455;92075,87630;45720,183515;0,87630;5715,84455;48895,174625;42545,177800" o:connectangles="0,0,0,0,0,0,0,0,0,0,0,0,0,0,0,0,0"/>
              <o:lock v:ext="edit" verticies="t"/>
            </v:shape>
            <v:shape id="Freeform 1407" o:spid="_x0000_s1406" style="position:absolute;left:43745;top:18859;width:920;height:1975;visibility:visible;mso-wrap-style:square;v-text-anchor:top" coordsize="145,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CjzcMA&#10;AADbAAAADwAAAGRycy9kb3ducmV2LnhtbESPS2vCQBSF90L/w3AFdzqxaEmjo7RiqatifSzcXTLX&#10;TDBzJ2TGmP77jiC4PJzHx5kvO1uJlhpfOlYwHiUgiHOnSy4UHPZfwxSED8gaK8ek4I88LBcvvTlm&#10;2t34l9pdKEQcYZ+hAhNCnUnpc0MW/cjVxNE7u8ZiiLIppG7wFsdtJV+T5E1aLDkSDNa0MpRfdlcb&#10;ue8/35+Gx+3W7I9rpmR6uKYnpQb97mMGIlAXnuFHe6MVTCdw/x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CjzcMAAADbAAAADwAAAAAAAAAAAAAAAACYAgAAZHJzL2Rv&#10;d25yZXYueG1sUEsFBgAAAAAEAAQA9QAAAIgDAAAAAA==&#10;" path="m77,r,299l67,299,67,,77,xm67,302l,160r9,-5l77,297r-10,l136,155r9,5l72,311,,160r9,-5l77,297r-10,5xe" fillcolor="#4f81bd" strokecolor="#4f81bd" strokeweight="28e-5mm">
              <v:stroke joinstyle="bevel"/>
              <v:path arrowok="t" o:connecttype="custom" o:connectlocs="48895,0;48895,189865;42545,189865;42545,0;48895,0;42545,191770;0,101600;5715,98425;48895,188595;42545,188595;86360,98425;92075,101600;45720,197485;0,101600;5715,98425;48895,188595;42545,191770" o:connectangles="0,0,0,0,0,0,0,0,0,0,0,0,0,0,0,0,0"/>
              <o:lock v:ext="edit" verticies="t"/>
            </v:shape>
            <v:shape id="Freeform 1408" o:spid="_x0000_s1407" style="position:absolute;left:21088;top:31311;width:6674;height:3518;visibility:visible;mso-wrap-style:square;v-text-anchor:top" coordsize="158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6usQA&#10;AADbAAAADwAAAGRycy9kb3ducmV2LnhtbESPQWvCQBSE70L/w/IK3nRjJSKpqxShraWnRhGPj+wz&#10;ic2+DbvbJPbXdwuCx2FmvmFWm8E0oiPna8sKZtMEBHFhdc2lgsP+dbIE4QOyxsYyKbiSh836YbTC&#10;TNuev6jLQykihH2GCqoQ2kxKX1Rk0E9tSxy9s3UGQ5SulNphH+GmkU9JspAGa44LFba0raj4zn+M&#10;Amdp9nGeH47vv5fT2+fW6Ety1EqNH4eXZxCBhnAP39o7rSBN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Z+rrEAAAA2wAAAA8AAAAAAAAAAAAAAAAAmAIAAGRycy9k&#10;b3ducmV2LnhtbFBLBQYAAAAABAAEAPUAAACJAwAAAAA=&#10;" path="m1392,800v96,,192,-80,192,-192l1584,192c1584,80,1488,,1392,l192,c80,,,80,,192l,608c,720,80,800,192,800r1200,xe" filled="f" strokecolor="#890002" strokeweight="28e-5mm">
              <v:stroke joinstyle="bevel"/>
              <v:path arrowok="t" o:connecttype="custom" o:connectlocs="586490,351790;667385,267360;667385,84430;586490,0;80895,0;0,84430;0,267360;80895,351790;586490,351790" o:connectangles="0,0,0,0,0,0,0,0,0"/>
            </v:shape>
            <v:group id="Group 1409" o:spid="_x0000_s1408" style="position:absolute;left:21901;top:31242;width:5404;height:4044" coordorigin="3449,4920" coordsize="85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1410" o:spid="_x0000_s1409" style="position:absolute;left:3735;top:4920;width:2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 xml:space="preserve">bill </w:t>
                      </w:r>
                    </w:p>
                  </w:txbxContent>
                </v:textbox>
              </v:rect>
              <v:rect id="Rectangle 1411" o:spid="_x0000_s1410" style="position:absolute;left:3449;top:5119;width:85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103EF5" w:rsidRDefault="00103EF5" w:rsidP="00543870">
                      <w:r>
                        <w:rPr>
                          <w:rFonts w:ascii="Arial" w:hAnsi="Arial" w:cs="Arial"/>
                          <w:color w:val="000000"/>
                          <w:sz w:val="18"/>
                          <w:szCs w:val="18"/>
                        </w:rPr>
                        <w:t>generation</w:t>
                      </w:r>
                    </w:p>
                  </w:txbxContent>
                </v:textbox>
              </v:rect>
            </v:group>
            <v:shape id="Freeform 1412" o:spid="_x0000_s1411" style="position:absolute;left:23933;top:29552;width:920;height:1836;visibility:visible;mso-wrap-style:square;v-text-anchor:top" coordsize="14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bssEA&#10;AADbAAAADwAAAGRycy9kb3ducmV2LnhtbESPS4sCMRCE74L/IbTgTTMKLjqaEVEW9LT4ureTdh4m&#10;nWGS1dl/vxEW9lhU1VfUat1ZI57U+sqxgsk4AUGcO11xoeBy/hzNQfiArNE4JgU/5GGd9XsrTLV7&#10;8ZGep1CICGGfooIyhCaV0uclWfRj1xBH7+5aiyHKtpC6xVeEWyOnSfIhLVYcF0psaFtS/jh9WwVh&#10;t7gaNzEbf/2q6TadH+pq2yg1HHSbJYhAXfgP/7X3WsFsAe8v8Qf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HW7LBAAAA2wAAAA8AAAAAAAAAAAAAAAAAmAIAAGRycy9kb3du&#10;cmV2LnhtbFBLBQYAAAAABAAEAPUAAACGAwAAAAA=&#10;" path="m78,r,277l67,277,67,,78,xm68,280l,138r9,-5l78,275r-10,l136,133r9,5l72,289,,138r9,-5l78,275r-10,5xe" fillcolor="#4f81bd" strokecolor="#4f81bd" strokeweight="28e-5mm">
              <v:stroke joinstyle="bevel"/>
              <v:path arrowok="t" o:connecttype="custom" o:connectlocs="49530,0;49530,175895;42545,175895;42545,0;49530,0;43180,177800;0,87630;5715,84455;49530,174625;43180,174625;86360,84455;92075,87630;45720,183515;0,87630;5715,84455;49530,174625;43180,177800" o:connectangles="0,0,0,0,0,0,0,0,0,0,0,0,0,0,0,0,0"/>
              <o:lock v:ext="edit" verticies="t"/>
            </v:shape>
            <v:shape id="Freeform 1413" o:spid="_x0000_s1412" style="position:absolute;left:40900;top:31311;width:6604;height:3518;visibility:visible;mso-wrap-style:square;v-text-anchor:top" coordsize="1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ficAA&#10;AADbAAAADwAAAGRycy9kb3ducmV2LnhtbERPzYrCMBC+L/gOYQRv29QtqFSjiOxCcVG0+gBDM7bF&#10;ZlKabK1vvzkIHj++/9VmMI3oqXO1ZQXTKAZBXFhdc6ngevn5XIBwHlljY5kUPMnBZj36WGGq7YPP&#10;1Oe+FCGEXYoKKu/bVEpXVGTQRbYlDtzNdgZ9gF0pdYePEG4a+RXHM2mw5tBQYUu7iop7/mcU6Dx7&#10;mkOR7JNDfvq+X/rf45TnSk3Gw3YJwtPg3+KXO9MKZm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NficAAAADbAAAADwAAAAAAAAAAAAAAAACYAgAAZHJzL2Rvd25y&#10;ZXYueG1sUEsFBgAAAAAEAAQA9QAAAIUDAAAAAA==&#10;" path="m1376,800v112,,192,-80,192,-192l1568,192c1568,80,1488,,1376,l192,c80,,,80,,192l,608c,720,80,800,192,800r1184,xe" filled="f" strokecolor="#890002" strokeweight="28e-5mm">
              <v:stroke joinstyle="bevel"/>
              <v:path arrowok="t" o:connecttype="custom" o:connectlocs="579535,351790;660400,267360;660400,84430;579535,0;80865,0;0,84430;0,267360;80865,351790;579535,351790" o:connectangles="0,0,0,0,0,0,0,0,0"/>
            </v:shape>
            <v:rect id="Rectangle 1414" o:spid="_x0000_s1413" style="position:absolute;left:41370;top:31877;width:6229;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calculate bill</w:t>
                    </w:r>
                  </w:p>
                </w:txbxContent>
              </v:textbox>
            </v:rect>
            <v:shape id="Freeform 1415" o:spid="_x0000_s1414" style="position:absolute;left:23933;top:34829;width:920;height:1835;visibility:visible;mso-wrap-style:square;v-text-anchor:top" coordsize="14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8DfsEA&#10;AADbAAAADwAAAGRycy9kb3ducmV2LnhtbESPT4vCMBTE7wt+h/AWvK2pPYh2jUUUQU+irve3zdv+&#10;2eSlNFHrtzeC4HGYmd8w87y3Rlyp87VjBeNRAoK4cLrmUsHPafM1BeEDskbjmBTcyUO+GHzMMdPu&#10;xge6HkMpIoR9hgqqENpMSl9UZNGPXEscvT/XWQxRdqXUHd4i3BqZJslEWqw5LlTY0qqi4v94sQrC&#10;enY2bmyW/rxv6Ded7pp61So1/OyX3yAC9eEdfrW3WsEkhe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A37BAAAA2wAAAA8AAAAAAAAAAAAAAAAAmAIAAGRycy9kb3du&#10;cmV2LnhtbFBLBQYAAAAABAAEAPUAAACGAwAAAAA=&#10;" path="m78,r,277l67,277,67,,78,xm68,280l,138r9,-5l78,275r-10,l136,133r9,5l72,289,,138r9,-5l78,275r-10,5xe" fillcolor="#4f81bd" strokecolor="#4f81bd" strokeweight="28e-5mm">
              <v:stroke joinstyle="bevel"/>
              <v:path arrowok="t" o:connecttype="custom" o:connectlocs="49530,0;49530,175895;42545,175895;42545,0;49530,0;43180,177800;0,87630;5715,84455;49530,174625;43180,174625;86360,84455;92075,87630;45720,183515;0,87630;5715,84455;49530,174625;43180,177800" o:connectangles="0,0,0,0,0,0,0,0,0,0,0,0,0,0,0,0,0"/>
              <o:lock v:ext="edit" verticies="t"/>
            </v:shape>
            <v:shape id="Freeform 1416" o:spid="_x0000_s1415" style="position:absolute;left:21088;top:36588;width:6674;height:3518;visibility:visible;mso-wrap-style:square;v-text-anchor:top" coordsize="158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N6MIA&#10;AADbAAAADwAAAGRycy9kb3ducmV2LnhtbESPQYvCMBSE78L+h/AWvGmqgkjXKCKoK55Wi+zx0Tzb&#10;avNSkqxWf71ZEDwOM/MNM523phZXcr6yrGDQT0AQ51ZXXCjIDqveBIQPyBpry6TgTh7ms4/OFFNt&#10;b/xD130oRISwT1FBGUKTSunzkgz6vm2Io3eyzmCI0hVSO7xFuKnlMEnG0mDFcaHEhpYl5Zf9n1Hg&#10;LA22p1F23DzOv+vd0uhzctRKdT/bxReIQG14h1/tb61gPIL/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0A3owgAAANsAAAAPAAAAAAAAAAAAAAAAAJgCAABkcnMvZG93&#10;bnJldi54bWxQSwUGAAAAAAQABAD1AAAAhwMAAAAA&#10;" path="m1392,800v96,,192,-80,192,-192l1584,192c1584,80,1488,,1392,l192,c80,,,80,,192l,608c,720,80,800,192,800r1200,xe" filled="f" strokecolor="#890002" strokeweight="28e-5mm">
              <v:stroke joinstyle="bevel"/>
              <v:path arrowok="t" o:connecttype="custom" o:connectlocs="586490,351790;667385,267360;667385,84430;586490,0;80895,0;0,84430;0,267360;80895,351790;586490,351790" o:connectangles="0,0,0,0,0,0,0,0,0"/>
            </v:shape>
            <v:rect id="Rectangle 1417" o:spid="_x0000_s1416" style="position:absolute;left:22777;top:37153;width:3562;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103EF5" w:rsidRDefault="00103EF5" w:rsidP="00543870">
                    <w:r>
                      <w:rPr>
                        <w:rFonts w:ascii="Arial" w:hAnsi="Arial" w:cs="Arial"/>
                        <w:color w:val="000000"/>
                        <w:sz w:val="18"/>
                        <w:szCs w:val="18"/>
                      </w:rPr>
                      <w:t>pay bill</w:t>
                    </w:r>
                  </w:p>
                </w:txbxContent>
              </v:textbox>
            </v:rect>
            <v:shape id="Freeform 1418" o:spid="_x0000_s1417" style="position:absolute;left:33902;top:29552;width:927;height:12459;visibility:visible;mso-wrap-style:square;v-text-anchor:top" coordsize="146,1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5M8QA&#10;AADbAAAADwAAAGRycy9kb3ducmV2LnhtbESPQWvCQBSE74X+h+UVeqsbpYpEVxFB8KQ1ipLbM/tM&#10;gtm3MbuN8d+7hYLHYWa+YabzzlSipcaVlhX0exEI4szqknMFh/3qawzCeWSNlWVS8CAH89n72xRj&#10;be+8ozbxuQgQdjEqKLyvYyldVpBB17M1cfAutjHog2xyqRu8B7ip5CCKRtJgyWGhwJqWBWXX5Nco&#10;2Kb79ppE1TE9p7fN6bjNXfb9o9TnR7eYgPDU+Vf4v73WCkZD+PsSf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c+TPEAAAA2wAAAA8AAAAAAAAAAAAAAAAAmAIAAGRycy9k&#10;b3ducmV2LnhtbFBLBQYAAAAABAAEAPUAAACJAwAAAAA=&#10;" path="m78,r,1950l67,1950,67,,78,xm68,1953l,1811r10,-5l78,1948r-10,l136,1806r10,5l73,1962,,1811r10,-5l78,1948r-10,5xe" fillcolor="#4f81bd" strokecolor="#4f81bd" strokeweight="28e-5mm">
              <v:stroke joinstyle="bevel"/>
              <v:path arrowok="t" o:connecttype="custom" o:connectlocs="49530,0;49530,1238250;42545,1238250;42545,0;49530,0;43180,1240155;0,1149985;6350,1146810;49530,1236980;43180,1236980;86360,1146810;92710,1149985;46355,1245870;0,1149985;6350,1146810;49530,1236980;43180,1240155" o:connectangles="0,0,0,0,0,0,0,0,0,0,0,0,0,0,0,0,0"/>
              <o:lock v:ext="edit" verticies="t"/>
            </v:shape>
            <v:shape id="Freeform 1419" o:spid="_x0000_s1418" style="position:absolute;left:33794;top:16605;width:921;height:2330;visibility:visible;mso-wrap-style:square;v-text-anchor:top" coordsize="14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71cQA&#10;AADbAAAADwAAAGRycy9kb3ducmV2LnhtbESP3WrCQBSE7wXfYTlC7+omQoNE11CV0mJBWn/uD9nT&#10;bDB7Ns1uTfr2XaHg5TAz3zDLYrCNuFLna8cK0mkCgrh0uuZKwen48jgH4QOyxsYxKfglD8VqPFpi&#10;rl3Pn3Q9hEpECPscFZgQ2lxKXxqy6KeuJY7el+sshii7SuoO+wi3jZwlSSYt1hwXDLa0MVReDj9W&#10;wfa92Q5PH99ztzeZ0/3rebfepUo9TIbnBYhAQ7iH/9tvWkGWwe1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M+9XEAAAA2wAAAA8AAAAAAAAAAAAAAAAAmAIAAGRycy9k&#10;b3ducmV2LnhtbFBLBQYAAAAABAAEAPUAAACJAwAAAAA=&#10;" path="m84,1l74,355r-11,l74,,84,1xm64,357l,213r10,-5l74,353r-10,l136,213r9,5l69,367,,213r10,-5l74,353r-10,4xe" fillcolor="#4f81bd" strokecolor="#4f81bd" strokeweight="28e-5mm">
              <v:stroke joinstyle="bevel"/>
              <v:path arrowok="t" o:connecttype="custom" o:connectlocs="53340,635;46990,225425;40005,225425;46990,0;53340,635;40640,226695;0,135255;6350,132080;46990,224155;40640,224155;86360,135255;92075,138430;43815,233045;0,135255;6350,132080;46990,224155;40640,226695" o:connectangles="0,0,0,0,0,0,0,0,0,0,0,0,0,0,0,0,0"/>
              <o:lock v:ext="edit" verticies="t"/>
            </v:shape>
            <v:shape id="Freeform 1420" o:spid="_x0000_s1419" style="position:absolute;left:23901;top:18859;width:921;height:1975;visibility:visible;mso-wrap-style:square;v-text-anchor:top" coordsize="145,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3B8MA&#10;AADbAAAADwAAAGRycy9kb3ducmV2LnhtbESPS2vCQBSF90L/w3AFdzqxoE2jo7RiqatifSzcXTLX&#10;TDBzJ2TGmP77jiC4PJzHx5kvO1uJlhpfOlYwHiUgiHOnSy4UHPZfwxSED8gaK8ek4I88LBcvvTlm&#10;2t34l9pdKEQcYZ+hAhNCnUnpc0MW/cjVxNE7u8ZiiLIppG7wFsdtJV+TZCotlhwJBmtaGcovu6uN&#10;3Pef70/D43Zr9sc1UzI5XNOTUoN+9zEDEagLz/CjvdEKpm9w/x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73B8MAAADbAAAADwAAAAAAAAAAAAAAAACYAgAAZHJzL2Rv&#10;d25yZXYueG1sUEsFBgAAAAAEAAQA9QAAAIgDAAAAAA==&#10;" path="m72,l83,299r-11,l61,,72,xm73,302l,162r10,-5l82,297r-9,l136,153r9,4l78,311,,162r10,-5l82,297r-9,5xe" fillcolor="#4f81bd" strokecolor="#4f81bd" strokeweight="28e-5mm">
              <v:stroke joinstyle="bevel"/>
              <v:path arrowok="t" o:connecttype="custom" o:connectlocs="45720,0;52705,189865;45720,189865;38735,0;45720,0;46355,191770;0,102870;6350,99695;52070,188595;46355,188595;86360,97155;92075,99695;49530,197485;0,102870;6350,99695;52070,188595;46355,191770" o:connectangles="0,0,0,0,0,0,0,0,0,0,0,0,0,0,0,0,0"/>
              <o:lock v:ext="edit" verticies="t"/>
            </v:shape>
            <v:shape id="Freeform 1421" o:spid="_x0000_s1420" style="position:absolute;left:43745;top:29552;width:920;height:1836;visibility:visible;mso-wrap-style:square;v-text-anchor:top" coordsize="14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lLsA&#10;AADbAAAADwAAAGRycy9kb3ducmV2LnhtbERPyw4BMRTdS/xDcyV2dFgIQ4kQCSvx2l/Ta2ZobyfT&#10;Yvy9LiSWJ+c9WzTWiBfVvnSsYNBPQBBnTpecKzifNr0xCB+QNRrHpOBDHhbzdmuGqXZvPtDrGHIR&#10;Q9inqKAIoUql9FlBFn3fVcSRu7naYoiwzqWu8R3DrZHDJBlJiyXHhgIrWhWUPY5PqyCsJxfjBmbp&#10;L/s7XYfj3b1cVUp1O81yCiJQE/7in3urFYzi2Pgl/gA5/w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fnNJS7AAAA2wAAAA8AAAAAAAAAAAAAAAAAmAIAAGRycy9kb3ducmV2Lnht&#10;bFBLBQYAAAAABAAEAPUAAACAAwAAAAA=&#10;" path="m77,r,277l67,277,67,,77,xm67,280l,138r9,-5l77,275r-10,l136,133r9,5l72,289,,138r9,-5l77,275r-10,5xe" fillcolor="#4f81bd" strokecolor="#4f81bd" strokeweight="28e-5mm">
              <v:stroke joinstyle="bevel"/>
              <v:path arrowok="t" o:connecttype="custom" o:connectlocs="48895,0;48895,175895;42545,175895;42545,0;48895,0;42545,177800;0,87630;5715,84455;48895,174625;42545,174625;86360,84455;92075,87630;45720,183515;0,87630;5715,84455;48895,174625;42545,177800" o:connectangles="0,0,0,0,0,0,0,0,0,0,0,0,0,0,0,0,0"/>
              <o:lock v:ext="edit" verticies="t"/>
            </v:shape>
            <v:shape id="Freeform 1422" o:spid="_x0000_s1421" style="position:absolute;left:23933;top:40106;width:920;height:2191;visibility:visible;mso-wrap-style:square;v-text-anchor:top" coordsize="145,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UcMA&#10;AADbAAAADwAAAGRycy9kb3ducmV2LnhtbESPQWvCQBSE7wX/w/IK3upLK4aauooUikIP0tSLt0f2&#10;mYRm326zq8Z/3xWEHoeZ+YZZrAbbqTP3oXWi4XmSgWKpnGml1rD//nh6BRUiiaHOCWu4coDVcvSw&#10;oMK4i3zxuYy1ShAJBWloYvQFYqgathQmzrMk7+h6SzHJvkbT0yXBbYcvWZajpVbSQkOe3xuufsqT&#10;1XDMZ7jJDttyN/0tp9GzR/w8aD1+HNZvoCIP8T98b2+NhnwOty/pB+D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3UcMAAADbAAAADwAAAAAAAAAAAAAAAACYAgAAZHJzL2Rv&#10;d25yZXYueG1sUEsFBgAAAAAEAAQA9QAAAIgDAAAAAA==&#10;" path="m78,r,332l67,332,67,,78,xm68,335l,193r9,-5l78,330r-10,l136,188r9,5l72,345,,193r9,-5l78,330r-10,5xe" fillcolor="#4f81bd" strokecolor="#4f81bd" strokeweight="28e-5mm">
              <v:stroke joinstyle="bevel"/>
              <v:path arrowok="t" o:connecttype="custom" o:connectlocs="49530,0;49530,210820;42545,210820;42545,0;49530,0;43180,212725;0,122555;5715,119380;49530,209550;43180,209550;86360,119380;92075,122555;45720,219075;0,122555;5715,119380;49530,209550;43180,212725" o:connectangles="0,0,0,0,0,0,0,0,0,0,0,0,0,0,0,0,0"/>
              <o:lock v:ext="edit" verticies="t"/>
            </v:shape>
            <v:shape id="Freeform 1423" o:spid="_x0000_s1422" style="position:absolute;left:33839;top:42214;width:920;height:2191;visibility:visible;mso-wrap-style:square;v-text-anchor:top" coordsize="145,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2IEcAA&#10;AADbAAAADwAAAGRycy9kb3ducmV2LnhtbERPTWvCQBC9F/wPywje6sRKVaKrSEEUeiiNXrwN2TEJ&#10;ZmfX7Krpv+8eCj0+3vdq09tWPbgLjRMNk3EGiqV0ppFKw+m4e12ACpHEUOuENfxwgM168LKi3Lin&#10;fPOjiJVKIRJy0lDH6HPEUNZsKYydZ0ncxXWWYoJdhaajZwq3Lb5l2QwtNZIaavL8UXN5Le5Ww2X2&#10;jvvsfCi+prdiGj17xM+z1qNhv12CitzHf/Gf+2A0zNP69CX9A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2IEcAAAADbAAAADwAAAAAAAAAAAAAAAACYAgAAZHJzL2Rvd25y&#10;ZXYueG1sUEsFBgAAAAAEAAQA9QAAAIUDAAAAAA==&#10;" path="m77,r,333l67,333,67,,77,xm67,335l,193r9,-4l77,331r-10,l136,189r9,4l72,345,,193r9,-4l77,331r-10,4xe" fillcolor="#4f81bd" strokecolor="#4f81bd" strokeweight="28e-5mm">
              <v:stroke joinstyle="bevel"/>
              <v:path arrowok="t" o:connecttype="custom" o:connectlocs="48895,0;48895,211455;42545,211455;42545,0;48895,0;42545,212725;0,122555;5715,120015;48895,210185;42545,210185;86360,120015;92075,122555;45720,219075;0,122555;5715,120015;48895,210185;42545,212725" o:connectangles="0,0,0,0,0,0,0,0,0,0,0,0,0,0,0,0,0"/>
              <o:lock v:ext="edit" verticies="t"/>
            </v:shape>
            <v:shape id="Freeform 1424" o:spid="_x0000_s1423" style="position:absolute;left:23933;top:24276;width:920;height:1835;visibility:visible;mso-wrap-style:square;v-text-anchor:top" coordsize="145,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L1MEA&#10;AADbAAAADwAAAGRycy9kb3ducmV2LnhtbESPT4vCMBTE74LfITzBm6b14J9qFFEW9CTrrvdn82yr&#10;yUtpslq/vVkQPA4z8xtmsWqtEXdqfOVYQTpMQBDnTldcKPj9+RpMQfiArNE4JgVP8rBadjsLzLR7&#10;8Dfdj6EQEcI+QwVlCHUmpc9LsuiHriaO3sU1FkOUTSF1g48It0aOkmQsLVYcF0qsaVNSfjv+WQVh&#10;OzsZl5q1Px2udB5N99dqUyvV77XrOYhAbfiE3+2dVjBJ4f9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EC9TBAAAA2wAAAA8AAAAAAAAAAAAAAAAAmAIAAGRycy9kb3du&#10;cmV2LnhtbFBLBQYAAAAABAAEAPUAAACGAwAAAAA=&#10;" path="m78,r,277l67,277,67,,78,xm68,280l,138r9,-5l78,275r-10,l136,133r9,5l72,289,,138r9,-5l78,275r-10,5xe" fillcolor="#4f81bd" strokecolor="#4f81bd" strokeweight="28e-5mm">
              <v:stroke joinstyle="bevel"/>
              <v:path arrowok="t" o:connecttype="custom" o:connectlocs="49530,0;49530,175895;42545,175895;42545,0;49530,0;43180,177800;0,87630;5715,84455;49530,174625;43180,174625;86360,84455;92075,87630;45720,183515;0,87630;5715,84455;49530,174625;43180,177800" o:connectangles="0,0,0,0,0,0,0,0,0,0,0,0,0,0,0,0,0"/>
              <o:lock v:ext="edit" verticies="t"/>
            </v:shape>
            <v:shape id="Freeform 1425" o:spid="_x0000_s1424" style="position:absolute;left:43745;top:34829;width:920;height:7468;visibility:visible;mso-wrap-style:square;v-text-anchor:top" coordsize="145,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MSpsEA&#10;AADbAAAADwAAAGRycy9kb3ducmV2LnhtbESP3YrCMBSE7xd8h3CEvVtThV21GkUEQVhc8Afx8tAc&#10;22pzUpJo69tvBMHLYWa+Yabz1lTiTs6XlhX0ewkI4szqknMFh/3qawTCB2SNlWVS8CAP81nnY4qp&#10;tg1v6b4LuYgQ9ikqKEKoUyl9VpBB37M1cfTO1hkMUbpcaodNhJtKDpLkRxosOS4UWNOyoOy6uxkF&#10;mH3/OfrdjB9Hf5EnNETNhpT67LaLCYhAbXiHX+21VjAcwPNL/AFy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TEqbBAAAA2wAAAA8AAAAAAAAAAAAAAAAAmAIAAGRycy9kb3du&#10;cmV2LnhtbFBLBQYAAAAABAAEAPUAAACGAwAAAAA=&#10;" path="m77,r,1163l67,1163,67,,77,xm67,1166l,1024r9,-5l77,1161r-10,l136,1019r9,5l72,1176,,1024r9,-5l77,1161r-10,5xe" fillcolor="#4f81bd" strokecolor="#4f81bd" strokeweight="28e-5mm">
              <v:stroke joinstyle="bevel"/>
              <v:path arrowok="t" o:connecttype="custom" o:connectlocs="48895,0;48895,738505;42545,738505;42545,0;48895,0;42545,740410;0,650240;5715,647065;48895,737235;42545,737235;86360,647065;92075,650240;45720,746760;0,650240;5715,647065;48895,737235;42545,740410" o:connectangles="0,0,0,0,0,0,0,0,0,0,0,0,0,0,0,0,0"/>
              <o:lock v:ext="edit" verticies="t"/>
            </v:shape>
            <v:line id="Line 1426" o:spid="_x0000_s1425" style="position:absolute;visibility:visible" from="14820,42214" to="56064,42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PJN8MAAADbAAAADwAAAGRycy9kb3ducmV2LnhtbESPQWvCQBSE74X+h+UVehF9qQUr0VVC&#10;odJjq1U8PrLPJJh9m2bXuP333YLQ4zAz3zDLdbStGrj3jRMNT5MMFEvpTCOVhq/d23gOygcSQ60T&#10;1vDDHtar+7sl5cZd5ZOHbahUgojPSUMdQpcj+rJmS37iOpbknVxvKSTZV2h6uia4bXGaZTO01Eha&#10;qKnj15rL8/ZiNWw2H3us4uh4oAJDMYo4fB9OWj8+xGIBKnAM/+Fb+91oeHmGvy/pB+D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zyTfDAAAA2wAAAA8AAAAAAAAAAAAA&#10;AAAAoQIAAGRycy9kb3ducmV2LnhtbFBLBQYAAAAABAAEAPkAAACRAwAAAAA=&#10;" strokecolor="#4f81bd" strokeweight=".00147mm">
              <v:stroke joinstyle="miter"/>
            </v:line>
            <v:shape id="Freeform 1427" o:spid="_x0000_s1426" style="position:absolute;left:27895;top:44329;width:12738;height:4642;visibility:visible;mso-wrap-style:square;v-text-anchor:top" coordsize="302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D9cQA&#10;AADbAAAADwAAAGRycy9kb3ducmV2LnhtbESPQUvDQBSE74L/YXmCN7upSBtit0UKoranRkG9PbKv&#10;2dDseyG7Num/7xYKHoeZ+YZZrEbfqiP1oRE2MJ1koIgrsQ3XBr4+Xx9yUCEiW2yFycCJAqyWtzcL&#10;LKwMvKNjGWuVIBwKNOBi7AqtQ+XIY5hIR5y8vfQeY5J9rW2PQ4L7Vj9m2Ux7bDgtOOxo7ag6lH/e&#10;wFDmb5pzOXx/7H+2U/c7E1lvjLm/G1+eQUUa43/42n63BuZPcPmSfo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Hg/XEAAAA2wAAAA8AAAAAAAAAAAAAAAAAmAIAAGRycy9k&#10;b3ducmV2LnhtbFBLBQYAAAAABAAEAPUAAACJAwAAAAA=&#10;" path="m2672,1056v192,,352,-160,352,-368l3024,368c3024,160,2864,,2672,l368,c160,,,160,,368l,688v,208,160,368,368,368l2672,1056xe" filled="f" strokecolor="#890002" strokeweight="28e-5mm">
              <v:stroke joinstyle="bevel"/>
              <v:path arrowok="t" o:connecttype="custom" o:connectlocs="1125536,464185;1273810,302424;1273810,161761;1125536,0;155014,0;0,161761;0,302424;155014,464185;1125536,464185" o:connectangles="0,0,0,0,0,0,0,0,0"/>
            </v:shape>
            <v:group id="Group 1428" o:spid="_x0000_s1427" style="position:absolute;left:30727;top:44818;width:7754;height:4051" coordorigin="4839,7058" coordsize="1221,6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1429" o:spid="_x0000_s1428" style="position:absolute;left:5008;top:7058;width:84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103EF5" w:rsidRDefault="00103EF5" w:rsidP="00543870">
                      <w:r>
                        <w:rPr>
                          <w:rFonts w:ascii="Arial" w:hAnsi="Arial" w:cs="Arial"/>
                          <w:color w:val="000000"/>
                          <w:sz w:val="18"/>
                          <w:szCs w:val="18"/>
                        </w:rPr>
                        <w:t>daily stock</w:t>
                      </w:r>
                    </w:p>
                  </w:txbxContent>
                </v:textbox>
              </v:rect>
              <v:rect id="Rectangle 1430" o:spid="_x0000_s1429" style="position:absolute;left:4839;top:7258;width:1221;height:4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rVsAA&#10;AADbAAAADwAAAGRycy9kb3ducmV2LnhtbESPzYoCMRCE7wu+Q2jB25rRg8poFBEEV7w4+gDNpOcH&#10;k86QRGf27Y2wsMeiqr6iNrvBGvEiH1rHCmbTDARx6XTLtYL77fi9AhEiskbjmBT8UoDddvS1wVy7&#10;nq/0KmItEoRDjgqaGLtcylA2ZDFMXUecvMp5izFJX0vtsU9wa+Q8yxbSYstpocGODg2Vj+JpFchb&#10;cexXhfGZO8+ri/k5XStySk3Gw34NItIQ/8N/7ZNWsFzC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BrVsAAAADbAAAADwAAAAAAAAAAAAAAAACYAgAAZHJzL2Rvd25y&#10;ZXYueG1sUEsFBgAAAAAEAAQA9QAAAIUDAAAAAA==&#10;" filled="f" stroked="f">
                <v:textbox style="mso-fit-shape-to-text:t" inset="0,0,0,0">
                  <w:txbxContent>
                    <w:p w:rsidR="00103EF5" w:rsidRDefault="00103EF5" w:rsidP="00543870">
                      <w:r>
                        <w:rPr>
                          <w:rFonts w:ascii="Arial" w:hAnsi="Arial" w:cs="Arial"/>
                          <w:color w:val="000000"/>
                          <w:sz w:val="18"/>
                          <w:szCs w:val="18"/>
                        </w:rPr>
                        <w:t>inward/outward</w:t>
                      </w:r>
                    </w:p>
                  </w:txbxContent>
                </v:textbox>
              </v:rect>
            </v:group>
            <v:shape id="Freeform 1431" o:spid="_x0000_s1430" style="position:absolute;left:33839;top:48971;width:920;height:1206;visibility:visible;mso-wrap-style:square;v-text-anchor:top" coordsize="14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dAb8A&#10;AADbAAAADwAAAGRycy9kb3ducmV2LnhtbERPzYrCMBC+L/gOYQQvoul6cEs1iggr3mTVBxibaVNt&#10;JqWJtfr0m4Pg8eP7X657W4uOWl85VvA9TUAQ505XXCo4n34nKQgfkDXWjknBkzysV4OvJWbaPfiP&#10;umMoRQxhn6ECE0KTSelzQxb91DXEkStcazFE2JZSt/iI4baWsySZS4sVxwaDDW0N5bfj3SooDs0r&#10;tenucjbla7wZ62J/lZ1So2G/WYAI1IeP+O3eawU/cWz8En+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sp0BvwAAANsAAAAPAAAAAAAAAAAAAAAAAJgCAABkcnMvZG93bnJl&#10;di54bWxQSwUGAAAAAAQABAD1AAAAhAMAAAAA&#10;" path="m77,r,177l67,177,67,,77,xm67,180l,38,9,33,77,175r-10,l136,33r9,5l72,190,,38,9,33,77,175r-10,5xe" fillcolor="#4f81bd" strokecolor="#4f81bd" strokeweight="28e-5mm">
              <v:stroke joinstyle="bevel"/>
              <v:path arrowok="t" o:connecttype="custom" o:connectlocs="48895,0;48895,112395;42545,112395;42545,0;48895,0;42545,114300;0,24130;5715,20955;48895,111125;42545,111125;86360,20955;92075,24130;45720,120650;0,24130;5715,20955;48895,111125;42545,114300" o:connectangles="0,0,0,0,0,0,0,0,0,0,0,0,0,0,0,0,0"/>
              <o:lock v:ext="edit" verticies="t"/>
            </v:shape>
            <v:shape id="Freeform 1432" o:spid="_x0000_s1431" style="position:absolute;left:29381;top:50095;width:9766;height:3518;visibility:visible;mso-wrap-style:square;v-text-anchor:top" coordsize="232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4N8IA&#10;AADbAAAADwAAAGRycy9kb3ducmV2LnhtbESPQWsCMRSE7wX/Q3hCbzWrbKuuRhGpsNduC14fm+dm&#10;dfOyJFHX/vqmUOhxmPlmmPV2sJ24kQ+tYwXTSQaCuHa65UbB1+fhZQEiRGSNnWNS8KAA283oaY2F&#10;dnf+oFsVG5FKOBSowMTYF1KG2pDFMHE9cfJOzluMSfpGao/3VG47OcuyN2mx5bRgsKe9ofpSXa2C&#10;eR6+X03pr3yujt10lpcmfy+Veh4PuxWISEP8D//RpU7cEn6/pB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fg3wgAAANsAAAAPAAAAAAAAAAAAAAAAAJgCAABkcnMvZG93&#10;bnJldi54bWxQSwUGAAAAAAQABAD1AAAAhwMAAAAA&#10;" path="m2048,800v160,,272,-128,272,-272l2320,272c2320,128,2208,,2048,l272,c128,,,128,,272l,528c,672,128,800,272,800r1776,xe" filled="f" strokecolor="#890002" strokeweight="28e-5mm">
              <v:stroke joinstyle="bevel"/>
              <v:path arrowok="t" o:connecttype="custom" o:connectlocs="862129,351790;976630,232181;976630,119609;862129,0;114501,0;0,119609;0,232181;114501,351790;862129,351790" o:connectangles="0,0,0,0,0,0,0,0,0"/>
            </v:shape>
            <v:rect id="Rectangle 1433" o:spid="_x0000_s1432" style="position:absolute;left:30251;top:50660;width:8706;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103EF5" w:rsidRDefault="00103EF5" w:rsidP="00543870">
                    <w:r>
                      <w:rPr>
                        <w:rFonts w:ascii="Arial" w:hAnsi="Arial" w:cs="Arial"/>
                        <w:color w:val="000000"/>
                        <w:sz w:val="18"/>
                        <w:szCs w:val="18"/>
                      </w:rPr>
                      <w:t>report generation</w:t>
                    </w:r>
                  </w:p>
                </w:txbxContent>
              </v:textbox>
            </v:rect>
            <v:shape id="Freeform 1434" o:spid="_x0000_s1433" style="position:absolute;left:33839;top:53613;width:920;height:2470;visibility:visible;mso-wrap-style:square;v-text-anchor:top" coordsize="145,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8Vr8A&#10;AADbAAAADwAAAGRycy9kb3ducmV2LnhtbESPzQrCMBCE74LvEFbwpqmiItUooiiCJ//A49KsbbXZ&#10;lCZqfXsjCB6HmfmGmc5rU4gnVS63rKDXjUAQJ1bnnCo4HdedMQjnkTUWlknBmxzMZ83GFGNtX7yn&#10;58GnIkDYxagg876MpXRJRgZd15bEwbvayqAPskqlrvAV4KaQ/SgaSYM5h4UMS1pmlNwPD6NAntIz&#10;3oZ6s3pzwfLWvzy2u4FS7Va9mIDwVPt/+NfeagXjHny/hB8gZ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4DxWvwAAANsAAAAPAAAAAAAAAAAAAAAAAJgCAABkcnMvZG93bnJl&#10;di54bWxQSwUGAAAAAAQABAD1AAAAhAMAAAAA&#10;" path="m77,r,377l67,377,67,,77,xm67,380l,238r9,-5l77,375r-10,l136,233r9,5l72,389,,238r9,-5l77,375r-10,5xe" fillcolor="#4f81bd" strokecolor="#4f81bd" strokeweight="28e-5mm">
              <v:stroke joinstyle="bevel"/>
              <v:path arrowok="t" o:connecttype="custom" o:connectlocs="48895,0;48895,239395;42545,239395;42545,0;48895,0;42545,241300;0,151130;5715,147955;48895,238125;42545,238125;86360,147955;92075,151130;45720,247015;0,151130;5715,147955;48895,238125;42545,241300" o:connectangles="0,0,0,0,0,0,0,0,0,0,0,0,0,0,0,0,0"/>
              <o:lock v:ext="edit" verticies="t"/>
            </v:shape>
            <v:oval id="Oval 1435" o:spid="_x0000_s1434" style="position:absolute;left:33356;top:56007;width:1886;height:19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ITMIA&#10;AADbAAAADwAAAGRycy9kb3ducmV2LnhtbESPQYvCMBSE74L/ITzBm6Z6ELcaRQqKN9m6B709mmdb&#10;bF5CE23115uFhT0OM/MNs972phFPan1tWcFsmoAgLqyuuVTwc95PliB8QNbYWCYFL/Kw3QwHa0y1&#10;7fibnnkoRYSwT1FBFYJLpfRFRQb91Dri6N1sazBE2ZZSt9hFuGnkPEkW0mDNcaFCR1lFxT1/GAXX&#10;k/96X5zPXZd1+cKes93h+FJqPOp3KxCB+vAf/msftYLlHH6/xB8gN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wwhMwgAAANsAAAAPAAAAAAAAAAAAAAAAAJgCAABkcnMvZG93&#10;bnJldi54bWxQSwUGAAAAAAQABAD1AAAAhwMAAAAA&#10;" fillcolor="#ffd0d1" strokeweight="0"/>
            <v:oval id="Oval 1436" o:spid="_x0000_s1435" style="position:absolute;left:33356;top:56007;width:1886;height:19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yZsUA&#10;AADbAAAADwAAAGRycy9kb3ducmV2LnhtbESPT2vCQBTE7wW/w/KE3nRjC6LRVbTSIohg/XPw9sw+&#10;k2D2bcyuMX57tyD0OMzMb5jxtDGFqKlyuWUFvW4EgjixOudUwX733RmAcB5ZY2GZFDzIwXTSehtj&#10;rO2df6ne+lQECLsYFWTel7GULsnIoOvakjh4Z1sZ9EFWqdQV3gPcFPIjivrSYM5hIcOSvjJKLtub&#10;UTCcL26zQy2Pm9P6xxV2M7+uXKPUe7uZjUB4avx/+NVeagWDT/j7En6An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JmxQAAANsAAAAPAAAAAAAAAAAAAAAAAJgCAABkcnMv&#10;ZG93bnJldi54bWxQSwUGAAAAAAQABAD1AAAAigMAAAAA&#10;" filled="f" strokecolor="#ce0004" strokeweight="8e-5mm">
              <v:stroke joinstyle="bevel"/>
            </v:oval>
            <v:shape id="Freeform 1437" o:spid="_x0000_s1436" style="position:absolute;left:33553;top:56286;width:1416;height:1479;visibility:visible;mso-wrap-style:square;v-text-anchor:top" coordsize="336,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2vMUA&#10;AADbAAAADwAAAGRycy9kb3ducmV2LnhtbESPX2vCMBTF3wd+h3AFX8ZMlTFKZxQRBJHCWOe210tz&#10;bbs2N6WJbfXTm8Fgj4fz58dZbUbTiJ46V1lWsJhHIIhzqysuFJw+9k8xCOeRNTaWScGVHGzWk4cV&#10;JtoO/E595gsRRtglqKD0vk2kdHlJBt3ctsTBO9vOoA+yK6TucAjjppHLKHqRBisOhBJb2pWU19nF&#10;BG67rD+358fTVyzpdqy/0+rtJ1VqNh23ryA8jf4//Nc+aAXxM/x+CT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a8xQAAANsAAAAPAAAAAAAAAAAAAAAAAJgCAABkcnMv&#10;ZG93bnJldi54bWxQSwUGAAAAAAQABAD1AAAAigMAAAAA&#10;" path="m,160c,64,80,,176,v80,,160,64,160,160c336,256,256,336,176,336,80,336,,256,,160e" strokeweight="0">
              <v:path arrowok="t" o:connecttype="custom" o:connectlocs="0,70455;74174,0;141605,70455;74174,147955;0,70455" o:connectangles="0,0,0,0,0"/>
            </v:shape>
            <v:shape id="Freeform 1438" o:spid="_x0000_s1437" style="position:absolute;left:33553;top:56286;width:1416;height:1479;visibility:visible;mso-wrap-style:square;v-text-anchor:top" coordsize="223,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k48UA&#10;AADbAAAADwAAAGRycy9kb3ducmV2LnhtbESPQWvCQBSE7wX/w/KE3upGpaLRVUQqtgQPGi/eHtln&#10;Esy+DdltTP31bkHwOMzMN8xi1ZlKtNS40rKC4SACQZxZXXKu4JRuP6YgnEfWWFkmBX/kYLXsvS0w&#10;1vbGB2qPPhcBwi5GBYX3dSylywoy6Aa2Jg7exTYGfZBNLnWDtwA3lRxF0UQaLDksFFjTpqDsevw1&#10;Cu5J+rXe4S7Zn0ft+PIzmc3SZK/Ue79bz0F46vwr/Gx/awXTT/j/En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aTjxQAAANsAAAAPAAAAAAAAAAAAAAAAAJgCAABkcnMv&#10;ZG93bnJldi54bWxQSwUGAAAAAAQABAD1AAAAigMAAAAA&#10;" path="m,111c,45,53,,117,v53,,106,45,106,111c223,178,170,233,117,233,53,233,,178,,111e" filled="f" strokeweight="28e-5mm">
              <v:stroke joinstyle="bevel"/>
              <v:path arrowok="t" o:connecttype="custom" o:connectlocs="0,70485;74295,0;141605,70485;74295,147955;0,70485" o:connectangles="0,0,0,0,0"/>
            </v:shape>
            <v:rect id="Rectangle 1439" o:spid="_x0000_s1438" style="position:absolute;left:39147;top:16814;width:1785;height:27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103EF5" w:rsidRDefault="00103EF5" w:rsidP="00543870">
                    <w:r>
                      <w:rPr>
                        <w:rFonts w:ascii="Arial" w:hAnsi="Arial" w:cs="Arial"/>
                        <w:color w:val="000000"/>
                        <w:sz w:val="18"/>
                        <w:szCs w:val="18"/>
                      </w:rPr>
                      <w:t>yes</w:t>
                    </w:r>
                  </w:p>
                </w:txbxContent>
              </v:textbox>
            </v:rect>
            <v:rect id="Rectangle 1440" o:spid="_x0000_s1439" style="position:absolute;left:27895;top:9080;width:1276;height:278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103EF5" w:rsidRDefault="00103EF5" w:rsidP="00543870">
                    <w:r>
                      <w:rPr>
                        <w:rFonts w:ascii="Arial" w:hAnsi="Arial" w:cs="Arial"/>
                        <w:color w:val="000000"/>
                        <w:sz w:val="18"/>
                        <w:szCs w:val="18"/>
                      </w:rPr>
                      <w:t>no</w:t>
                    </w:r>
                  </w:p>
                </w:txbxContent>
              </v:textbox>
            </v:rect>
            <v:rect id="Rectangle 1441" o:spid="_x0000_s1440" style="position:absolute;left:15093;top:3873;width:826;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103EF5" w:rsidRDefault="00103EF5" w:rsidP="00543870"/>
                </w:txbxContent>
              </v:textbox>
            </v:rect>
            <v:rect id="Rectangle 1442" o:spid="_x0000_s1441" style="position:absolute;left:22371;top:28994;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103EF5" w:rsidRDefault="00103EF5" w:rsidP="00543870"/>
                </w:txbxContent>
              </v:textbox>
            </v:rect>
            <v:rect id="Rectangle 1443" o:spid="_x0000_s1442" style="position:absolute;left:29648;top:54108;width:825;height:315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103EF5" w:rsidRDefault="00103EF5" w:rsidP="00543870"/>
                </w:txbxContent>
              </v:textbox>
            </v:rect>
            <w10:anchorlock/>
          </v:group>
        </w:pict>
      </w: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D3386C">
      <w:pPr>
        <w:pStyle w:val="Heading1"/>
        <w:rPr>
          <w:sz w:val="36"/>
          <w:szCs w:val="36"/>
          <w:u w:val="single"/>
        </w:rPr>
      </w:pPr>
      <w:r w:rsidRPr="00446C78">
        <w:rPr>
          <w:sz w:val="36"/>
          <w:szCs w:val="36"/>
          <w:u w:val="single"/>
        </w:rPr>
        <w:lastRenderedPageBreak/>
        <w:t>Data Dictionary</w:t>
      </w:r>
    </w:p>
    <w:p w:rsidR="00D3386C" w:rsidRPr="00446C78" w:rsidRDefault="00D3386C" w:rsidP="00D3386C">
      <w:pPr>
        <w:pStyle w:val="Heading1"/>
        <w:rPr>
          <w:sz w:val="36"/>
          <w:szCs w:val="36"/>
        </w:rPr>
      </w:pPr>
      <w:r w:rsidRPr="00446C78">
        <w:rPr>
          <w:sz w:val="36"/>
          <w:szCs w:val="36"/>
        </w:rPr>
        <w:t>Modules</w:t>
      </w:r>
    </w:p>
    <w:p w:rsidR="00D3386C" w:rsidRPr="00446C78" w:rsidRDefault="00D3386C" w:rsidP="00D3386C">
      <w:pPr>
        <w:pStyle w:val="ListParagraph"/>
        <w:numPr>
          <w:ilvl w:val="0"/>
          <w:numId w:val="17"/>
        </w:numPr>
        <w:rPr>
          <w:sz w:val="36"/>
          <w:szCs w:val="36"/>
        </w:rPr>
      </w:pPr>
      <w:r w:rsidRPr="00446C78">
        <w:rPr>
          <w:sz w:val="36"/>
          <w:szCs w:val="36"/>
        </w:rPr>
        <w:t>Admin Module</w:t>
      </w:r>
    </w:p>
    <w:p w:rsidR="00D3386C" w:rsidRPr="00446C78" w:rsidRDefault="00D3386C" w:rsidP="00D3386C">
      <w:pPr>
        <w:pStyle w:val="ListParagraph"/>
        <w:numPr>
          <w:ilvl w:val="1"/>
          <w:numId w:val="17"/>
        </w:numPr>
        <w:rPr>
          <w:sz w:val="36"/>
          <w:szCs w:val="36"/>
        </w:rPr>
      </w:pPr>
      <w:r w:rsidRPr="00446C78">
        <w:rPr>
          <w:sz w:val="36"/>
          <w:szCs w:val="36"/>
        </w:rPr>
        <w:t>Product information</w:t>
      </w:r>
    </w:p>
    <w:p w:rsidR="00D3386C" w:rsidRPr="00446C78" w:rsidRDefault="00D3386C" w:rsidP="00D3386C">
      <w:pPr>
        <w:pStyle w:val="ListParagraph"/>
        <w:numPr>
          <w:ilvl w:val="1"/>
          <w:numId w:val="17"/>
        </w:numPr>
        <w:rPr>
          <w:sz w:val="36"/>
          <w:szCs w:val="36"/>
        </w:rPr>
      </w:pPr>
      <w:r w:rsidRPr="00446C78">
        <w:rPr>
          <w:sz w:val="36"/>
          <w:szCs w:val="36"/>
        </w:rPr>
        <w:t>Daily Stock update</w:t>
      </w:r>
    </w:p>
    <w:p w:rsidR="00D3386C" w:rsidRPr="00446C78" w:rsidRDefault="00D3386C" w:rsidP="00D3386C">
      <w:pPr>
        <w:pStyle w:val="ListParagraph"/>
        <w:numPr>
          <w:ilvl w:val="1"/>
          <w:numId w:val="17"/>
        </w:numPr>
        <w:rPr>
          <w:sz w:val="36"/>
          <w:szCs w:val="36"/>
        </w:rPr>
      </w:pPr>
      <w:r w:rsidRPr="00446C78">
        <w:rPr>
          <w:sz w:val="36"/>
          <w:szCs w:val="36"/>
        </w:rPr>
        <w:t>Daily customer master update</w:t>
      </w:r>
    </w:p>
    <w:p w:rsidR="00D3386C" w:rsidRPr="00446C78" w:rsidRDefault="00D3386C" w:rsidP="00D3386C">
      <w:pPr>
        <w:pStyle w:val="ListParagraph"/>
        <w:numPr>
          <w:ilvl w:val="1"/>
          <w:numId w:val="17"/>
        </w:numPr>
        <w:rPr>
          <w:sz w:val="36"/>
          <w:szCs w:val="36"/>
        </w:rPr>
      </w:pPr>
      <w:r w:rsidRPr="00446C78">
        <w:rPr>
          <w:sz w:val="36"/>
          <w:szCs w:val="36"/>
        </w:rPr>
        <w:t>Bill generation</w:t>
      </w:r>
    </w:p>
    <w:p w:rsidR="00D3386C" w:rsidRPr="00446C78" w:rsidRDefault="00D3386C" w:rsidP="00D3386C">
      <w:pPr>
        <w:pStyle w:val="ListParagraph"/>
        <w:numPr>
          <w:ilvl w:val="1"/>
          <w:numId w:val="17"/>
        </w:numPr>
        <w:rPr>
          <w:sz w:val="36"/>
          <w:szCs w:val="36"/>
        </w:rPr>
      </w:pPr>
      <w:r w:rsidRPr="00446C78">
        <w:rPr>
          <w:sz w:val="36"/>
          <w:szCs w:val="36"/>
        </w:rPr>
        <w:t>Reports (Daily/Monthly/Yearly)</w:t>
      </w:r>
    </w:p>
    <w:p w:rsidR="00D3386C" w:rsidRPr="00446C78" w:rsidRDefault="00D3386C" w:rsidP="00D3386C">
      <w:pPr>
        <w:pStyle w:val="ListParagraph"/>
        <w:numPr>
          <w:ilvl w:val="0"/>
          <w:numId w:val="17"/>
        </w:numPr>
        <w:rPr>
          <w:sz w:val="36"/>
          <w:szCs w:val="36"/>
        </w:rPr>
      </w:pPr>
      <w:r w:rsidRPr="00446C78">
        <w:rPr>
          <w:sz w:val="36"/>
          <w:szCs w:val="36"/>
        </w:rPr>
        <w:t>Customer</w:t>
      </w:r>
    </w:p>
    <w:p w:rsidR="00D3386C" w:rsidRPr="00446C78" w:rsidRDefault="00D3386C" w:rsidP="00D3386C">
      <w:pPr>
        <w:pStyle w:val="ListParagraph"/>
        <w:numPr>
          <w:ilvl w:val="1"/>
          <w:numId w:val="17"/>
        </w:numPr>
        <w:rPr>
          <w:sz w:val="36"/>
          <w:szCs w:val="36"/>
        </w:rPr>
      </w:pPr>
      <w:r w:rsidRPr="00446C78">
        <w:rPr>
          <w:sz w:val="36"/>
          <w:szCs w:val="36"/>
        </w:rPr>
        <w:t>Customer Registration</w:t>
      </w:r>
    </w:p>
    <w:p w:rsidR="00D3386C" w:rsidRPr="00446C78" w:rsidRDefault="00D3386C" w:rsidP="00D3386C">
      <w:pPr>
        <w:pStyle w:val="ListParagraph"/>
        <w:numPr>
          <w:ilvl w:val="1"/>
          <w:numId w:val="17"/>
        </w:numPr>
        <w:rPr>
          <w:sz w:val="36"/>
          <w:szCs w:val="36"/>
        </w:rPr>
      </w:pPr>
      <w:r w:rsidRPr="00446C78">
        <w:rPr>
          <w:sz w:val="36"/>
          <w:szCs w:val="36"/>
        </w:rPr>
        <w:t>Customer Authentication</w:t>
      </w:r>
    </w:p>
    <w:p w:rsidR="00D3386C" w:rsidRPr="00446C78" w:rsidRDefault="00D3386C" w:rsidP="00D3386C">
      <w:pPr>
        <w:pStyle w:val="ListParagraph"/>
        <w:numPr>
          <w:ilvl w:val="1"/>
          <w:numId w:val="17"/>
        </w:numPr>
        <w:rPr>
          <w:sz w:val="36"/>
          <w:szCs w:val="36"/>
        </w:rPr>
      </w:pPr>
      <w:r w:rsidRPr="00446C78">
        <w:rPr>
          <w:sz w:val="36"/>
          <w:szCs w:val="36"/>
        </w:rPr>
        <w:t>Customer Requirement</w:t>
      </w:r>
    </w:p>
    <w:p w:rsidR="00D3386C" w:rsidRPr="00446C78" w:rsidRDefault="00D3386C" w:rsidP="00D3386C">
      <w:pPr>
        <w:pStyle w:val="ListParagraph"/>
        <w:numPr>
          <w:ilvl w:val="1"/>
          <w:numId w:val="17"/>
        </w:numPr>
        <w:rPr>
          <w:sz w:val="36"/>
          <w:szCs w:val="36"/>
        </w:rPr>
      </w:pPr>
      <w:r w:rsidRPr="00446C78">
        <w:rPr>
          <w:sz w:val="36"/>
          <w:szCs w:val="36"/>
        </w:rPr>
        <w:t>Billing Information</w:t>
      </w:r>
    </w:p>
    <w:p w:rsidR="00D3386C" w:rsidRPr="00446C78" w:rsidRDefault="00D3386C" w:rsidP="00D3386C">
      <w:pPr>
        <w:pStyle w:val="ListParagraph"/>
        <w:numPr>
          <w:ilvl w:val="0"/>
          <w:numId w:val="17"/>
        </w:numPr>
        <w:rPr>
          <w:sz w:val="36"/>
          <w:szCs w:val="36"/>
        </w:rPr>
      </w:pPr>
      <w:r w:rsidRPr="00446C78">
        <w:rPr>
          <w:sz w:val="36"/>
          <w:szCs w:val="36"/>
        </w:rPr>
        <w:t>Supplier</w:t>
      </w:r>
    </w:p>
    <w:p w:rsidR="00D3386C" w:rsidRPr="00446C78" w:rsidRDefault="00D3386C" w:rsidP="00D3386C">
      <w:pPr>
        <w:pStyle w:val="ListParagraph"/>
        <w:numPr>
          <w:ilvl w:val="1"/>
          <w:numId w:val="17"/>
        </w:numPr>
        <w:rPr>
          <w:sz w:val="36"/>
          <w:szCs w:val="36"/>
        </w:rPr>
      </w:pPr>
      <w:r w:rsidRPr="00446C78">
        <w:rPr>
          <w:sz w:val="36"/>
          <w:szCs w:val="36"/>
        </w:rPr>
        <w:t>Supplier Information</w:t>
      </w:r>
    </w:p>
    <w:p w:rsidR="00D3386C" w:rsidRPr="00446C78" w:rsidRDefault="00D3386C" w:rsidP="00D3386C">
      <w:pPr>
        <w:pStyle w:val="ListParagraph"/>
        <w:numPr>
          <w:ilvl w:val="1"/>
          <w:numId w:val="17"/>
        </w:numPr>
        <w:rPr>
          <w:sz w:val="36"/>
          <w:szCs w:val="36"/>
        </w:rPr>
      </w:pPr>
      <w:r w:rsidRPr="00446C78">
        <w:rPr>
          <w:sz w:val="36"/>
          <w:szCs w:val="36"/>
        </w:rPr>
        <w:t>Billing Information</w:t>
      </w:r>
    </w:p>
    <w:p w:rsidR="00D3386C" w:rsidRPr="00446C78" w:rsidRDefault="00D3386C" w:rsidP="00D3386C">
      <w:pPr>
        <w:pStyle w:val="Heading1"/>
        <w:rPr>
          <w:sz w:val="36"/>
          <w:szCs w:val="36"/>
        </w:rPr>
      </w:pPr>
      <w:r w:rsidRPr="00446C78">
        <w:rPr>
          <w:sz w:val="36"/>
          <w:szCs w:val="36"/>
        </w:rPr>
        <w:t>Supplier Information</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Supplier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Name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Address</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Phone No.</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AB2BD8" w:rsidRDefault="00AB2BD8" w:rsidP="00D3386C">
      <w:pPr>
        <w:pStyle w:val="Heading1"/>
        <w:rPr>
          <w:sz w:val="36"/>
          <w:szCs w:val="36"/>
        </w:rPr>
      </w:pPr>
    </w:p>
    <w:p w:rsidR="00D3386C" w:rsidRPr="00446C78" w:rsidRDefault="00D3386C" w:rsidP="00D3386C">
      <w:pPr>
        <w:pStyle w:val="Heading1"/>
        <w:rPr>
          <w:sz w:val="36"/>
          <w:szCs w:val="36"/>
        </w:rPr>
      </w:pPr>
      <w:r w:rsidRPr="00446C78">
        <w:rPr>
          <w:sz w:val="36"/>
          <w:szCs w:val="36"/>
        </w:rPr>
        <w:lastRenderedPageBreak/>
        <w:t>Product Types</w:t>
      </w:r>
    </w:p>
    <w:p w:rsidR="00D3386C" w:rsidRPr="00446C78" w:rsidRDefault="00D3386C" w:rsidP="00D3386C">
      <w:pPr>
        <w:rPr>
          <w:sz w:val="36"/>
          <w:szCs w:val="36"/>
        </w:rPr>
      </w:pPr>
      <w:r w:rsidRPr="00446C78">
        <w:rPr>
          <w:sz w:val="36"/>
          <w:szCs w:val="36"/>
        </w:rPr>
        <w:t>Database table only, no user interface or form.</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Type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Name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D3386C" w:rsidRPr="00446C78" w:rsidRDefault="00D3386C" w:rsidP="00D3386C">
      <w:pPr>
        <w:pStyle w:val="Heading1"/>
        <w:rPr>
          <w:sz w:val="36"/>
          <w:szCs w:val="36"/>
        </w:rPr>
      </w:pPr>
      <w:r w:rsidRPr="00446C78">
        <w:rPr>
          <w:sz w:val="36"/>
          <w:szCs w:val="36"/>
        </w:rPr>
        <w:t>Language</w:t>
      </w:r>
    </w:p>
    <w:p w:rsidR="00D3386C" w:rsidRPr="00446C78" w:rsidRDefault="00D3386C" w:rsidP="00D3386C">
      <w:pPr>
        <w:rPr>
          <w:sz w:val="36"/>
          <w:szCs w:val="36"/>
        </w:rPr>
      </w:pPr>
      <w:r w:rsidRPr="00446C78">
        <w:rPr>
          <w:sz w:val="36"/>
          <w:szCs w:val="36"/>
        </w:rPr>
        <w:t>Database table only, no user interface or form.</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Language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Language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D3386C" w:rsidRPr="00446C78" w:rsidRDefault="00D3386C" w:rsidP="00D3386C">
      <w:pPr>
        <w:pStyle w:val="Heading1"/>
        <w:rPr>
          <w:sz w:val="36"/>
          <w:szCs w:val="36"/>
        </w:rPr>
      </w:pPr>
      <w:r w:rsidRPr="00446C78">
        <w:rPr>
          <w:sz w:val="36"/>
          <w:szCs w:val="36"/>
        </w:rPr>
        <w:t>Product Information</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Type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 xml:space="preserve">Foreign Key of Product Type </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Language</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Foreign key of Language</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Name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Supplier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Foreign Key of Supplier</w:t>
            </w:r>
          </w:p>
        </w:tc>
      </w:tr>
    </w:tbl>
    <w:p w:rsidR="00D3386C" w:rsidRPr="00446C78" w:rsidRDefault="00D3386C" w:rsidP="00D3386C">
      <w:pPr>
        <w:pStyle w:val="Heading1"/>
        <w:rPr>
          <w:sz w:val="36"/>
          <w:szCs w:val="36"/>
        </w:rPr>
      </w:pPr>
      <w:r w:rsidRPr="00446C78">
        <w:rPr>
          <w:sz w:val="36"/>
          <w:szCs w:val="36"/>
        </w:rPr>
        <w:lastRenderedPageBreak/>
        <w:t>Product Rate</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Foreign key of Product Master</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Effective 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Rate</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Float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p>
        </w:tc>
      </w:tr>
    </w:tbl>
    <w:p w:rsidR="00D3386C" w:rsidRPr="00446C78" w:rsidRDefault="00D3386C" w:rsidP="00D3386C">
      <w:pPr>
        <w:pStyle w:val="Heading1"/>
        <w:rPr>
          <w:sz w:val="36"/>
          <w:szCs w:val="36"/>
        </w:rPr>
      </w:pPr>
      <w:r w:rsidRPr="00446C78">
        <w:rPr>
          <w:sz w:val="36"/>
          <w:szCs w:val="36"/>
        </w:rPr>
        <w:t>Customer Information</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Customer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Name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Address</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p>
        </w:tc>
      </w:tr>
    </w:tbl>
    <w:p w:rsidR="00D3386C" w:rsidRPr="00446C78" w:rsidRDefault="00D3386C" w:rsidP="00D3386C">
      <w:pPr>
        <w:pStyle w:val="Heading1"/>
        <w:rPr>
          <w:sz w:val="36"/>
          <w:szCs w:val="36"/>
        </w:rPr>
      </w:pPr>
      <w:r w:rsidRPr="00446C78">
        <w:rPr>
          <w:sz w:val="36"/>
          <w:szCs w:val="36"/>
        </w:rPr>
        <w:t>Weekday Details</w:t>
      </w:r>
    </w:p>
    <w:p w:rsidR="00D3386C" w:rsidRPr="00446C78" w:rsidRDefault="00D3386C" w:rsidP="00D3386C">
      <w:pPr>
        <w:rPr>
          <w:sz w:val="36"/>
          <w:szCs w:val="36"/>
        </w:rPr>
      </w:pPr>
      <w:r w:rsidRPr="00446C78">
        <w:rPr>
          <w:sz w:val="36"/>
          <w:szCs w:val="36"/>
        </w:rPr>
        <w:t>Database table only, no user interface or form.</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Week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Name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String</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233B82" w:rsidRDefault="00233B82" w:rsidP="00D3386C">
      <w:pPr>
        <w:pStyle w:val="Heading1"/>
        <w:rPr>
          <w:sz w:val="36"/>
          <w:szCs w:val="36"/>
        </w:rPr>
      </w:pPr>
    </w:p>
    <w:p w:rsidR="00233B82" w:rsidRDefault="00233B82" w:rsidP="00D3386C">
      <w:pPr>
        <w:pStyle w:val="Heading1"/>
        <w:rPr>
          <w:sz w:val="36"/>
          <w:szCs w:val="36"/>
        </w:rPr>
      </w:pPr>
    </w:p>
    <w:p w:rsidR="00233B82" w:rsidRDefault="00233B82" w:rsidP="00D3386C">
      <w:pPr>
        <w:pStyle w:val="Heading1"/>
        <w:rPr>
          <w:sz w:val="36"/>
          <w:szCs w:val="36"/>
        </w:rPr>
      </w:pPr>
    </w:p>
    <w:p w:rsidR="00233B82" w:rsidRDefault="00233B82" w:rsidP="00D3386C">
      <w:pPr>
        <w:pStyle w:val="Heading1"/>
        <w:rPr>
          <w:sz w:val="36"/>
          <w:szCs w:val="36"/>
        </w:rPr>
      </w:pPr>
    </w:p>
    <w:p w:rsidR="00D3386C" w:rsidRPr="00446C78" w:rsidRDefault="00D3386C" w:rsidP="00D3386C">
      <w:pPr>
        <w:pStyle w:val="Heading1"/>
        <w:rPr>
          <w:sz w:val="36"/>
          <w:szCs w:val="36"/>
        </w:rPr>
      </w:pPr>
      <w:r w:rsidRPr="00446C78">
        <w:rPr>
          <w:sz w:val="36"/>
          <w:szCs w:val="36"/>
        </w:rPr>
        <w:lastRenderedPageBreak/>
        <w:t>Customer Requirements</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Customer ID</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No of Copies</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Start Date</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Date</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Close 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D3386C" w:rsidRPr="00446C78" w:rsidRDefault="00D3386C" w:rsidP="00D3386C">
      <w:pPr>
        <w:pStyle w:val="Heading1"/>
        <w:rPr>
          <w:sz w:val="36"/>
          <w:szCs w:val="36"/>
        </w:rPr>
      </w:pPr>
    </w:p>
    <w:p w:rsidR="00D3386C" w:rsidRPr="00446C78" w:rsidRDefault="00D3386C" w:rsidP="00D3386C">
      <w:pPr>
        <w:pStyle w:val="Heading1"/>
        <w:rPr>
          <w:sz w:val="36"/>
          <w:szCs w:val="36"/>
        </w:rPr>
      </w:pPr>
      <w:r w:rsidRPr="00446C78">
        <w:rPr>
          <w:sz w:val="36"/>
          <w:szCs w:val="36"/>
        </w:rPr>
        <w:t>Daily Customer Master Update</w:t>
      </w:r>
    </w:p>
    <w:p w:rsidR="00D3386C" w:rsidRPr="00446C78" w:rsidRDefault="00D3386C" w:rsidP="00D3386C">
      <w:pPr>
        <w:rPr>
          <w:sz w:val="36"/>
          <w:szCs w:val="36"/>
        </w:rPr>
      </w:pPr>
      <w:r w:rsidRPr="00446C78">
        <w:rPr>
          <w:sz w:val="36"/>
          <w:szCs w:val="36"/>
        </w:rPr>
        <w:t>This is for administrator, UI representation is like display all calendar dates for selected month and check or un-check respective date</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Master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Customer ID</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Foreign key of customer</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Foreign key of product</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Received 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D3386C" w:rsidRPr="00446C78" w:rsidRDefault="00D3386C" w:rsidP="00D3386C">
      <w:pPr>
        <w:rPr>
          <w:sz w:val="36"/>
          <w:szCs w:val="36"/>
        </w:rPr>
      </w:pPr>
    </w:p>
    <w:p w:rsidR="00233B82" w:rsidRDefault="00233B82" w:rsidP="00D3386C">
      <w:pPr>
        <w:pStyle w:val="Heading1"/>
        <w:rPr>
          <w:sz w:val="36"/>
          <w:szCs w:val="36"/>
        </w:rPr>
      </w:pPr>
    </w:p>
    <w:p w:rsidR="00D3386C" w:rsidRPr="00446C78" w:rsidRDefault="00D3386C" w:rsidP="00D3386C">
      <w:pPr>
        <w:pStyle w:val="Heading1"/>
        <w:rPr>
          <w:sz w:val="36"/>
          <w:szCs w:val="36"/>
        </w:rPr>
      </w:pPr>
      <w:r w:rsidRPr="00446C78">
        <w:rPr>
          <w:sz w:val="36"/>
          <w:szCs w:val="36"/>
        </w:rPr>
        <w:lastRenderedPageBreak/>
        <w:t>Daily Stock Information</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D3386C" w:rsidRPr="00446C78" w:rsidTr="00D3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jc w:val="center"/>
              <w:rPr>
                <w:sz w:val="36"/>
                <w:szCs w:val="36"/>
              </w:rPr>
            </w:pPr>
            <w:r w:rsidRPr="00446C78">
              <w:rPr>
                <w:sz w:val="36"/>
                <w:szCs w:val="36"/>
              </w:rPr>
              <w:t>Fields</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Data Type</w:t>
            </w:r>
          </w:p>
        </w:tc>
        <w:tc>
          <w:tcPr>
            <w:tcW w:w="3081" w:type="dxa"/>
          </w:tcPr>
          <w:p w:rsidR="00D3386C" w:rsidRPr="00446C78" w:rsidRDefault="00D3386C" w:rsidP="00D3386C">
            <w:pPr>
              <w:jc w:val="center"/>
              <w:cnfStyle w:val="100000000000" w:firstRow="1" w:lastRow="0" w:firstColumn="0" w:lastColumn="0" w:oddVBand="0" w:evenVBand="0" w:oddHBand="0" w:evenHBand="0" w:firstRowFirstColumn="0" w:firstRowLastColumn="0" w:lastRowFirstColumn="0" w:lastRowLastColumn="0"/>
              <w:rPr>
                <w:sz w:val="36"/>
                <w:szCs w:val="36"/>
              </w:rPr>
            </w:pPr>
            <w:r w:rsidRPr="00446C78">
              <w:rPr>
                <w:sz w:val="36"/>
                <w:szCs w:val="36"/>
              </w:rPr>
              <w:t>Description</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 xml:space="preserve">Int </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This auto generated unique id</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Supplier ID</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Foreign key of supplier</w:t>
            </w: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Product ID</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Foreign key of product</w:t>
            </w: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Date</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r w:rsidR="00D3386C" w:rsidRPr="00446C78" w:rsidTr="00D3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Quantity</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100000" w:firstRow="0" w:lastRow="0" w:firstColumn="0" w:lastColumn="0" w:oddVBand="0" w:evenVBand="0" w:oddHBand="1" w:evenHBand="0" w:firstRowFirstColumn="0" w:firstRowLastColumn="0" w:lastRowFirstColumn="0" w:lastRowLastColumn="0"/>
              <w:rPr>
                <w:sz w:val="36"/>
                <w:szCs w:val="36"/>
              </w:rPr>
            </w:pPr>
          </w:p>
        </w:tc>
      </w:tr>
      <w:tr w:rsidR="00D3386C" w:rsidRPr="00446C78" w:rsidTr="00D3386C">
        <w:tc>
          <w:tcPr>
            <w:cnfStyle w:val="001000000000" w:firstRow="0" w:lastRow="0" w:firstColumn="1" w:lastColumn="0" w:oddVBand="0" w:evenVBand="0" w:oddHBand="0" w:evenHBand="0" w:firstRowFirstColumn="0" w:firstRowLastColumn="0" w:lastRowFirstColumn="0" w:lastRowLastColumn="0"/>
            <w:tcW w:w="3080" w:type="dxa"/>
          </w:tcPr>
          <w:p w:rsidR="00D3386C" w:rsidRPr="00446C78" w:rsidRDefault="00D3386C" w:rsidP="00D3386C">
            <w:pPr>
              <w:rPr>
                <w:sz w:val="36"/>
                <w:szCs w:val="36"/>
              </w:rPr>
            </w:pPr>
            <w:r w:rsidRPr="00446C78">
              <w:rPr>
                <w:sz w:val="36"/>
                <w:szCs w:val="36"/>
              </w:rPr>
              <w:t>Return</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r w:rsidRPr="00446C78">
              <w:rPr>
                <w:sz w:val="36"/>
                <w:szCs w:val="36"/>
              </w:rPr>
              <w:t>Int</w:t>
            </w:r>
          </w:p>
        </w:tc>
        <w:tc>
          <w:tcPr>
            <w:tcW w:w="3081" w:type="dxa"/>
          </w:tcPr>
          <w:p w:rsidR="00D3386C" w:rsidRPr="00446C78" w:rsidRDefault="00D3386C" w:rsidP="00D3386C">
            <w:pPr>
              <w:cnfStyle w:val="000000000000" w:firstRow="0" w:lastRow="0" w:firstColumn="0" w:lastColumn="0" w:oddVBand="0" w:evenVBand="0" w:oddHBand="0" w:evenHBand="0" w:firstRowFirstColumn="0" w:firstRowLastColumn="0" w:lastRowFirstColumn="0" w:lastRowLastColumn="0"/>
              <w:rPr>
                <w:sz w:val="36"/>
                <w:szCs w:val="36"/>
              </w:rPr>
            </w:pPr>
          </w:p>
        </w:tc>
      </w:tr>
    </w:tbl>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Screen Shots</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Login:</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2931160" cy="2061845"/>
            <wp:effectExtent l="0" t="0" r="0" b="0"/>
            <wp:docPr id="1" name="Picture 1" descr="D:\MyFiles\Nikita\Newspaper Agency Project\New folder\Screen 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iles\Nikita\Newspaper Agency Project\New folder\Screen shots\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1160" cy="2061845"/>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Home Screen :</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2" name="Picture 2" descr="D:\MyFiles\Nikita\Newspaper Agency Project\New folder\Screen shots\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iles\Nikita\Newspaper Agency Project\New folder\Screen shots\HomeScre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Product Master:</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3" name="Picture 3" descr="D:\MyFiles\Nikita\Newspaper Agency Project\New folder\Screen shots\Product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iles\Nikita\Newspaper Agency Project\New folder\Screen shots\ProductMas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Set Product Rate:</w:t>
      </w:r>
    </w:p>
    <w:p w:rsidR="00D3386C"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869483"/>
            <wp:effectExtent l="0" t="0" r="0" b="0"/>
            <wp:docPr id="18" name="Picture 18" descr="D:\MyFiles\Nikita\Newspaper Agency Project\New folder\Screen shots\Se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Files\Nikita\Newspaper Agency Project\New folder\Screen shots\SetR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9483"/>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Customer Master :</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6" name="Picture 6" descr="D:\MyFiles\Nikita\Newspaper Agency Project\New folder\Screen shots\Custom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iles\Nikita\Newspaper Agency Project\New folder\Screen shots\CustomerMas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Supplier Master :</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7" name="Picture 7" descr="D:\MyFiles\Nikita\Newspaper Agency Project\New folder\Screen shots\Suppli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iles\Nikita\Newspaper Agency Project\New folder\Screen shots\SupplierMa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Customer Requirements :</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8" name="Picture 8" descr="D:\MyFiles\Nikita\Newspaper Agency Project\New folder\Screen shots\CustomerReq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iles\Nikita\Newspaper Agency Project\New folder\Screen shots\CustomerRequi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Customer Report:</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0" name="Picture 10" descr="D:\MyFiles\Nikita\Newspaper Agency Project\New folder\Screen shots\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iles\Nikita\Newspaper Agency Project\New folder\Screen shots\CustomerRepo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Daily Customer Update:</w:t>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1" name="Picture 11" descr="D:\MyFiles\Nikita\Newspaper Agency Project\New folder\Screen shots\DailyCustom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Nikita\Newspaper Agency Project\New folder\Screen shots\DailyCustomer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Daily Stock Update:</w:t>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2" name="Picture 12" descr="D:\MyFiles\Nikita\Newspaper Agency Project\New folder\Screen shots\Daily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Nikita\Newspaper Agency Project\New folder\Screen shots\DailyStoc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Product Report :</w:t>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3" name="Picture 13" descr="D:\MyFiles\Nikita\Newspaper Agency Project\New folder\Screen shots\Produc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iles\Nikita\Newspaper Agency Project\New folder\Screen shots\ProductRepo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Customer Bill:</w:t>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4" name="Picture 14" descr="D:\MyFiles\Nikita\Newspaper Agency Project\New folder\Screen shots\Customer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Files\Nikita\Newspaper Agency Project\New folder\Screen shots\CustomerBi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lastRenderedPageBreak/>
        <w:t>Register(New User):</w:t>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5" name="Picture 15" descr="D:\MyFiles\Nikita\Newspaper Agency Project\New folder\Screen 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Files\Nikita\Newspaper Agency Project\New folder\Screen shots\Regist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7D7A52" w:rsidRPr="00446C78" w:rsidRDefault="007D7A52" w:rsidP="00543870">
      <w:pPr>
        <w:pStyle w:val="NoSpacing"/>
        <w:rPr>
          <w:rFonts w:ascii="Times New Roman" w:hAnsi="Times New Roman" w:cs="Times New Roman"/>
          <w:sz w:val="36"/>
          <w:szCs w:val="36"/>
          <w:u w:val="single"/>
        </w:rPr>
      </w:pPr>
    </w:p>
    <w:p w:rsidR="007D7A52" w:rsidRPr="00446C78" w:rsidRDefault="007D7A52" w:rsidP="00543870">
      <w:pPr>
        <w:pStyle w:val="NoSpacing"/>
        <w:rPr>
          <w:rFonts w:ascii="Times New Roman" w:hAnsi="Times New Roman" w:cs="Times New Roman"/>
          <w:sz w:val="36"/>
          <w:szCs w:val="36"/>
          <w:u w:val="single"/>
        </w:rPr>
      </w:pPr>
      <w:r w:rsidRPr="00446C78">
        <w:rPr>
          <w:rFonts w:ascii="Times New Roman" w:hAnsi="Times New Roman" w:cs="Times New Roman"/>
          <w:sz w:val="36"/>
          <w:szCs w:val="36"/>
          <w:u w:val="single"/>
        </w:rPr>
        <w:t>Change Password:</w:t>
      </w:r>
    </w:p>
    <w:p w:rsidR="007D7A52" w:rsidRPr="00446C78" w:rsidRDefault="007D7A52" w:rsidP="00543870">
      <w:pPr>
        <w:pStyle w:val="NoSpacing"/>
        <w:rPr>
          <w:rFonts w:ascii="Times New Roman" w:hAnsi="Times New Roman" w:cs="Times New Roman"/>
          <w:sz w:val="36"/>
          <w:szCs w:val="36"/>
          <w:u w:val="single"/>
        </w:rPr>
      </w:pPr>
    </w:p>
    <w:p w:rsidR="00446C78" w:rsidRPr="00446C78" w:rsidRDefault="007D7A52" w:rsidP="00446C78">
      <w:pPr>
        <w:pStyle w:val="NoSpacing"/>
        <w:rPr>
          <w:rFonts w:ascii="Times New Roman" w:hAnsi="Times New Roman" w:cs="Times New Roman"/>
          <w:sz w:val="36"/>
          <w:szCs w:val="36"/>
          <w:u w:val="single"/>
        </w:rPr>
      </w:pPr>
      <w:r w:rsidRPr="00446C78">
        <w:rPr>
          <w:rFonts w:ascii="Times New Roman" w:hAnsi="Times New Roman" w:cs="Times New Roman"/>
          <w:noProof/>
          <w:sz w:val="36"/>
          <w:szCs w:val="36"/>
          <w:u w:val="single"/>
          <w:lang w:val="en-IN" w:eastAsia="en-IN"/>
        </w:rPr>
        <w:drawing>
          <wp:inline distT="0" distB="0" distL="0" distR="0">
            <wp:extent cx="5943600" cy="3170404"/>
            <wp:effectExtent l="0" t="0" r="0" b="0"/>
            <wp:docPr id="16" name="Picture 16" descr="D:\MyFiles\Nikita\Newspaper Agency Project\New folder\Screen shot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Files\Nikita\Newspaper Agency Project\New folder\Screen shots\ChangePassw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0404"/>
                    </a:xfrm>
                    <a:prstGeom prst="rect">
                      <a:avLst/>
                    </a:prstGeom>
                    <a:noFill/>
                    <a:ln>
                      <a:noFill/>
                    </a:ln>
                  </pic:spPr>
                </pic:pic>
              </a:graphicData>
            </a:graphic>
          </wp:inline>
        </w:drawing>
      </w:r>
    </w:p>
    <w:p w:rsidR="00D3386C" w:rsidRPr="00446C78" w:rsidRDefault="00D3386C" w:rsidP="00543870">
      <w:pPr>
        <w:pStyle w:val="NoSpacing"/>
        <w:rPr>
          <w:rFonts w:ascii="Times New Roman" w:hAnsi="Times New Roman"/>
          <w:sz w:val="36"/>
          <w:szCs w:val="36"/>
        </w:rPr>
      </w:pPr>
    </w:p>
    <w:p w:rsidR="00446C78" w:rsidRPr="00233B82" w:rsidRDefault="00233B82" w:rsidP="00233B82">
      <w:pPr>
        <w:pStyle w:val="NoSpacing"/>
        <w:rPr>
          <w:rFonts w:ascii="Times New Roman" w:hAnsi="Times New Roman"/>
          <w:b/>
          <w:sz w:val="52"/>
          <w:szCs w:val="52"/>
          <w:u w:val="single"/>
        </w:rPr>
      </w:pPr>
      <w:r>
        <w:rPr>
          <w:rFonts w:ascii="Times New Roman" w:hAnsi="Times New Roman"/>
          <w:sz w:val="36"/>
          <w:szCs w:val="36"/>
        </w:rPr>
        <w:lastRenderedPageBreak/>
        <w:t xml:space="preserve">                                    </w:t>
      </w:r>
      <w:r w:rsidR="00446C78" w:rsidRPr="00233B82">
        <w:rPr>
          <w:rFonts w:ascii="Times New Roman" w:hAnsi="Times New Roman"/>
          <w:b/>
          <w:sz w:val="52"/>
          <w:szCs w:val="52"/>
          <w:u w:val="single"/>
        </w:rPr>
        <w:t>Bibliography</w:t>
      </w:r>
    </w:p>
    <w:p w:rsidR="00446C78" w:rsidRDefault="00446C78" w:rsidP="00543870">
      <w:pPr>
        <w:pStyle w:val="NoSpacing"/>
        <w:rPr>
          <w:rFonts w:ascii="Times New Roman" w:hAnsi="Times New Roman" w:cs="Times New Roman"/>
          <w:sz w:val="36"/>
          <w:szCs w:val="36"/>
          <w:u w:val="single"/>
        </w:rPr>
      </w:pPr>
    </w:p>
    <w:p w:rsidR="00446C78" w:rsidRPr="00F40AFF" w:rsidRDefault="00446C78" w:rsidP="00446C78">
      <w:pPr>
        <w:jc w:val="center"/>
        <w:rPr>
          <w:rFonts w:ascii="Times New Roman" w:hAnsi="Times New Roman"/>
          <w:sz w:val="28"/>
          <w:szCs w:val="28"/>
        </w:rPr>
      </w:pPr>
      <w:r w:rsidRPr="00F40AFF">
        <w:rPr>
          <w:rFonts w:ascii="Times New Roman" w:hAnsi="Times New Roman"/>
          <w:sz w:val="28"/>
          <w:szCs w:val="28"/>
        </w:rPr>
        <w:t>We have referred the following books while developing our project.</w:t>
      </w:r>
    </w:p>
    <w:p w:rsidR="00446C78" w:rsidRPr="00F40AFF" w:rsidRDefault="00446C78" w:rsidP="00446C78">
      <w:pPr>
        <w:jc w:val="center"/>
        <w:rPr>
          <w:rFonts w:ascii="Times New Roman" w:hAnsi="Times New Roman"/>
          <w:sz w:val="28"/>
          <w:szCs w:val="28"/>
        </w:rPr>
      </w:pPr>
      <w:r w:rsidRPr="00F40AFF">
        <w:rPr>
          <w:rFonts w:ascii="Times New Roman" w:hAnsi="Times New Roman"/>
          <w:sz w:val="28"/>
          <w:szCs w:val="28"/>
        </w:rPr>
        <w:t>They have provided us the vital information we needed.</w:t>
      </w:r>
    </w:p>
    <w:p w:rsidR="00446C78" w:rsidRPr="00F40AFF" w:rsidRDefault="00446C78" w:rsidP="00446C78">
      <w:pPr>
        <w:rPr>
          <w:rFonts w:ascii="Times New Roman" w:hAnsi="Times New Roman"/>
          <w:sz w:val="28"/>
          <w:szCs w:val="28"/>
        </w:rPr>
      </w:pPr>
    </w:p>
    <w:p w:rsidR="00446C78" w:rsidRPr="00F40AFF" w:rsidRDefault="00446C78" w:rsidP="00446C78">
      <w:pPr>
        <w:rPr>
          <w:rFonts w:ascii="Times New Roman" w:hAnsi="Times New Roman"/>
          <w:sz w:val="28"/>
          <w:szCs w:val="28"/>
        </w:rPr>
      </w:pPr>
    </w:p>
    <w:p w:rsidR="00446C78" w:rsidRDefault="00446C78" w:rsidP="00446C78">
      <w:pPr>
        <w:numPr>
          <w:ilvl w:val="0"/>
          <w:numId w:val="18"/>
        </w:numPr>
        <w:spacing w:after="0" w:line="240" w:lineRule="auto"/>
        <w:rPr>
          <w:rFonts w:ascii="Times New Roman" w:hAnsi="Times New Roman"/>
          <w:sz w:val="28"/>
          <w:szCs w:val="28"/>
        </w:rPr>
      </w:pPr>
      <w:r w:rsidRPr="00446C78">
        <w:rPr>
          <w:rFonts w:ascii="Times New Roman" w:hAnsi="Times New Roman"/>
          <w:sz w:val="28"/>
          <w:szCs w:val="28"/>
        </w:rPr>
        <w:t>Java 2: The Complete Reference</w:t>
      </w:r>
      <w:r>
        <w:rPr>
          <w:rFonts w:ascii="Times New Roman" w:hAnsi="Times New Roman"/>
          <w:sz w:val="28"/>
          <w:szCs w:val="28"/>
        </w:rPr>
        <w:t>.</w:t>
      </w:r>
      <w:r w:rsidRPr="00446C78">
        <w:rPr>
          <w:rFonts w:ascii="Times New Roman" w:hAnsi="Times New Roman"/>
          <w:sz w:val="28"/>
          <w:szCs w:val="28"/>
        </w:rPr>
        <w:tab/>
      </w:r>
      <w:r w:rsidRPr="00446C78">
        <w:rPr>
          <w:rFonts w:ascii="Times New Roman" w:hAnsi="Times New Roman"/>
          <w:sz w:val="28"/>
          <w:szCs w:val="28"/>
        </w:rPr>
        <w:tab/>
      </w:r>
    </w:p>
    <w:p w:rsidR="00446C78" w:rsidRPr="00446C78" w:rsidRDefault="00446C78" w:rsidP="00446C78">
      <w:pPr>
        <w:numPr>
          <w:ilvl w:val="0"/>
          <w:numId w:val="18"/>
        </w:numPr>
        <w:spacing w:after="0" w:line="240" w:lineRule="auto"/>
        <w:rPr>
          <w:rFonts w:ascii="Times New Roman" w:hAnsi="Times New Roman"/>
          <w:sz w:val="28"/>
          <w:szCs w:val="28"/>
        </w:rPr>
      </w:pPr>
      <w:r w:rsidRPr="00446C78">
        <w:rPr>
          <w:rFonts w:ascii="Times New Roman" w:hAnsi="Times New Roman"/>
          <w:sz w:val="28"/>
          <w:szCs w:val="28"/>
        </w:rPr>
        <w:t>Google search engine</w:t>
      </w: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D3386C" w:rsidRPr="00446C78" w:rsidRDefault="00D3386C" w:rsidP="00543870">
      <w:pPr>
        <w:pStyle w:val="NoSpacing"/>
        <w:rPr>
          <w:rFonts w:ascii="Times New Roman" w:hAnsi="Times New Roman" w:cs="Times New Roman"/>
          <w:sz w:val="36"/>
          <w:szCs w:val="36"/>
          <w:u w:val="single"/>
        </w:rPr>
      </w:pPr>
    </w:p>
    <w:p w:rsidR="00446C78" w:rsidRPr="00446C78" w:rsidRDefault="00446C78" w:rsidP="00543870">
      <w:pPr>
        <w:pStyle w:val="NoSpacing"/>
        <w:rPr>
          <w:rFonts w:ascii="Times New Roman" w:hAnsi="Times New Roman" w:cs="Times New Roman"/>
          <w:sz w:val="36"/>
          <w:szCs w:val="36"/>
          <w:u w:val="single"/>
        </w:rPr>
      </w:pPr>
    </w:p>
    <w:p w:rsidR="00446C78" w:rsidRPr="00446C78" w:rsidRDefault="00446C78" w:rsidP="00543870">
      <w:pPr>
        <w:pStyle w:val="NoSpacing"/>
        <w:rPr>
          <w:rFonts w:ascii="Times New Roman" w:hAnsi="Times New Roman" w:cs="Times New Roman"/>
          <w:sz w:val="36"/>
          <w:szCs w:val="36"/>
          <w:u w:val="single"/>
        </w:rPr>
      </w:pPr>
    </w:p>
    <w:sectPr w:rsidR="00446C78" w:rsidRPr="00446C78" w:rsidSect="00504E1E">
      <w:headerReference w:type="default" r:id="rId24"/>
      <w:pgSz w:w="12240" w:h="15840"/>
      <w:pgMar w:top="1440" w:right="1440" w:bottom="1440" w:left="1440" w:header="720" w:footer="720"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501" w:rsidRDefault="00ED6501" w:rsidP="004557A6">
      <w:pPr>
        <w:spacing w:after="0" w:line="240" w:lineRule="auto"/>
      </w:pPr>
      <w:r>
        <w:separator/>
      </w:r>
    </w:p>
  </w:endnote>
  <w:endnote w:type="continuationSeparator" w:id="0">
    <w:p w:rsidR="00ED6501" w:rsidRDefault="00ED6501" w:rsidP="00455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501" w:rsidRDefault="00ED6501" w:rsidP="004557A6">
      <w:pPr>
        <w:spacing w:after="0" w:line="240" w:lineRule="auto"/>
      </w:pPr>
      <w:r>
        <w:separator/>
      </w:r>
    </w:p>
  </w:footnote>
  <w:footnote w:type="continuationSeparator" w:id="0">
    <w:p w:rsidR="00ED6501" w:rsidRDefault="00ED6501" w:rsidP="004557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EF5" w:rsidRDefault="00103EF5">
    <w:pPr>
      <w:pStyle w:val="Header"/>
    </w:pPr>
  </w:p>
  <w:p w:rsidR="00103EF5" w:rsidRDefault="00103E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bullet"/>
      <w:lvlText w:val=""/>
      <w:lvlJc w:val="left"/>
      <w:pPr>
        <w:tabs>
          <w:tab w:val="num" w:pos="690"/>
        </w:tabs>
        <w:ind w:left="690" w:hanging="420"/>
      </w:pPr>
      <w:rPr>
        <w:rFonts w:ascii="Wingdings" w:hAnsi="Wingdings" w:hint="default"/>
      </w:rPr>
    </w:lvl>
  </w:abstractNum>
  <w:abstractNum w:abstractNumId="1">
    <w:nsid w:val="03712AC6"/>
    <w:multiLevelType w:val="hybridMultilevel"/>
    <w:tmpl w:val="5A503E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5C6EE2"/>
    <w:multiLevelType w:val="hybridMultilevel"/>
    <w:tmpl w:val="166C9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6C1FCD"/>
    <w:multiLevelType w:val="hybridMultilevel"/>
    <w:tmpl w:val="8470332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6D836F3"/>
    <w:multiLevelType w:val="hybridMultilevel"/>
    <w:tmpl w:val="A2F4E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56F17"/>
    <w:multiLevelType w:val="hybridMultilevel"/>
    <w:tmpl w:val="EF7C2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C7C22"/>
    <w:multiLevelType w:val="hybridMultilevel"/>
    <w:tmpl w:val="006A277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197849B5"/>
    <w:multiLevelType w:val="hybridMultilevel"/>
    <w:tmpl w:val="C922A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D50FD"/>
    <w:multiLevelType w:val="hybridMultilevel"/>
    <w:tmpl w:val="5F7C7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856F95"/>
    <w:multiLevelType w:val="hybridMultilevel"/>
    <w:tmpl w:val="CC2654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D68CE"/>
    <w:multiLevelType w:val="hybridMultilevel"/>
    <w:tmpl w:val="B4DA95F2"/>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04E68"/>
    <w:multiLevelType w:val="hybridMultilevel"/>
    <w:tmpl w:val="FF3C4040"/>
    <w:lvl w:ilvl="0" w:tplc="0000000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C20AC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6290B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47002068"/>
    <w:multiLevelType w:val="multilevel"/>
    <w:tmpl w:val="988A7FB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DF226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3F23D2D"/>
    <w:multiLevelType w:val="hybridMultilevel"/>
    <w:tmpl w:val="36D027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8462E8"/>
    <w:multiLevelType w:val="hybridMultilevel"/>
    <w:tmpl w:val="33A00764"/>
    <w:lvl w:ilvl="0" w:tplc="0000000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2B213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1A83E30"/>
    <w:multiLevelType w:val="hybridMultilevel"/>
    <w:tmpl w:val="175A1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FB2B7E"/>
    <w:multiLevelType w:val="hybridMultilevel"/>
    <w:tmpl w:val="5B50A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1A774E"/>
    <w:multiLevelType w:val="hybridMultilevel"/>
    <w:tmpl w:val="E7EA9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DF5630"/>
    <w:multiLevelType w:val="hybridMultilevel"/>
    <w:tmpl w:val="03427A12"/>
    <w:lvl w:ilvl="0" w:tplc="0409000F">
      <w:start w:val="3"/>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770A0B2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7B49703F"/>
    <w:multiLevelType w:val="hybridMultilevel"/>
    <w:tmpl w:val="A3F698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E932B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7F6060B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17"/>
  </w:num>
  <w:num w:numId="3">
    <w:abstractNumId w:val="21"/>
  </w:num>
  <w:num w:numId="4">
    <w:abstractNumId w:val="19"/>
  </w:num>
  <w:num w:numId="5">
    <w:abstractNumId w:val="11"/>
  </w:num>
  <w:num w:numId="6">
    <w:abstractNumId w:val="8"/>
  </w:num>
  <w:num w:numId="7">
    <w:abstractNumId w:val="5"/>
  </w:num>
  <w:num w:numId="8">
    <w:abstractNumId w:val="2"/>
  </w:num>
  <w:num w:numId="9">
    <w:abstractNumId w:val="9"/>
  </w:num>
  <w:num w:numId="10">
    <w:abstractNumId w:val="1"/>
  </w:num>
  <w:num w:numId="11">
    <w:abstractNumId w:val="16"/>
  </w:num>
  <w:num w:numId="12">
    <w:abstractNumId w:val="7"/>
  </w:num>
  <w:num w:numId="13">
    <w:abstractNumId w:val="24"/>
  </w:num>
  <w:num w:numId="14">
    <w:abstractNumId w:val="0"/>
  </w:num>
  <w:num w:numId="15">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3"/>
  </w:num>
  <w:num w:numId="18">
    <w:abstractNumId w:val="4"/>
  </w:num>
  <w:num w:numId="19">
    <w:abstractNumId w:val="14"/>
  </w:num>
  <w:num w:numId="20">
    <w:abstractNumId w:val="6"/>
  </w:num>
  <w:num w:numId="21">
    <w:abstractNumId w:val="18"/>
  </w:num>
  <w:num w:numId="22">
    <w:abstractNumId w:val="26"/>
  </w:num>
  <w:num w:numId="23">
    <w:abstractNumId w:val="15"/>
  </w:num>
  <w:num w:numId="24">
    <w:abstractNumId w:val="23"/>
  </w:num>
  <w:num w:numId="25">
    <w:abstractNumId w:val="25"/>
  </w:num>
  <w:num w:numId="26">
    <w:abstractNumId w:val="13"/>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A0096"/>
    <w:rsid w:val="000A74ED"/>
    <w:rsid w:val="00103EF5"/>
    <w:rsid w:val="00131DBD"/>
    <w:rsid w:val="00232C39"/>
    <w:rsid w:val="00233B82"/>
    <w:rsid w:val="00255AD3"/>
    <w:rsid w:val="00265288"/>
    <w:rsid w:val="00446C78"/>
    <w:rsid w:val="00452F27"/>
    <w:rsid w:val="004557A6"/>
    <w:rsid w:val="00480459"/>
    <w:rsid w:val="00496FEF"/>
    <w:rsid w:val="00504E1E"/>
    <w:rsid w:val="00525656"/>
    <w:rsid w:val="0053327D"/>
    <w:rsid w:val="00535439"/>
    <w:rsid w:val="00543870"/>
    <w:rsid w:val="00551C45"/>
    <w:rsid w:val="005708B8"/>
    <w:rsid w:val="00590B7B"/>
    <w:rsid w:val="006041FD"/>
    <w:rsid w:val="006122A3"/>
    <w:rsid w:val="00633F0E"/>
    <w:rsid w:val="00642E8A"/>
    <w:rsid w:val="00674714"/>
    <w:rsid w:val="006B0F8E"/>
    <w:rsid w:val="007815C3"/>
    <w:rsid w:val="00783E51"/>
    <w:rsid w:val="007D4C87"/>
    <w:rsid w:val="007D7A52"/>
    <w:rsid w:val="00857C89"/>
    <w:rsid w:val="00882165"/>
    <w:rsid w:val="008A0096"/>
    <w:rsid w:val="009209FF"/>
    <w:rsid w:val="009633CE"/>
    <w:rsid w:val="009A43C4"/>
    <w:rsid w:val="00A229BD"/>
    <w:rsid w:val="00AB2BD8"/>
    <w:rsid w:val="00B41750"/>
    <w:rsid w:val="00B753F5"/>
    <w:rsid w:val="00C51783"/>
    <w:rsid w:val="00C76109"/>
    <w:rsid w:val="00C87ECD"/>
    <w:rsid w:val="00CE1D51"/>
    <w:rsid w:val="00D31524"/>
    <w:rsid w:val="00D31EB1"/>
    <w:rsid w:val="00D3386C"/>
    <w:rsid w:val="00D42D75"/>
    <w:rsid w:val="00D6297A"/>
    <w:rsid w:val="00D76FB3"/>
    <w:rsid w:val="00D97A77"/>
    <w:rsid w:val="00DE2873"/>
    <w:rsid w:val="00DE47F2"/>
    <w:rsid w:val="00DF65F3"/>
    <w:rsid w:val="00E64A32"/>
    <w:rsid w:val="00E76C3E"/>
    <w:rsid w:val="00E96F1D"/>
    <w:rsid w:val="00EB746A"/>
    <w:rsid w:val="00EC1C1B"/>
    <w:rsid w:val="00ED6501"/>
    <w:rsid w:val="00EE0800"/>
    <w:rsid w:val="00F57809"/>
    <w:rsid w:val="00FB00ED"/>
    <w:rsid w:val="00FB221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481"/>
    <o:shapelayout v:ext="edit">
      <o:idmap v:ext="edit" data="1"/>
      <o:rules v:ext="edit">
        <o:r id="V:Rule7" type="connector" idref="#AutoShape 399"/>
        <o:r id="V:Rule8" type="connector" idref="#AutoShape 404"/>
        <o:r id="V:Rule9" type="connector" idref="#AutoShape 402"/>
        <o:r id="V:Rule10" type="connector" idref="#AutoShape 403"/>
        <o:r id="V:Rule11" type="connector" idref="#AutoShape 401"/>
        <o:r id="V:Rule12" type="connector" idref="#AutoShape 400"/>
      </o:rules>
    </o:shapelayout>
  </w:shapeDefaults>
  <w:decimalSymbol w:val="."/>
  <w:listSeparator w:val=","/>
  <w15:docId w15:val="{EA9BA0CF-7E5E-43C3-BDB2-7618ED40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096"/>
    <w:pPr>
      <w:jc w:val="left"/>
    </w:pPr>
    <w:rPr>
      <w:sz w:val="22"/>
      <w:szCs w:val="22"/>
      <w:lang w:bidi="ar-SA"/>
    </w:rPr>
  </w:style>
  <w:style w:type="paragraph" w:styleId="Heading1">
    <w:name w:val="heading 1"/>
    <w:basedOn w:val="Normal"/>
    <w:next w:val="Normal"/>
    <w:link w:val="Heading1Char"/>
    <w:uiPriority w:val="9"/>
    <w:qFormat/>
    <w:rsid w:val="00D42D75"/>
    <w:pPr>
      <w:spacing w:before="300" w:after="40"/>
      <w:outlineLvl w:val="0"/>
    </w:pPr>
    <w:rPr>
      <w:smallCaps/>
      <w:spacing w:val="5"/>
      <w:sz w:val="32"/>
      <w:szCs w:val="32"/>
    </w:rPr>
  </w:style>
  <w:style w:type="paragraph" w:styleId="Heading2">
    <w:name w:val="heading 2"/>
    <w:basedOn w:val="Normal"/>
    <w:next w:val="Normal"/>
    <w:link w:val="Heading2Char"/>
    <w:uiPriority w:val="9"/>
    <w:semiHidden/>
    <w:unhideWhenUsed/>
    <w:qFormat/>
    <w:rsid w:val="00D42D75"/>
    <w:pPr>
      <w:spacing w:before="240" w:after="80"/>
      <w:outlineLvl w:val="1"/>
    </w:pPr>
    <w:rPr>
      <w:smallCaps/>
      <w:spacing w:val="5"/>
      <w:sz w:val="28"/>
      <w:szCs w:val="28"/>
    </w:rPr>
  </w:style>
  <w:style w:type="paragraph" w:styleId="Heading3">
    <w:name w:val="heading 3"/>
    <w:basedOn w:val="Normal"/>
    <w:next w:val="Normal"/>
    <w:link w:val="Heading3Char"/>
    <w:uiPriority w:val="9"/>
    <w:semiHidden/>
    <w:unhideWhenUsed/>
    <w:qFormat/>
    <w:rsid w:val="00D42D75"/>
    <w:pPr>
      <w:spacing w:after="0"/>
      <w:outlineLvl w:val="2"/>
    </w:pPr>
    <w:rPr>
      <w:smallCaps/>
      <w:spacing w:val="5"/>
      <w:sz w:val="24"/>
      <w:szCs w:val="24"/>
    </w:rPr>
  </w:style>
  <w:style w:type="paragraph" w:styleId="Heading4">
    <w:name w:val="heading 4"/>
    <w:basedOn w:val="Normal"/>
    <w:next w:val="Normal"/>
    <w:link w:val="Heading4Char"/>
    <w:uiPriority w:val="9"/>
    <w:semiHidden/>
    <w:unhideWhenUsed/>
    <w:qFormat/>
    <w:rsid w:val="00D42D75"/>
    <w:pPr>
      <w:spacing w:before="240" w:after="0"/>
      <w:outlineLvl w:val="3"/>
    </w:pPr>
    <w:rPr>
      <w:smallCaps/>
      <w:spacing w:val="10"/>
    </w:rPr>
  </w:style>
  <w:style w:type="paragraph" w:styleId="Heading5">
    <w:name w:val="heading 5"/>
    <w:basedOn w:val="Normal"/>
    <w:next w:val="Normal"/>
    <w:link w:val="Heading5Char"/>
    <w:uiPriority w:val="9"/>
    <w:semiHidden/>
    <w:unhideWhenUsed/>
    <w:qFormat/>
    <w:rsid w:val="00D42D75"/>
    <w:pPr>
      <w:spacing w:before="200" w:after="0"/>
      <w:outlineLvl w:val="4"/>
    </w:pPr>
    <w:rPr>
      <w:smallCaps/>
      <w:color w:val="943634" w:themeColor="accent2" w:themeShade="BF"/>
      <w:spacing w:val="10"/>
      <w:szCs w:val="26"/>
    </w:rPr>
  </w:style>
  <w:style w:type="paragraph" w:styleId="Heading6">
    <w:name w:val="heading 6"/>
    <w:basedOn w:val="Normal"/>
    <w:next w:val="Normal"/>
    <w:link w:val="Heading6Char"/>
    <w:uiPriority w:val="9"/>
    <w:semiHidden/>
    <w:unhideWhenUsed/>
    <w:qFormat/>
    <w:rsid w:val="00D42D75"/>
    <w:pPr>
      <w:spacing w:after="0"/>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D42D75"/>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D42D75"/>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D42D75"/>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D75"/>
    <w:rPr>
      <w:smallCaps/>
      <w:spacing w:val="5"/>
      <w:sz w:val="32"/>
      <w:szCs w:val="32"/>
    </w:rPr>
  </w:style>
  <w:style w:type="character" w:customStyle="1" w:styleId="Heading2Char">
    <w:name w:val="Heading 2 Char"/>
    <w:basedOn w:val="DefaultParagraphFont"/>
    <w:link w:val="Heading2"/>
    <w:uiPriority w:val="9"/>
    <w:semiHidden/>
    <w:rsid w:val="00D42D75"/>
    <w:rPr>
      <w:smallCaps/>
      <w:spacing w:val="5"/>
      <w:sz w:val="28"/>
      <w:szCs w:val="28"/>
    </w:rPr>
  </w:style>
  <w:style w:type="character" w:customStyle="1" w:styleId="Heading3Char">
    <w:name w:val="Heading 3 Char"/>
    <w:basedOn w:val="DefaultParagraphFont"/>
    <w:link w:val="Heading3"/>
    <w:uiPriority w:val="9"/>
    <w:semiHidden/>
    <w:rsid w:val="00D42D75"/>
    <w:rPr>
      <w:smallCaps/>
      <w:spacing w:val="5"/>
      <w:sz w:val="24"/>
      <w:szCs w:val="24"/>
    </w:rPr>
  </w:style>
  <w:style w:type="character" w:customStyle="1" w:styleId="Heading4Char">
    <w:name w:val="Heading 4 Char"/>
    <w:basedOn w:val="DefaultParagraphFont"/>
    <w:link w:val="Heading4"/>
    <w:uiPriority w:val="9"/>
    <w:semiHidden/>
    <w:rsid w:val="00D42D75"/>
    <w:rPr>
      <w:smallCaps/>
      <w:spacing w:val="10"/>
      <w:sz w:val="22"/>
      <w:szCs w:val="22"/>
    </w:rPr>
  </w:style>
  <w:style w:type="character" w:customStyle="1" w:styleId="Heading5Char">
    <w:name w:val="Heading 5 Char"/>
    <w:basedOn w:val="DefaultParagraphFont"/>
    <w:link w:val="Heading5"/>
    <w:uiPriority w:val="9"/>
    <w:semiHidden/>
    <w:rsid w:val="00D42D7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D42D75"/>
    <w:rPr>
      <w:smallCaps/>
      <w:color w:val="C0504D" w:themeColor="accent2"/>
      <w:spacing w:val="5"/>
      <w:sz w:val="22"/>
    </w:rPr>
  </w:style>
  <w:style w:type="character" w:customStyle="1" w:styleId="Heading7Char">
    <w:name w:val="Heading 7 Char"/>
    <w:basedOn w:val="DefaultParagraphFont"/>
    <w:link w:val="Heading7"/>
    <w:uiPriority w:val="9"/>
    <w:semiHidden/>
    <w:rsid w:val="00D42D75"/>
    <w:rPr>
      <w:b/>
      <w:smallCaps/>
      <w:color w:val="C0504D" w:themeColor="accent2"/>
      <w:spacing w:val="10"/>
    </w:rPr>
  </w:style>
  <w:style w:type="character" w:customStyle="1" w:styleId="Heading8Char">
    <w:name w:val="Heading 8 Char"/>
    <w:basedOn w:val="DefaultParagraphFont"/>
    <w:link w:val="Heading8"/>
    <w:uiPriority w:val="9"/>
    <w:semiHidden/>
    <w:rsid w:val="00D42D75"/>
    <w:rPr>
      <w:b/>
      <w:i/>
      <w:smallCaps/>
      <w:color w:val="943634" w:themeColor="accent2" w:themeShade="BF"/>
    </w:rPr>
  </w:style>
  <w:style w:type="character" w:customStyle="1" w:styleId="Heading9Char">
    <w:name w:val="Heading 9 Char"/>
    <w:basedOn w:val="DefaultParagraphFont"/>
    <w:link w:val="Heading9"/>
    <w:uiPriority w:val="9"/>
    <w:semiHidden/>
    <w:rsid w:val="00D42D75"/>
    <w:rPr>
      <w:b/>
      <w:i/>
      <w:smallCaps/>
      <w:color w:val="622423" w:themeColor="accent2" w:themeShade="7F"/>
    </w:rPr>
  </w:style>
  <w:style w:type="paragraph" w:styleId="Caption">
    <w:name w:val="caption"/>
    <w:basedOn w:val="Normal"/>
    <w:next w:val="Normal"/>
    <w:uiPriority w:val="35"/>
    <w:semiHidden/>
    <w:unhideWhenUsed/>
    <w:qFormat/>
    <w:rsid w:val="00D42D75"/>
    <w:rPr>
      <w:b/>
      <w:bCs/>
      <w:caps/>
      <w:sz w:val="16"/>
      <w:szCs w:val="18"/>
    </w:rPr>
  </w:style>
  <w:style w:type="paragraph" w:styleId="Title">
    <w:name w:val="Title"/>
    <w:basedOn w:val="Normal"/>
    <w:next w:val="Normal"/>
    <w:link w:val="TitleChar"/>
    <w:uiPriority w:val="10"/>
    <w:qFormat/>
    <w:rsid w:val="00D42D7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42D75"/>
    <w:rPr>
      <w:smallCaps/>
      <w:sz w:val="48"/>
      <w:szCs w:val="48"/>
    </w:rPr>
  </w:style>
  <w:style w:type="paragraph" w:styleId="Subtitle">
    <w:name w:val="Subtitle"/>
    <w:basedOn w:val="Normal"/>
    <w:next w:val="Normal"/>
    <w:link w:val="SubtitleChar"/>
    <w:uiPriority w:val="11"/>
    <w:qFormat/>
    <w:rsid w:val="00D42D75"/>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42D75"/>
    <w:rPr>
      <w:rFonts w:asciiTheme="majorHAnsi" w:eastAsiaTheme="majorEastAsia" w:hAnsiTheme="majorHAnsi" w:cstheme="majorBidi"/>
      <w:szCs w:val="22"/>
    </w:rPr>
  </w:style>
  <w:style w:type="character" w:styleId="Strong">
    <w:name w:val="Strong"/>
    <w:uiPriority w:val="22"/>
    <w:qFormat/>
    <w:rsid w:val="00D42D75"/>
    <w:rPr>
      <w:b/>
      <w:color w:val="C0504D" w:themeColor="accent2"/>
    </w:rPr>
  </w:style>
  <w:style w:type="character" w:styleId="Emphasis">
    <w:name w:val="Emphasis"/>
    <w:uiPriority w:val="20"/>
    <w:qFormat/>
    <w:rsid w:val="00D42D75"/>
    <w:rPr>
      <w:b/>
      <w:i/>
      <w:spacing w:val="10"/>
    </w:rPr>
  </w:style>
  <w:style w:type="paragraph" w:styleId="NoSpacing">
    <w:name w:val="No Spacing"/>
    <w:basedOn w:val="Normal"/>
    <w:link w:val="NoSpacingChar"/>
    <w:uiPriority w:val="1"/>
    <w:qFormat/>
    <w:rsid w:val="00D42D75"/>
    <w:pPr>
      <w:spacing w:after="0" w:line="240" w:lineRule="auto"/>
    </w:pPr>
  </w:style>
  <w:style w:type="character" w:customStyle="1" w:styleId="NoSpacingChar">
    <w:name w:val="No Spacing Char"/>
    <w:basedOn w:val="DefaultParagraphFont"/>
    <w:link w:val="NoSpacing"/>
    <w:uiPriority w:val="1"/>
    <w:rsid w:val="00D42D75"/>
  </w:style>
  <w:style w:type="paragraph" w:styleId="ListParagraph">
    <w:name w:val="List Paragraph"/>
    <w:basedOn w:val="Normal"/>
    <w:uiPriority w:val="34"/>
    <w:qFormat/>
    <w:rsid w:val="00D42D75"/>
    <w:pPr>
      <w:ind w:left="720"/>
      <w:contextualSpacing/>
    </w:pPr>
  </w:style>
  <w:style w:type="paragraph" w:styleId="Quote">
    <w:name w:val="Quote"/>
    <w:basedOn w:val="Normal"/>
    <w:next w:val="Normal"/>
    <w:link w:val="QuoteChar"/>
    <w:uiPriority w:val="29"/>
    <w:qFormat/>
    <w:rsid w:val="00D42D75"/>
    <w:rPr>
      <w:i/>
    </w:rPr>
  </w:style>
  <w:style w:type="character" w:customStyle="1" w:styleId="QuoteChar">
    <w:name w:val="Quote Char"/>
    <w:basedOn w:val="DefaultParagraphFont"/>
    <w:link w:val="Quote"/>
    <w:uiPriority w:val="29"/>
    <w:rsid w:val="00D42D75"/>
    <w:rPr>
      <w:i/>
    </w:rPr>
  </w:style>
  <w:style w:type="paragraph" w:styleId="IntenseQuote">
    <w:name w:val="Intense Quote"/>
    <w:basedOn w:val="Normal"/>
    <w:next w:val="Normal"/>
    <w:link w:val="IntenseQuoteChar"/>
    <w:uiPriority w:val="30"/>
    <w:qFormat/>
    <w:rsid w:val="00D42D7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42D75"/>
    <w:rPr>
      <w:b/>
      <w:i/>
      <w:color w:val="FFFFFF" w:themeColor="background1"/>
      <w:shd w:val="clear" w:color="auto" w:fill="C0504D" w:themeFill="accent2"/>
    </w:rPr>
  </w:style>
  <w:style w:type="character" w:styleId="SubtleEmphasis">
    <w:name w:val="Subtle Emphasis"/>
    <w:uiPriority w:val="19"/>
    <w:qFormat/>
    <w:rsid w:val="00D42D75"/>
    <w:rPr>
      <w:i/>
    </w:rPr>
  </w:style>
  <w:style w:type="character" w:styleId="IntenseEmphasis">
    <w:name w:val="Intense Emphasis"/>
    <w:uiPriority w:val="21"/>
    <w:qFormat/>
    <w:rsid w:val="00D42D75"/>
    <w:rPr>
      <w:b/>
      <w:i/>
      <w:color w:val="C0504D" w:themeColor="accent2"/>
      <w:spacing w:val="10"/>
    </w:rPr>
  </w:style>
  <w:style w:type="character" w:styleId="SubtleReference">
    <w:name w:val="Subtle Reference"/>
    <w:uiPriority w:val="31"/>
    <w:qFormat/>
    <w:rsid w:val="00D42D75"/>
    <w:rPr>
      <w:b/>
    </w:rPr>
  </w:style>
  <w:style w:type="character" w:styleId="IntenseReference">
    <w:name w:val="Intense Reference"/>
    <w:uiPriority w:val="32"/>
    <w:qFormat/>
    <w:rsid w:val="00D42D75"/>
    <w:rPr>
      <w:b/>
      <w:bCs/>
      <w:smallCaps/>
      <w:spacing w:val="5"/>
      <w:sz w:val="22"/>
      <w:szCs w:val="22"/>
      <w:u w:val="single"/>
    </w:rPr>
  </w:style>
  <w:style w:type="character" w:styleId="BookTitle">
    <w:name w:val="Book Title"/>
    <w:uiPriority w:val="33"/>
    <w:qFormat/>
    <w:rsid w:val="00D42D7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42D75"/>
    <w:pPr>
      <w:outlineLvl w:val="9"/>
    </w:pPr>
  </w:style>
  <w:style w:type="paragraph" w:styleId="BalloonText">
    <w:name w:val="Balloon Text"/>
    <w:basedOn w:val="Normal"/>
    <w:link w:val="BalloonTextChar"/>
    <w:uiPriority w:val="99"/>
    <w:semiHidden/>
    <w:unhideWhenUsed/>
    <w:rsid w:val="008A0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96"/>
    <w:rPr>
      <w:rFonts w:ascii="Tahoma" w:hAnsi="Tahoma" w:cs="Tahoma"/>
      <w:sz w:val="16"/>
      <w:szCs w:val="16"/>
      <w:lang w:bidi="ar-SA"/>
    </w:rPr>
  </w:style>
  <w:style w:type="paragraph" w:customStyle="1" w:styleId="DecimalAligned">
    <w:name w:val="Decimal Aligned"/>
    <w:basedOn w:val="Normal"/>
    <w:uiPriority w:val="40"/>
    <w:qFormat/>
    <w:rsid w:val="008A0096"/>
    <w:pPr>
      <w:tabs>
        <w:tab w:val="decimal" w:pos="360"/>
      </w:tabs>
    </w:pPr>
    <w:rPr>
      <w:rFonts w:eastAsiaTheme="minorEastAsia"/>
    </w:rPr>
  </w:style>
  <w:style w:type="paragraph" w:styleId="FootnoteText">
    <w:name w:val="footnote text"/>
    <w:basedOn w:val="Normal"/>
    <w:link w:val="FootnoteTextChar"/>
    <w:uiPriority w:val="99"/>
    <w:unhideWhenUsed/>
    <w:rsid w:val="008A0096"/>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8A0096"/>
    <w:rPr>
      <w:rFonts w:eastAsiaTheme="minorEastAsia"/>
      <w:lang w:bidi="ar-SA"/>
    </w:rPr>
  </w:style>
  <w:style w:type="table" w:customStyle="1" w:styleId="LightShading-Accent11">
    <w:name w:val="Light Shading - Accent 11"/>
    <w:basedOn w:val="TableNormal"/>
    <w:uiPriority w:val="60"/>
    <w:rsid w:val="008A0096"/>
    <w:pPr>
      <w:spacing w:after="0" w:line="240" w:lineRule="auto"/>
      <w:jc w:val="left"/>
    </w:pPr>
    <w:rPr>
      <w:rFonts w:eastAsiaTheme="minorEastAsia"/>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8A009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5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7A6"/>
    <w:rPr>
      <w:sz w:val="22"/>
      <w:szCs w:val="22"/>
      <w:lang w:bidi="ar-SA"/>
    </w:rPr>
  </w:style>
  <w:style w:type="paragraph" w:styleId="Footer">
    <w:name w:val="footer"/>
    <w:basedOn w:val="Normal"/>
    <w:link w:val="FooterChar"/>
    <w:uiPriority w:val="99"/>
    <w:unhideWhenUsed/>
    <w:rsid w:val="00455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7A6"/>
    <w:rPr>
      <w:sz w:val="22"/>
      <w:szCs w:val="22"/>
      <w:lang w:bidi="ar-SA"/>
    </w:rPr>
  </w:style>
  <w:style w:type="table" w:styleId="LightList-Accent5">
    <w:name w:val="Light List Accent 5"/>
    <w:basedOn w:val="TableNormal"/>
    <w:uiPriority w:val="61"/>
    <w:rsid w:val="00D3386C"/>
    <w:pPr>
      <w:spacing w:after="0" w:line="240" w:lineRule="auto"/>
      <w:jc w:val="left"/>
    </w:pPr>
    <w:rPr>
      <w:sz w:val="22"/>
      <w:szCs w:val="22"/>
      <w:lang w:val="en-IN" w:bidi="ar-S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B5C55519</Template>
  <TotalTime>933</TotalTime>
  <Pages>38</Pages>
  <Words>2090</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Sanket Suresh Pethkar (Financial Services)</cp:lastModifiedBy>
  <cp:revision>4</cp:revision>
  <dcterms:created xsi:type="dcterms:W3CDTF">2014-03-03T08:52:00Z</dcterms:created>
  <dcterms:modified xsi:type="dcterms:W3CDTF">2017-03-16T14:22:00Z</dcterms:modified>
</cp:coreProperties>
</file>